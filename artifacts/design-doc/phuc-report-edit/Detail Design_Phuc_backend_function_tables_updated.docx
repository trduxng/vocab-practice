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327"/>
      </w:tblGrid>
      <w:tr w:rsidR="00A31ECD" w:rsidRPr="00324AF4" w14:paraId="1E462C6A" w14:textId="77777777" w:rsidTr="004B1BE3">
        <w:trPr>
          <w:trHeight w:val="1790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0B7" w14:textId="77777777" w:rsidR="00A31ECD" w:rsidRPr="00324AF4" w:rsidRDefault="00A31ECD" w:rsidP="004B1BE3">
            <w:pPr>
              <w:spacing w:after="120" w:line="240" w:lineRule="auto"/>
              <w:ind w:left="0" w:hanging="2"/>
              <w:jc w:val="both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E4E9EF5" wp14:editId="3934F2CC">
                  <wp:extent cx="1638300" cy="1543050"/>
                  <wp:effectExtent l="0" t="0" r="0" b="0"/>
                  <wp:docPr id="1" name="Picture 32" descr="Title: Hình ả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tle: Hình ả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5491" w14:textId="77777777" w:rsidR="00A31ECD" w:rsidRPr="00324AF4" w:rsidRDefault="00A31ECD" w:rsidP="004B1BE3">
            <w:pPr>
              <w:spacing w:after="120" w:line="240" w:lineRule="auto"/>
              <w:ind w:left="0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 xml:space="preserve">Khoa Công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nghệ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thông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tin - Học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viện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Kỹ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thuật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quân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sự</w:t>
            </w:r>
            <w:proofErr w:type="spellEnd"/>
          </w:p>
          <w:p w14:paraId="1B181F56" w14:textId="77777777" w:rsidR="00A31ECD" w:rsidRPr="00324AF4" w:rsidRDefault="00A31ECD" w:rsidP="004B1BE3">
            <w:pPr>
              <w:spacing w:after="120" w:line="240" w:lineRule="auto"/>
              <w:ind w:left="0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 xml:space="preserve">Trụ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sở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: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Tầng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19,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nhà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S1, 236 Hoàng Quốc Việt,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Cầu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Giấy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,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Hà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Nội</w:t>
            </w:r>
            <w:proofErr w:type="spellEnd"/>
          </w:p>
          <w:p w14:paraId="0776E603" w14:textId="77777777" w:rsidR="00A31ECD" w:rsidRPr="00324AF4" w:rsidRDefault="00A31ECD" w:rsidP="004B1BE3">
            <w:pPr>
              <w:spacing w:after="120" w:line="240" w:lineRule="auto"/>
              <w:ind w:left="0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>Tel: (+84) 069515329 - Email: fit@mta.edu.vn</w:t>
            </w:r>
          </w:p>
          <w:p w14:paraId="7762A44E" w14:textId="77777777" w:rsidR="00A31ECD" w:rsidRPr="00324AF4" w:rsidRDefault="00A31ECD" w:rsidP="004B1BE3">
            <w:pPr>
              <w:spacing w:after="120" w:line="240" w:lineRule="auto"/>
              <w:ind w:left="0" w:hanging="2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>Website: https://fit.mta.edu.vn</w:t>
            </w:r>
          </w:p>
        </w:tc>
      </w:tr>
    </w:tbl>
    <w:p w14:paraId="05229D87" w14:textId="77777777" w:rsidR="00CD50C6" w:rsidRDefault="00CD50C6" w:rsidP="000852BB">
      <w:pPr>
        <w:jc w:val="both"/>
      </w:pPr>
    </w:p>
    <w:p w14:paraId="1C01EE4E" w14:textId="77777777" w:rsidR="00CD50C6" w:rsidRDefault="00CD50C6" w:rsidP="000852BB">
      <w:pPr>
        <w:jc w:val="both"/>
      </w:pPr>
    </w:p>
    <w:p w14:paraId="111FEAE6" w14:textId="77777777" w:rsidR="00CD50C6" w:rsidRDefault="00CD50C6" w:rsidP="000852BB">
      <w:pPr>
        <w:jc w:val="both"/>
      </w:pPr>
    </w:p>
    <w:p w14:paraId="108334C0" w14:textId="77777777" w:rsidR="00CD50C6" w:rsidRDefault="00CD50C6" w:rsidP="000852BB">
      <w:pPr>
        <w:jc w:val="both"/>
      </w:pPr>
    </w:p>
    <w:p w14:paraId="148B7043" w14:textId="77777777" w:rsidR="00CD50C6" w:rsidRDefault="00CD50C6" w:rsidP="000852BB">
      <w:pPr>
        <w:jc w:val="both"/>
      </w:pPr>
    </w:p>
    <w:p w14:paraId="445E6AE5" w14:textId="77777777" w:rsidR="006D57DF" w:rsidRPr="00B47B8A" w:rsidRDefault="00B47B8A" w:rsidP="00720EBA">
      <w:pPr>
        <w:spacing w:before="240"/>
        <w:ind w:left="0"/>
        <w:jc w:val="center"/>
        <w:rPr>
          <w:rFonts w:ascii="Times New Roman" w:hAnsi="Times New Roman"/>
          <w:b/>
          <w:color w:val="17365D"/>
          <w:spacing w:val="20"/>
          <w:sz w:val="48"/>
          <w:szCs w:val="48"/>
        </w:rPr>
      </w:pP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&lt;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V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OCABOOST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–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H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Ệ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T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HỐNG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H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ỌC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T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Ừ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VỰNG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TOEIC T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HÔNG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M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INH&gt;</w:t>
      </w:r>
    </w:p>
    <w:p w14:paraId="7537A1A3" w14:textId="77777777" w:rsidR="00750CA1" w:rsidRDefault="00750CA1" w:rsidP="00720EBA">
      <w:pPr>
        <w:spacing w:before="240"/>
        <w:ind w:left="0"/>
        <w:jc w:val="center"/>
        <w:rPr>
          <w:rFonts w:ascii="Times New Roman" w:hAnsi="Times New Roman"/>
          <w:b/>
          <w:i/>
          <w:color w:val="17365D"/>
          <w:spacing w:val="30"/>
          <w:sz w:val="56"/>
          <w:szCs w:val="56"/>
        </w:rPr>
      </w:pPr>
      <w:r>
        <w:rPr>
          <w:rFonts w:ascii="Times New Roman" w:hAnsi="Times New Roman"/>
          <w:b/>
          <w:i/>
          <w:color w:val="17365D"/>
          <w:spacing w:val="30"/>
          <w:sz w:val="56"/>
          <w:szCs w:val="56"/>
        </w:rPr>
        <w:t>THIẾT KẾ</w:t>
      </w:r>
      <w:r w:rsidR="00197625">
        <w:rPr>
          <w:rFonts w:ascii="Times New Roman" w:hAnsi="Times New Roman"/>
          <w:b/>
          <w:i/>
          <w:color w:val="17365D"/>
          <w:spacing w:val="30"/>
          <w:sz w:val="56"/>
          <w:szCs w:val="56"/>
        </w:rPr>
        <w:t xml:space="preserve"> CHI TIẾT</w:t>
      </w:r>
    </w:p>
    <w:p w14:paraId="7240F13C" w14:textId="77777777" w:rsidR="00403908" w:rsidRPr="00403908" w:rsidRDefault="00403908" w:rsidP="000852BB">
      <w:pPr>
        <w:spacing w:before="240"/>
        <w:ind w:left="0"/>
        <w:jc w:val="both"/>
        <w:rPr>
          <w:rFonts w:ascii="Times New Roman" w:hAnsi="Times New Roman"/>
          <w:b/>
          <w:color w:val="AC0000"/>
          <w:spacing w:val="30"/>
          <w:sz w:val="48"/>
          <w:szCs w:val="4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000" w:firstRow="0" w:lastRow="0" w:firstColumn="0" w:lastColumn="0" w:noHBand="0" w:noVBand="0"/>
      </w:tblPr>
      <w:tblGrid>
        <w:gridCol w:w="2379"/>
        <w:gridCol w:w="3287"/>
      </w:tblGrid>
      <w:tr w:rsidR="00622422" w14:paraId="0B769DCC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407370ED" w14:textId="77777777" w:rsidR="00622422" w:rsidRPr="00745B4B" w:rsidRDefault="00622422" w:rsidP="000852BB">
            <w:pPr>
              <w:pStyle w:val="HeadingLv1"/>
              <w:jc w:val="both"/>
            </w:pPr>
            <w:r w:rsidRPr="00745B4B">
              <w:t>Mã dự án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27BFFDC1" w14:textId="77777777" w:rsidR="00622422" w:rsidRPr="00622422" w:rsidRDefault="000852BB" w:rsidP="000852BB">
            <w:pPr>
              <w:pStyle w:val="HeadingLv2"/>
              <w:jc w:val="both"/>
            </w:pPr>
            <w:r w:rsidRPr="00622422">
              <w:t>&lt;202</w:t>
            </w:r>
            <w:r w:rsidR="00A31ECD">
              <w:t>6</w:t>
            </w:r>
            <w:r w:rsidRPr="00622422">
              <w:t>_VocaBoost_</w:t>
            </w:r>
            <w:r w:rsidR="00A31ECD">
              <w:t>MTA</w:t>
            </w:r>
            <w:r w:rsidRPr="00622422">
              <w:t>&gt;</w:t>
            </w:r>
            <w:bookmarkStart w:id="0" w:name="_Hlk56516617"/>
            <w:bookmarkEnd w:id="0"/>
          </w:p>
        </w:tc>
      </w:tr>
      <w:tr w:rsidR="00622422" w14:paraId="780587EE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609055ED" w14:textId="77777777" w:rsidR="00622422" w:rsidRPr="00745B4B" w:rsidRDefault="00154993" w:rsidP="000852BB">
            <w:pPr>
              <w:pStyle w:val="HeadingLv1"/>
              <w:jc w:val="both"/>
            </w:pPr>
            <w:r>
              <w:t>Phiên bản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1C3D557E" w14:textId="77777777" w:rsidR="00622422" w:rsidRPr="00622422" w:rsidRDefault="00720EBA" w:rsidP="000852BB">
            <w:pPr>
              <w:pStyle w:val="HeadingLv2"/>
              <w:ind w:left="0"/>
              <w:jc w:val="both"/>
            </w:pPr>
            <w:r>
              <w:t>V1.0.0</w:t>
            </w:r>
          </w:p>
        </w:tc>
      </w:tr>
      <w:tr w:rsidR="00622422" w14:paraId="73CA3A71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073CA868" w14:textId="77777777" w:rsidR="00622422" w:rsidRPr="00745B4B" w:rsidRDefault="00622422" w:rsidP="000852BB">
            <w:pPr>
              <w:pStyle w:val="HeadingLv1"/>
              <w:jc w:val="both"/>
            </w:pPr>
            <w:r w:rsidRPr="00745B4B">
              <w:t>Ngày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3D154378" w14:textId="77777777" w:rsidR="00622422" w:rsidRPr="00622422" w:rsidRDefault="00A31ECD" w:rsidP="000852BB">
            <w:pPr>
              <w:pStyle w:val="HeadingLv2"/>
              <w:jc w:val="both"/>
            </w:pPr>
            <w:r>
              <w:t>20</w:t>
            </w:r>
            <w:r w:rsidR="00622422" w:rsidRPr="00622422">
              <w:t>/</w:t>
            </w:r>
            <w:r>
              <w:t>06</w:t>
            </w:r>
            <w:r w:rsidR="00622422" w:rsidRPr="00622422">
              <w:t>/</w:t>
            </w:r>
            <w:r>
              <w:t>2026</w:t>
            </w:r>
          </w:p>
        </w:tc>
      </w:tr>
    </w:tbl>
    <w:p w14:paraId="3030F7D0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619FBCA7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4815478E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7366FA35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099CB79" w14:textId="77777777" w:rsidR="00403908" w:rsidRDefault="00403908" w:rsidP="000852BB">
      <w:pPr>
        <w:jc w:val="both"/>
        <w:rPr>
          <w:rFonts w:ascii="Times New Roman" w:hAnsi="Times New Roman"/>
          <w:sz w:val="24"/>
          <w:szCs w:val="24"/>
        </w:rPr>
      </w:pPr>
    </w:p>
    <w:p w14:paraId="371FC37D" w14:textId="77777777" w:rsidR="00AA3040" w:rsidRPr="00A9422D" w:rsidRDefault="00AA3040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89B66C7" w14:textId="77777777" w:rsidR="00A31ECD" w:rsidRDefault="00A9422D" w:rsidP="00720EBA">
      <w:pPr>
        <w:pStyle w:val="NormalTB"/>
      </w:pPr>
      <w:r w:rsidRPr="00A9422D">
        <w:t>&lt;</w:t>
      </w:r>
      <w:r w:rsidR="00A31ECD">
        <w:t>HÀ NỘI</w:t>
      </w:r>
      <w:r w:rsidRPr="00A9422D">
        <w:t>, 6-2026&gt;</w:t>
      </w:r>
    </w:p>
    <w:p w14:paraId="5CC2CE5C" w14:textId="77777777" w:rsidR="00A31ECD" w:rsidRDefault="00A31ECD" w:rsidP="00720EBA">
      <w:pPr>
        <w:pStyle w:val="NormalTB"/>
      </w:pPr>
    </w:p>
    <w:p w14:paraId="3873991B" w14:textId="77777777" w:rsidR="00A9422D" w:rsidRPr="00A9422D" w:rsidRDefault="00A9422D" w:rsidP="00720EBA">
      <w:pPr>
        <w:pStyle w:val="NormalTB"/>
        <w:rPr>
          <w:rFonts w:cs="Arial"/>
          <w:color w:val="003300"/>
        </w:rPr>
      </w:pPr>
      <w:r w:rsidRPr="00A9422D">
        <w:lastRenderedPageBreak/>
        <w:t>NỘI DUNG SỬA ĐỔI</w:t>
      </w:r>
    </w:p>
    <w:p w14:paraId="45C57A0C" w14:textId="77777777" w:rsidR="00A9422D" w:rsidRDefault="007342AB" w:rsidP="000852BB">
      <w:pPr>
        <w:ind w:left="0"/>
        <w:jc w:val="both"/>
      </w:pPr>
      <w:r>
        <w:t>*M</w:t>
      </w:r>
      <w:r w:rsidR="00A9422D">
        <w:t xml:space="preserve">- </w:t>
      </w:r>
      <w:proofErr w:type="spellStart"/>
      <w:r>
        <w:t>Mới</w:t>
      </w:r>
      <w:proofErr w:type="spellEnd"/>
      <w:r w:rsidR="00A9422D">
        <w:t xml:space="preserve"> </w:t>
      </w:r>
      <w:r>
        <w:t>S</w:t>
      </w:r>
      <w:r w:rsidR="00A9422D">
        <w:t xml:space="preserve"> </w:t>
      </w:r>
      <w:r>
        <w:t>–</w:t>
      </w:r>
      <w:r w:rsidR="00A9422D">
        <w:t xml:space="preserve"> </w:t>
      </w:r>
      <w:proofErr w:type="spellStart"/>
      <w:r>
        <w:t>Sửa</w:t>
      </w:r>
      <w:proofErr w:type="spellEnd"/>
      <w:r w:rsidR="00A9422D">
        <w:t xml:space="preserve"> </w:t>
      </w:r>
      <w:r>
        <w:t>X</w:t>
      </w:r>
      <w:r w:rsidR="00A9422D">
        <w:t xml:space="preserve"> - </w:t>
      </w:r>
      <w:proofErr w:type="spellStart"/>
      <w:r>
        <w:t>Xóa</w:t>
      </w:r>
      <w:proofErr w:type="spellEnd"/>
    </w:p>
    <w:tbl>
      <w:tblPr>
        <w:tblW w:w="909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10"/>
        <w:gridCol w:w="2250"/>
        <w:gridCol w:w="900"/>
        <w:gridCol w:w="2520"/>
        <w:gridCol w:w="1620"/>
        <w:gridCol w:w="990"/>
      </w:tblGrid>
      <w:tr w:rsidR="00622422" w:rsidRPr="00D25E6C" w14:paraId="147F0FA4" w14:textId="77777777" w:rsidTr="009C78B2">
        <w:trPr>
          <w:trHeight w:val="728"/>
        </w:trPr>
        <w:tc>
          <w:tcPr>
            <w:tcW w:w="810" w:type="dxa"/>
            <w:shd w:val="clear" w:color="auto" w:fill="FABF8F" w:themeFill="accent6" w:themeFillTint="99"/>
          </w:tcPr>
          <w:p w14:paraId="43E80503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Ngày</w:t>
            </w:r>
          </w:p>
        </w:tc>
        <w:tc>
          <w:tcPr>
            <w:tcW w:w="2250" w:type="dxa"/>
            <w:shd w:val="clear" w:color="auto" w:fill="FABF8F" w:themeFill="accent6" w:themeFillTint="99"/>
          </w:tcPr>
          <w:p w14:paraId="37151816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Mục sửa đổi</w:t>
            </w:r>
          </w:p>
        </w:tc>
        <w:tc>
          <w:tcPr>
            <w:tcW w:w="900" w:type="dxa"/>
            <w:shd w:val="clear" w:color="auto" w:fill="FABF8F" w:themeFill="accent6" w:themeFillTint="99"/>
          </w:tcPr>
          <w:p w14:paraId="3F49CF38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M*</w:t>
            </w: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br/>
              <w:t>S, X</w:t>
            </w:r>
          </w:p>
        </w:tc>
        <w:tc>
          <w:tcPr>
            <w:tcW w:w="2520" w:type="dxa"/>
            <w:shd w:val="clear" w:color="auto" w:fill="FABF8F" w:themeFill="accent6" w:themeFillTint="99"/>
          </w:tcPr>
          <w:p w14:paraId="0D9F7F46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Nội dung sửa đổi</w:t>
            </w:r>
          </w:p>
        </w:tc>
        <w:tc>
          <w:tcPr>
            <w:tcW w:w="1620" w:type="dxa"/>
            <w:shd w:val="clear" w:color="auto" w:fill="FABF8F" w:themeFill="accent6" w:themeFillTint="99"/>
          </w:tcPr>
          <w:p w14:paraId="3AE2516F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Người sửa đổi</w:t>
            </w:r>
          </w:p>
        </w:tc>
        <w:tc>
          <w:tcPr>
            <w:tcW w:w="990" w:type="dxa"/>
            <w:shd w:val="clear" w:color="auto" w:fill="FABF8F" w:themeFill="accent6" w:themeFillTint="99"/>
          </w:tcPr>
          <w:p w14:paraId="175AE139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Lần sửa đổi</w:t>
            </w:r>
          </w:p>
        </w:tc>
      </w:tr>
      <w:tr w:rsidR="00622422" w:rsidRPr="006E1D6F" w14:paraId="6215B16B" w14:textId="77777777" w:rsidTr="006E1D6F">
        <w:tc>
          <w:tcPr>
            <w:tcW w:w="810" w:type="dxa"/>
          </w:tcPr>
          <w:p w14:paraId="6987C870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2250" w:type="dxa"/>
          </w:tcPr>
          <w:p w14:paraId="192163EE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Tạo tài liệu</w:t>
            </w:r>
          </w:p>
        </w:tc>
        <w:tc>
          <w:tcPr>
            <w:tcW w:w="900" w:type="dxa"/>
          </w:tcPr>
          <w:p w14:paraId="310362E0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2520" w:type="dxa"/>
          </w:tcPr>
          <w:p w14:paraId="69F4F4CD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1620" w:type="dxa"/>
          </w:tcPr>
          <w:p w14:paraId="75605CF9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Nguyễn Hoàng Phúc</w:t>
            </w:r>
          </w:p>
        </w:tc>
        <w:tc>
          <w:tcPr>
            <w:tcW w:w="990" w:type="dxa"/>
          </w:tcPr>
          <w:p w14:paraId="0CDBAA01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</w:tr>
      <w:tr w:rsidR="00622422" w:rsidRPr="006E1D6F" w14:paraId="6390B06A" w14:textId="77777777" w:rsidTr="006E1D6F">
        <w:tc>
          <w:tcPr>
            <w:tcW w:w="810" w:type="dxa"/>
          </w:tcPr>
          <w:p w14:paraId="75443387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2250" w:type="dxa"/>
          </w:tcPr>
          <w:p w14:paraId="5479C431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900" w:type="dxa"/>
          </w:tcPr>
          <w:p w14:paraId="5E687945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520" w:type="dxa"/>
          </w:tcPr>
          <w:p w14:paraId="6901345D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1620" w:type="dxa"/>
          </w:tcPr>
          <w:p w14:paraId="6E42CDFE" w14:textId="77777777" w:rsidR="00622422" w:rsidRPr="006E1D6F" w:rsidRDefault="00A31ECD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Trần Tuấn Dũng</w:t>
            </w:r>
          </w:p>
        </w:tc>
        <w:tc>
          <w:tcPr>
            <w:tcW w:w="990" w:type="dxa"/>
          </w:tcPr>
          <w:p w14:paraId="13E56CEE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622422" w:rsidRPr="00D25E6C" w14:paraId="02AC8307" w14:textId="77777777" w:rsidTr="006E1D6F">
        <w:tc>
          <w:tcPr>
            <w:tcW w:w="810" w:type="dxa"/>
          </w:tcPr>
          <w:p w14:paraId="40CCB710" w14:textId="77777777" w:rsidR="00622422" w:rsidRPr="00D25E6C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2250" w:type="dxa"/>
          </w:tcPr>
          <w:p w14:paraId="0897B184" w14:textId="77777777" w:rsidR="00622422" w:rsidRPr="00D25E6C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900" w:type="dxa"/>
          </w:tcPr>
          <w:p w14:paraId="3E81BA1E" w14:textId="77777777" w:rsidR="00622422" w:rsidRPr="00D25E6C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520" w:type="dxa"/>
          </w:tcPr>
          <w:p w14:paraId="11CDEE56" w14:textId="77777777" w:rsidR="00622422" w:rsidRPr="00D25E6C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1620" w:type="dxa"/>
          </w:tcPr>
          <w:p w14:paraId="243D2020" w14:textId="77777777" w:rsidR="00622422" w:rsidRPr="00D25E6C" w:rsidRDefault="00A31ECD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Lại Đức Tùng</w:t>
            </w:r>
          </w:p>
        </w:tc>
        <w:tc>
          <w:tcPr>
            <w:tcW w:w="990" w:type="dxa"/>
          </w:tcPr>
          <w:p w14:paraId="58063F05" w14:textId="77777777" w:rsidR="00622422" w:rsidRPr="00D25E6C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622422" w14:paraId="67A4EFEE" w14:textId="77777777" w:rsidTr="006E1D6F">
        <w:tc>
          <w:tcPr>
            <w:tcW w:w="810" w:type="dxa"/>
          </w:tcPr>
          <w:p w14:paraId="2F2B5FB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2E039D7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BBDA31E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1527A68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2D2BF00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09A3B009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77F583A" w14:textId="77777777" w:rsidTr="006E1D6F">
        <w:tc>
          <w:tcPr>
            <w:tcW w:w="810" w:type="dxa"/>
          </w:tcPr>
          <w:p w14:paraId="3D95732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2970468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34ED0A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11A7A38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673984D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24A98C7D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0CE39B6B" w14:textId="77777777" w:rsidTr="006E1D6F">
        <w:tc>
          <w:tcPr>
            <w:tcW w:w="810" w:type="dxa"/>
          </w:tcPr>
          <w:p w14:paraId="0B68611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3E6290A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6653CE2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381786B4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7997828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447663E8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4B4A773B" w14:textId="77777777" w:rsidTr="006E1D6F">
        <w:tc>
          <w:tcPr>
            <w:tcW w:w="810" w:type="dxa"/>
          </w:tcPr>
          <w:p w14:paraId="12CE0D1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05D8440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4B6AE3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7F47310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692FBAD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671FD565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2A7BEB4" w14:textId="77777777" w:rsidTr="006E1D6F">
        <w:tc>
          <w:tcPr>
            <w:tcW w:w="810" w:type="dxa"/>
          </w:tcPr>
          <w:p w14:paraId="02CCEFB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0B15452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A0AC4C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1A2D094A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4CCA2D1B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03313AC1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2C9F3381" w14:textId="77777777" w:rsidTr="006E1D6F">
        <w:tc>
          <w:tcPr>
            <w:tcW w:w="810" w:type="dxa"/>
          </w:tcPr>
          <w:p w14:paraId="484BC8E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1E66F14E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6E43F754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07441F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47142CC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6C05912C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473DAF62" w14:textId="77777777" w:rsidTr="006E1D6F">
        <w:tc>
          <w:tcPr>
            <w:tcW w:w="810" w:type="dxa"/>
          </w:tcPr>
          <w:p w14:paraId="7287B2B4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5ADF913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DD38FBA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83D9FB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7F263FAB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796588CA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01DAB2C" w14:textId="77777777" w:rsidTr="006E1D6F">
        <w:tc>
          <w:tcPr>
            <w:tcW w:w="810" w:type="dxa"/>
          </w:tcPr>
          <w:p w14:paraId="247E222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15F062E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20EBE4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AA6E13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7F1AEDFE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47292282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57B6A8CC" w14:textId="77777777" w:rsidTr="006E1D6F">
        <w:tc>
          <w:tcPr>
            <w:tcW w:w="810" w:type="dxa"/>
          </w:tcPr>
          <w:p w14:paraId="5D3C779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73C40BE7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309A46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63F4536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2F2FEC9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5C94E8DF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98445D0" w14:textId="77777777" w:rsidTr="006E1D6F">
        <w:tc>
          <w:tcPr>
            <w:tcW w:w="810" w:type="dxa"/>
          </w:tcPr>
          <w:p w14:paraId="157688A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7F645F4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8A7277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FA2CF6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33FACEC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37DC4D0A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4BE94E93" w14:textId="77777777" w:rsidTr="006E1D6F">
        <w:tc>
          <w:tcPr>
            <w:tcW w:w="810" w:type="dxa"/>
          </w:tcPr>
          <w:p w14:paraId="0276F37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2867BB5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2E8B6DB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35FC3C2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289B782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6F5C8864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3353FA67" w14:textId="77777777" w:rsidTr="006E1D6F">
        <w:tc>
          <w:tcPr>
            <w:tcW w:w="810" w:type="dxa"/>
          </w:tcPr>
          <w:p w14:paraId="50784D1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3233716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7A937AA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06D43B0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16E90211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0400F216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334DA547" w14:textId="77777777" w:rsidTr="006E1D6F">
        <w:tc>
          <w:tcPr>
            <w:tcW w:w="810" w:type="dxa"/>
          </w:tcPr>
          <w:p w14:paraId="37BA150A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78C5EF61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C7D58C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FC3533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135C09B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4CECCBA7" w14:textId="77777777" w:rsidR="00622422" w:rsidRDefault="00622422" w:rsidP="000852BB">
            <w:pPr>
              <w:pStyle w:val="Bang0"/>
              <w:jc w:val="both"/>
            </w:pPr>
          </w:p>
        </w:tc>
      </w:tr>
    </w:tbl>
    <w:p w14:paraId="44CA65F1" w14:textId="77777777" w:rsidR="00A9422D" w:rsidRDefault="00A9422D" w:rsidP="000852BB">
      <w:pPr>
        <w:ind w:left="0"/>
        <w:jc w:val="both"/>
      </w:pPr>
    </w:p>
    <w:p w14:paraId="23B59D87" w14:textId="77777777" w:rsidR="00A9422D" w:rsidRDefault="00A9422D" w:rsidP="000852BB">
      <w:pPr>
        <w:pStyle w:val="NormalH"/>
        <w:spacing w:before="360" w:after="240" w:line="240" w:lineRule="auto"/>
        <w:ind w:left="0"/>
        <w:jc w:val="both"/>
      </w:pPr>
      <w:r>
        <w:rPr>
          <w:rFonts w:cs="Arial"/>
          <w:b/>
          <w:caps/>
          <w:color w:val="003300"/>
          <w:sz w:val="24"/>
        </w:rPr>
        <w:br w:type="page"/>
      </w:r>
      <w:r w:rsidR="007342AB">
        <w:rPr>
          <w:rFonts w:cs="Arial"/>
          <w:b/>
          <w:caps/>
          <w:color w:val="003300"/>
          <w:sz w:val="24"/>
        </w:rPr>
        <w:lastRenderedPageBreak/>
        <w:t>TRANG KÝ</w:t>
      </w:r>
    </w:p>
    <w:p w14:paraId="096908C2" w14:textId="77777777" w:rsidR="00B219A2" w:rsidRPr="00324AF4" w:rsidRDefault="00B219A2" w:rsidP="00B219A2">
      <w:pPr>
        <w:jc w:val="both"/>
        <w:rPr>
          <w:rFonts w:cs="Arial"/>
          <w:b/>
          <w:bCs/>
        </w:rPr>
      </w:pPr>
    </w:p>
    <w:p w14:paraId="1D819D3F" w14:textId="77777777" w:rsidR="00B219A2" w:rsidRPr="00324AF4" w:rsidRDefault="00B219A2" w:rsidP="00B219A2">
      <w:pPr>
        <w:jc w:val="both"/>
        <w:rPr>
          <w:rFonts w:cs="Arial"/>
          <w:b/>
          <w:bCs/>
        </w:rPr>
      </w:pPr>
    </w:p>
    <w:p w14:paraId="107A3828" w14:textId="77777777" w:rsidR="00B219A2" w:rsidRPr="00324AF4" w:rsidRDefault="00B219A2" w:rsidP="00B219A2">
      <w:pPr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>NGƯỜI LẬP:</w:t>
      </w: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Nguyễn Hoàng Phúc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  <w:t xml:space="preserve">           </w:t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Ngày</w:t>
      </w:r>
      <w:proofErr w:type="spellEnd"/>
      <w:r w:rsidRPr="00324AF4">
        <w:rPr>
          <w:rFonts w:cs="Arial"/>
          <w:b/>
          <w:bCs/>
        </w:rPr>
        <w:t>&gt;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</w:p>
    <w:p w14:paraId="3BC907D6" w14:textId="77777777" w:rsidR="00B219A2" w:rsidRPr="00324AF4" w:rsidRDefault="00B219A2" w:rsidP="00B219A2">
      <w:pPr>
        <w:ind w:left="1267" w:firstLine="173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Vị</w:t>
      </w:r>
      <w:proofErr w:type="spellEnd"/>
      <w:r w:rsidRPr="00324AF4">
        <w:rPr>
          <w:rFonts w:cs="Arial"/>
          <w:b/>
          <w:bCs/>
        </w:rPr>
        <w:t xml:space="preserve"> </w:t>
      </w:r>
      <w:proofErr w:type="spellStart"/>
      <w:r w:rsidRPr="00324AF4">
        <w:rPr>
          <w:rFonts w:cs="Arial"/>
          <w:b/>
          <w:bCs/>
        </w:rPr>
        <w:t>trí</w:t>
      </w:r>
      <w:proofErr w:type="spellEnd"/>
      <w:r w:rsidR="0080212A">
        <w:rPr>
          <w:rFonts w:cs="Arial"/>
          <w:b/>
          <w:bCs/>
        </w:rPr>
        <w:t>: Backend, Architecture</w:t>
      </w:r>
      <w:r w:rsidRPr="00324AF4">
        <w:rPr>
          <w:rFonts w:cs="Arial"/>
          <w:b/>
          <w:bCs/>
        </w:rPr>
        <w:t>&gt;</w:t>
      </w:r>
    </w:p>
    <w:p w14:paraId="2A3E6427" w14:textId="77777777" w:rsidR="00B219A2" w:rsidRPr="00324AF4" w:rsidRDefault="00B219A2" w:rsidP="00B219A2">
      <w:pPr>
        <w:jc w:val="both"/>
        <w:rPr>
          <w:rFonts w:cs="Arial"/>
          <w:b/>
          <w:bCs/>
        </w:rPr>
      </w:pPr>
    </w:p>
    <w:p w14:paraId="3694E39E" w14:textId="77777777" w:rsidR="00B219A2" w:rsidRPr="00324AF4" w:rsidRDefault="00B219A2" w:rsidP="00B219A2">
      <w:pPr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>NGƯỜI KIỂM TRA:</w:t>
      </w:r>
      <w:r w:rsidRPr="00324AF4">
        <w:rPr>
          <w:rFonts w:cs="Arial"/>
          <w:b/>
          <w:bCs/>
        </w:rPr>
        <w:tab/>
        <w:t>Lại Đức Tùng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  <w:t xml:space="preserve">           </w:t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Ngày</w:t>
      </w:r>
      <w:proofErr w:type="spellEnd"/>
      <w:r w:rsidRPr="00324AF4">
        <w:rPr>
          <w:rFonts w:cs="Arial"/>
          <w:b/>
          <w:bCs/>
        </w:rPr>
        <w:t>&gt;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</w:p>
    <w:p w14:paraId="08ECE7C3" w14:textId="77777777" w:rsidR="00B219A2" w:rsidRPr="00324AF4" w:rsidRDefault="00B219A2" w:rsidP="00B219A2">
      <w:pPr>
        <w:ind w:left="1267" w:firstLine="173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Vị</w:t>
      </w:r>
      <w:proofErr w:type="spellEnd"/>
      <w:r w:rsidRPr="00324AF4">
        <w:rPr>
          <w:rFonts w:cs="Arial"/>
          <w:b/>
          <w:bCs/>
        </w:rPr>
        <w:t xml:space="preserve"> </w:t>
      </w:r>
      <w:proofErr w:type="spellStart"/>
      <w:r w:rsidRPr="00324AF4">
        <w:rPr>
          <w:rFonts w:cs="Arial"/>
          <w:b/>
          <w:bCs/>
        </w:rPr>
        <w:t>trí</w:t>
      </w:r>
      <w:proofErr w:type="spellEnd"/>
      <w:r w:rsidR="0080212A">
        <w:rPr>
          <w:rFonts w:cs="Arial"/>
          <w:b/>
          <w:bCs/>
        </w:rPr>
        <w:t>: Team Lead</w:t>
      </w:r>
      <w:r w:rsidRPr="00324AF4">
        <w:rPr>
          <w:rFonts w:cs="Arial"/>
          <w:b/>
          <w:bCs/>
        </w:rPr>
        <w:t>&gt;</w:t>
      </w:r>
    </w:p>
    <w:p w14:paraId="0383E2A2" w14:textId="77777777" w:rsidR="00B219A2" w:rsidRPr="00324AF4" w:rsidRDefault="00B219A2" w:rsidP="00B219A2">
      <w:pPr>
        <w:ind w:left="0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</w:r>
    </w:p>
    <w:p w14:paraId="759A1C91" w14:textId="77777777" w:rsidR="00B219A2" w:rsidRPr="00324AF4" w:rsidRDefault="00B219A2" w:rsidP="00B219A2">
      <w:pPr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>NGƯỜI PHÊ DUYỆT:</w:t>
      </w:r>
      <w:r w:rsidRPr="00324AF4">
        <w:rPr>
          <w:rFonts w:cs="Arial"/>
          <w:b/>
          <w:bCs/>
        </w:rPr>
        <w:tab/>
      </w:r>
      <w:proofErr w:type="spellStart"/>
      <w:r w:rsidRPr="00324AF4">
        <w:rPr>
          <w:rFonts w:cs="Arial"/>
          <w:b/>
          <w:bCs/>
        </w:rPr>
        <w:t>Trần</w:t>
      </w:r>
      <w:proofErr w:type="spellEnd"/>
      <w:r w:rsidRPr="00324AF4">
        <w:rPr>
          <w:rFonts w:cs="Arial"/>
          <w:b/>
          <w:bCs/>
        </w:rPr>
        <w:t xml:space="preserve"> Tuấn Dũng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  <w:t xml:space="preserve">           </w:t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Ngày</w:t>
      </w:r>
      <w:proofErr w:type="spellEnd"/>
      <w:r w:rsidRPr="00324AF4">
        <w:rPr>
          <w:rFonts w:cs="Arial"/>
          <w:b/>
          <w:bCs/>
        </w:rPr>
        <w:t>&gt;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</w:p>
    <w:p w14:paraId="3446DDF6" w14:textId="77777777" w:rsidR="00B219A2" w:rsidRPr="00324AF4" w:rsidRDefault="00B219A2" w:rsidP="00B219A2">
      <w:pPr>
        <w:ind w:left="1267" w:firstLine="173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Vị</w:t>
      </w:r>
      <w:proofErr w:type="spellEnd"/>
      <w:r w:rsidRPr="00324AF4">
        <w:rPr>
          <w:rFonts w:cs="Arial"/>
          <w:b/>
          <w:bCs/>
        </w:rPr>
        <w:t xml:space="preserve"> </w:t>
      </w:r>
      <w:proofErr w:type="spellStart"/>
      <w:r w:rsidRPr="00324AF4">
        <w:rPr>
          <w:rFonts w:cs="Arial"/>
          <w:b/>
          <w:bCs/>
        </w:rPr>
        <w:t>trí</w:t>
      </w:r>
      <w:proofErr w:type="spellEnd"/>
      <w:r w:rsidR="0080212A">
        <w:rPr>
          <w:rFonts w:cs="Arial"/>
          <w:b/>
          <w:bCs/>
        </w:rPr>
        <w:t>: Frontend</w:t>
      </w:r>
      <w:r w:rsidRPr="00324AF4">
        <w:rPr>
          <w:rFonts w:cs="Arial"/>
          <w:b/>
          <w:bCs/>
        </w:rPr>
        <w:t>&gt;</w:t>
      </w:r>
    </w:p>
    <w:p w14:paraId="1DBE06CD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1E17B78C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0EE93DDE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24F7367B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3AF1D571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6A9611D6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1A372B04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5179FDFC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50119BF7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4E993064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65E2481D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34F56DEE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468724CB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499B57B6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4221B37B" w14:textId="77777777" w:rsidR="00056340" w:rsidRDefault="005F1D43">
      <w:pPr>
        <w:spacing w:after="200"/>
        <w:jc w:val="center"/>
      </w:pPr>
      <w:r>
        <w:rPr>
          <w:rFonts w:ascii="Times New Roman" w:hAnsi="Times New Roman"/>
          <w:b/>
          <w:color w:val="1A1A2E"/>
          <w:sz w:val="36"/>
          <w:szCs w:val="36"/>
        </w:rPr>
        <w:lastRenderedPageBreak/>
        <w:t>MỤC LỤC</w:t>
      </w:r>
    </w:p>
    <w:p w14:paraId="5203A0CC" w14:textId="58761692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233126438" w:history="1">
        <w:r w:rsidRPr="004D2694">
          <w:rPr>
            <w:rStyle w:val="Hyperlink"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GIỚI THIỆU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3C8E45" w14:textId="6DBAB1F7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39" w:history="1">
        <w:r w:rsidR="005F1D43" w:rsidRPr="004D2694">
          <w:rPr>
            <w:rStyle w:val="Hyperlink"/>
          </w:rPr>
          <w:t>1.1.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Mục đích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_Toc233126439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7</w:t>
        </w:r>
        <w:r w:rsidR="005F1D43">
          <w:rPr>
            <w:webHidden/>
          </w:rPr>
          <w:fldChar w:fldCharType="end"/>
        </w:r>
      </w:hyperlink>
    </w:p>
    <w:p w14:paraId="5E2AD6F0" w14:textId="6BEC93AA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0" w:history="1">
        <w:r w:rsidR="005F1D43" w:rsidRPr="004D2694">
          <w:rPr>
            <w:rStyle w:val="Hyperlink"/>
          </w:rPr>
          <w:t>1.2.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Phạm vi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_Toc233126440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7</w:t>
        </w:r>
        <w:r w:rsidR="005F1D43">
          <w:rPr>
            <w:webHidden/>
          </w:rPr>
          <w:fldChar w:fldCharType="end"/>
        </w:r>
      </w:hyperlink>
    </w:p>
    <w:p w14:paraId="2C84A85B" w14:textId="28648B68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1" w:history="1">
        <w:r w:rsidR="005F1D43" w:rsidRPr="004D2694">
          <w:rPr>
            <w:rStyle w:val="Hyperlink"/>
          </w:rPr>
          <w:t>1.3.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Vai trò và trách nhiệm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_Toc233126441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7</w:t>
        </w:r>
        <w:r w:rsidR="005F1D43">
          <w:rPr>
            <w:webHidden/>
          </w:rPr>
          <w:fldChar w:fldCharType="end"/>
        </w:r>
      </w:hyperlink>
    </w:p>
    <w:p w14:paraId="783B6580" w14:textId="0C0D42AF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2" w:history="1">
        <w:r w:rsidR="005F1D43" w:rsidRPr="004D2694">
          <w:rPr>
            <w:rStyle w:val="Hyperlink"/>
          </w:rPr>
          <w:t>1.4.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Tài liệu tham khảo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_Toc233126442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7</w:t>
        </w:r>
        <w:r w:rsidR="005F1D43">
          <w:rPr>
            <w:webHidden/>
          </w:rPr>
          <w:fldChar w:fldCharType="end"/>
        </w:r>
      </w:hyperlink>
    </w:p>
    <w:p w14:paraId="19B1D36B" w14:textId="30EE321D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3" w:history="1">
        <w:r w:rsidR="005F1D43" w:rsidRPr="004D2694">
          <w:rPr>
            <w:rStyle w:val="Hyperlink"/>
          </w:rPr>
          <w:t>1.5.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Từ và thuật ngữ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_Toc233126443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7</w:t>
        </w:r>
        <w:r w:rsidR="005F1D43">
          <w:rPr>
            <w:webHidden/>
          </w:rPr>
          <w:fldChar w:fldCharType="end"/>
        </w:r>
      </w:hyperlink>
    </w:p>
    <w:p w14:paraId="56086359" w14:textId="35C46538" w:rsidR="005F1D43" w:rsidRDefault="00BC3A39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44" w:history="1">
        <w:r w:rsidR="005F1D43" w:rsidRPr="004D2694">
          <w:rPr>
            <w:rStyle w:val="Hyperlink"/>
          </w:rPr>
          <w:t>2.</w:t>
        </w:r>
        <w:r w:rsidR="005F1D43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TỔNG QUAN HỆ THỐNG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_Toc233126444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9</w:t>
        </w:r>
        <w:r w:rsidR="005F1D43">
          <w:rPr>
            <w:webHidden/>
          </w:rPr>
          <w:fldChar w:fldCharType="end"/>
        </w:r>
      </w:hyperlink>
    </w:p>
    <w:p w14:paraId="1AD81F02" w14:textId="4F6C43A6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5" w:history="1">
        <w:r w:rsidR="005F1D43" w:rsidRPr="004D2694">
          <w:rPr>
            <w:rStyle w:val="Hyperlink"/>
          </w:rPr>
          <w:t>2.1.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Tổng quan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_Toc233126445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9</w:t>
        </w:r>
        <w:r w:rsidR="005F1D43">
          <w:rPr>
            <w:webHidden/>
          </w:rPr>
          <w:fldChar w:fldCharType="end"/>
        </w:r>
      </w:hyperlink>
    </w:p>
    <w:p w14:paraId="702A42C0" w14:textId="2B1E1641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6" w:history="1">
        <w:r w:rsidR="005F1D43" w:rsidRPr="004D2694">
          <w:rPr>
            <w:rStyle w:val="Hyperlink"/>
          </w:rPr>
          <w:t>2.2.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Các yêu cầu chức năng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_Toc233126446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9</w:t>
        </w:r>
        <w:r w:rsidR="005F1D43">
          <w:rPr>
            <w:webHidden/>
          </w:rPr>
          <w:fldChar w:fldCharType="end"/>
        </w:r>
      </w:hyperlink>
    </w:p>
    <w:p w14:paraId="204FB457" w14:textId="4BF2378A" w:rsidR="005F1D43" w:rsidRDefault="00BC3A39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47" w:history="1">
        <w:r w:rsidR="005F1D43" w:rsidRPr="004D2694">
          <w:rPr>
            <w:rStyle w:val="Hyperlink"/>
          </w:rPr>
          <w:t>3.</w:t>
        </w:r>
        <w:r w:rsidR="005F1D43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KIẾN TRÚC HỆ THỐNG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_Toc233126447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10</w:t>
        </w:r>
        <w:r w:rsidR="005F1D43">
          <w:rPr>
            <w:webHidden/>
          </w:rPr>
          <w:fldChar w:fldCharType="end"/>
        </w:r>
      </w:hyperlink>
    </w:p>
    <w:p w14:paraId="2CC6395C" w14:textId="6F3F134C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8" w:history="1">
        <w:r w:rsidR="005F1D43" w:rsidRPr="004D2694">
          <w:rPr>
            <w:rStyle w:val="Hyperlink"/>
          </w:rPr>
          <w:t>3.1.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Mô hình kiến trúc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_Toc233126448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10</w:t>
        </w:r>
        <w:r w:rsidR="005F1D43">
          <w:rPr>
            <w:webHidden/>
          </w:rPr>
          <w:fldChar w:fldCharType="end"/>
        </w:r>
      </w:hyperlink>
    </w:p>
    <w:p w14:paraId="4B934A66" w14:textId="6970E89D" w:rsidR="005F1D43" w:rsidRDefault="00BC3A39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49" w:history="1">
        <w:r w:rsidR="005F1D43" w:rsidRPr="004D2694">
          <w:rPr>
            <w:rStyle w:val="Hyperlink"/>
          </w:rPr>
          <w:t>4.</w:t>
        </w:r>
        <w:r w:rsidR="005F1D43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THIẾT KẾ LỚP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_Toc233126449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16</w:t>
        </w:r>
        <w:r w:rsidR="005F1D43">
          <w:rPr>
            <w:webHidden/>
          </w:rPr>
          <w:fldChar w:fldCharType="end"/>
        </w:r>
      </w:hyperlink>
    </w:p>
    <w:p w14:paraId="6C9A0BEF" w14:textId="0DDF208E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50" w:history="1">
        <w:r w:rsidR="005F1D43" w:rsidRPr="004D2694">
          <w:rPr>
            <w:rStyle w:val="Hyperlink"/>
          </w:rPr>
          <w:t>4.1.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Class Diagram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_Toc233126450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16</w:t>
        </w:r>
        <w:r w:rsidR="005F1D43">
          <w:rPr>
            <w:webHidden/>
          </w:rPr>
          <w:fldChar w:fldCharType="end"/>
        </w:r>
      </w:hyperlink>
    </w:p>
    <w:p w14:paraId="6CC8CAB4" w14:textId="5B47224A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1" w:history="1">
        <w:r w:rsidR="005F1D43" w:rsidRPr="004D2694">
          <w:rPr>
            <w:rStyle w:val="Hyperlink"/>
            <w:noProof/>
          </w:rPr>
          <w:t>AuthController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_Toc233126451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16</w:t>
        </w:r>
        <w:r w:rsidR="005F1D43">
          <w:rPr>
            <w:noProof/>
            <w:webHidden/>
          </w:rPr>
          <w:fldChar w:fldCharType="end"/>
        </w:r>
      </w:hyperlink>
    </w:p>
    <w:p w14:paraId="6E155765" w14:textId="67EF5D62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2" w:history="1">
        <w:r w:rsidR="005F1D43" w:rsidRPr="004D2694">
          <w:rPr>
            <w:rStyle w:val="Hyperlink"/>
            <w:noProof/>
          </w:rPr>
          <w:t>LearningPathService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_Toc233126452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17</w:t>
        </w:r>
        <w:r w:rsidR="005F1D43">
          <w:rPr>
            <w:noProof/>
            <w:webHidden/>
          </w:rPr>
          <w:fldChar w:fldCharType="end"/>
        </w:r>
      </w:hyperlink>
    </w:p>
    <w:p w14:paraId="43C6AF35" w14:textId="3723A0CD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3" w:history="1">
        <w:r w:rsidR="005F1D43" w:rsidRPr="004D2694">
          <w:rPr>
            <w:rStyle w:val="Hyperlink"/>
            <w:noProof/>
          </w:rPr>
          <w:t>AdminService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_Toc233126453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18</w:t>
        </w:r>
        <w:r w:rsidR="005F1D43">
          <w:rPr>
            <w:noProof/>
            <w:webHidden/>
          </w:rPr>
          <w:fldChar w:fldCharType="end"/>
        </w:r>
      </w:hyperlink>
    </w:p>
    <w:p w14:paraId="383C6549" w14:textId="3AB31DA9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4" w:history="1">
        <w:r w:rsidR="005F1D43" w:rsidRPr="004D2694">
          <w:rPr>
            <w:rStyle w:val="Hyperlink"/>
            <w:noProof/>
          </w:rPr>
          <w:t>UserService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_Toc233126454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19</w:t>
        </w:r>
        <w:r w:rsidR="005F1D43">
          <w:rPr>
            <w:noProof/>
            <w:webHidden/>
          </w:rPr>
          <w:fldChar w:fldCharType="end"/>
        </w:r>
      </w:hyperlink>
    </w:p>
    <w:p w14:paraId="000683FB" w14:textId="4536F2AB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5" w:history="1">
        <w:r w:rsidR="005F1D43" w:rsidRPr="004D2694">
          <w:rPr>
            <w:rStyle w:val="Hyperlink"/>
            <w:noProof/>
          </w:rPr>
          <w:t>AdminController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_Toc233126455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19</w:t>
        </w:r>
        <w:r w:rsidR="005F1D43">
          <w:rPr>
            <w:noProof/>
            <w:webHidden/>
          </w:rPr>
          <w:fldChar w:fldCharType="end"/>
        </w:r>
      </w:hyperlink>
    </w:p>
    <w:p w14:paraId="1501DB39" w14:textId="096B6968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6" w:history="1">
        <w:r w:rsidR="005F1D43" w:rsidRPr="004D2694">
          <w:rPr>
            <w:rStyle w:val="Hyperlink"/>
            <w:noProof/>
          </w:rPr>
          <w:t>Word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_Toc233126456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20</w:t>
        </w:r>
        <w:r w:rsidR="005F1D43">
          <w:rPr>
            <w:noProof/>
            <w:webHidden/>
          </w:rPr>
          <w:fldChar w:fldCharType="end"/>
        </w:r>
      </w:hyperlink>
    </w:p>
    <w:p w14:paraId="0343E58A" w14:textId="2CA8DF9D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7" w:history="1">
        <w:r w:rsidR="005F1D43" w:rsidRPr="004D2694">
          <w:rPr>
            <w:rStyle w:val="Hyperlink"/>
            <w:noProof/>
          </w:rPr>
          <w:t>UserService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_Toc233126457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21</w:t>
        </w:r>
        <w:r w:rsidR="005F1D43">
          <w:rPr>
            <w:noProof/>
            <w:webHidden/>
          </w:rPr>
          <w:fldChar w:fldCharType="end"/>
        </w:r>
      </w:hyperlink>
    </w:p>
    <w:p w14:paraId="5EC9995F" w14:textId="41430538" w:rsidR="005F1D43" w:rsidRDefault="00BC3A39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8" w:history="1">
        <w:r w:rsidR="005F1D43" w:rsidRPr="004D2694">
          <w:rPr>
            <w:rStyle w:val="Hyperlink"/>
            <w:noProof/>
          </w:rPr>
          <w:t>UserWordProgress (SRS Engine)</w:t>
        </w:r>
        <w:r w:rsidR="005F1D43">
          <w:rPr>
            <w:noProof/>
            <w:webHidden/>
          </w:rPr>
          <w:tab/>
        </w:r>
        <w:r w:rsidR="005F1D43">
          <w:rPr>
            <w:noProof/>
            <w:webHidden/>
          </w:rPr>
          <w:fldChar w:fldCharType="begin"/>
        </w:r>
        <w:r w:rsidR="005F1D43">
          <w:rPr>
            <w:noProof/>
            <w:webHidden/>
          </w:rPr>
          <w:instrText xml:space="preserve"> PAGEREF _Toc233126458 \h </w:instrText>
        </w:r>
        <w:r w:rsidR="005F1D43">
          <w:rPr>
            <w:noProof/>
            <w:webHidden/>
          </w:rPr>
        </w:r>
        <w:r w:rsidR="005F1D43">
          <w:rPr>
            <w:noProof/>
            <w:webHidden/>
          </w:rPr>
          <w:fldChar w:fldCharType="separate"/>
        </w:r>
        <w:r w:rsidR="005F1D43">
          <w:rPr>
            <w:noProof/>
            <w:webHidden/>
          </w:rPr>
          <w:t>21</w:t>
        </w:r>
        <w:r w:rsidR="005F1D43">
          <w:rPr>
            <w:noProof/>
            <w:webHidden/>
          </w:rPr>
          <w:fldChar w:fldCharType="end"/>
        </w:r>
      </w:hyperlink>
    </w:p>
    <w:p w14:paraId="770DA8AC" w14:textId="41E79228" w:rsidR="005F1D43" w:rsidRDefault="00BC3A39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59" w:history="1">
        <w:r w:rsidR="005F1D43" w:rsidRPr="004D2694">
          <w:rPr>
            <w:rStyle w:val="Hyperlink"/>
          </w:rPr>
          <w:t>5.</w:t>
        </w:r>
        <w:r w:rsidR="005F1D43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THIẾT KẾ DỮ LIỆU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_Toc233126459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23</w:t>
        </w:r>
        <w:r w:rsidR="005F1D43">
          <w:rPr>
            <w:webHidden/>
          </w:rPr>
          <w:fldChar w:fldCharType="end"/>
        </w:r>
      </w:hyperlink>
    </w:p>
    <w:p w14:paraId="620CC0F9" w14:textId="0C65875D" w:rsidR="005F1D43" w:rsidRDefault="00BC3A39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60" w:history="1">
        <w:r w:rsidR="005F1D43" w:rsidRPr="004D2694">
          <w:rPr>
            <w:rStyle w:val="Hyperlink"/>
          </w:rPr>
          <w:t>6.</w:t>
        </w:r>
        <w:r w:rsidR="005F1D43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THIẾT KẾ GIAO DIỆN NGƯỜI DÙNG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_Toc233126460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24</w:t>
        </w:r>
        <w:r w:rsidR="005F1D43">
          <w:rPr>
            <w:webHidden/>
          </w:rPr>
          <w:fldChar w:fldCharType="end"/>
        </w:r>
      </w:hyperlink>
    </w:p>
    <w:p w14:paraId="1E53FF47" w14:textId="35224765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1" w:history="1">
        <w:r w:rsidR="005F1D43" w:rsidRPr="004D2694">
          <w:rPr>
            <w:rStyle w:val="Hyperlink"/>
          </w:rPr>
          <w:t>6.1.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Trang Dashboard (User) &amp; Landing Page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_Toc233126461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24</w:t>
        </w:r>
        <w:r w:rsidR="005F1D43">
          <w:rPr>
            <w:webHidden/>
          </w:rPr>
          <w:fldChar w:fldCharType="end"/>
        </w:r>
      </w:hyperlink>
    </w:p>
    <w:p w14:paraId="17751313" w14:textId="68F3465E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2" w:history="1">
        <w:r w:rsidR="005F1D43" w:rsidRPr="004D2694">
          <w:rPr>
            <w:rStyle w:val="Hyperlink"/>
          </w:rPr>
          <w:t>6.2.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Popup thông tin từ vựng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_Toc233126462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24</w:t>
        </w:r>
        <w:r w:rsidR="005F1D43">
          <w:rPr>
            <w:webHidden/>
          </w:rPr>
          <w:fldChar w:fldCharType="end"/>
        </w:r>
      </w:hyperlink>
    </w:p>
    <w:p w14:paraId="01696FEF" w14:textId="456339F1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3" w:history="1">
        <w:r w:rsidR="005F1D43" w:rsidRPr="004D2694">
          <w:rPr>
            <w:rStyle w:val="Hyperlink"/>
          </w:rPr>
          <w:t>6.3.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Giao diện học từ vựng Flashcard với thẻ SRS và 4 nút đánh giá (Again/Hard/Good/Easy)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_Toc233126463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25</w:t>
        </w:r>
        <w:r w:rsidR="005F1D43">
          <w:rPr>
            <w:webHidden/>
          </w:rPr>
          <w:fldChar w:fldCharType="end"/>
        </w:r>
      </w:hyperlink>
    </w:p>
    <w:p w14:paraId="44F7E7DC" w14:textId="4B811875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4" w:history="1">
        <w:r w:rsidR="005F1D43" w:rsidRPr="004D2694">
          <w:rPr>
            <w:rStyle w:val="Hyperlink"/>
          </w:rPr>
          <w:t>6.4.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Giao diện Mini Test tổng hợp các câu hỏi trắc nghiệm từ vựng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_Toc233126464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25</w:t>
        </w:r>
        <w:r w:rsidR="005F1D43">
          <w:rPr>
            <w:webHidden/>
          </w:rPr>
          <w:fldChar w:fldCharType="end"/>
        </w:r>
      </w:hyperlink>
    </w:p>
    <w:p w14:paraId="7586BA10" w14:textId="5349203A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5" w:history="1">
        <w:r w:rsidR="005F1D43" w:rsidRPr="004D2694">
          <w:rPr>
            <w:rStyle w:val="Hyperlink"/>
          </w:rPr>
          <w:t>6.5.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Dialog danh sách từ vựng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_Toc233126465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26</w:t>
        </w:r>
        <w:r w:rsidR="005F1D43">
          <w:rPr>
            <w:webHidden/>
          </w:rPr>
          <w:fldChar w:fldCharType="end"/>
        </w:r>
      </w:hyperlink>
    </w:p>
    <w:p w14:paraId="4C9CE6A2" w14:textId="557826E1" w:rsidR="005F1D43" w:rsidRDefault="00BC3A39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6" w:history="1">
        <w:r w:rsidR="005F1D43" w:rsidRPr="004D2694">
          <w:rPr>
            <w:rStyle w:val="Hyperlink"/>
          </w:rPr>
          <w:t>6.6.</w:t>
        </w:r>
        <w:r w:rsidR="005F1D43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F1D43" w:rsidRPr="004D2694">
          <w:rPr>
            <w:rStyle w:val="Hyperlink"/>
          </w:rPr>
          <w:t>Trang Quản trị (Admin Dashboard &amp; CRUD)</w:t>
        </w:r>
        <w:r w:rsidR="005F1D43">
          <w:rPr>
            <w:webHidden/>
          </w:rPr>
          <w:tab/>
        </w:r>
        <w:r w:rsidR="005F1D43">
          <w:rPr>
            <w:webHidden/>
          </w:rPr>
          <w:fldChar w:fldCharType="begin"/>
        </w:r>
        <w:r w:rsidR="005F1D43">
          <w:rPr>
            <w:webHidden/>
          </w:rPr>
          <w:instrText xml:space="preserve"> PAGEREF _Toc233126466 \h </w:instrText>
        </w:r>
        <w:r w:rsidR="005F1D43">
          <w:rPr>
            <w:webHidden/>
          </w:rPr>
        </w:r>
        <w:r w:rsidR="005F1D43">
          <w:rPr>
            <w:webHidden/>
          </w:rPr>
          <w:fldChar w:fldCharType="separate"/>
        </w:r>
        <w:r w:rsidR="005F1D43">
          <w:rPr>
            <w:webHidden/>
          </w:rPr>
          <w:t>26</w:t>
        </w:r>
        <w:r w:rsidR="005F1D43">
          <w:rPr>
            <w:webHidden/>
          </w:rPr>
          <w:fldChar w:fldCharType="end"/>
        </w:r>
      </w:hyperlink>
    </w:p>
    <w:p w14:paraId="21EF3ED1" w14:textId="3A48A134" w:rsidR="00056340" w:rsidRDefault="005F1D43">
      <w:pPr>
        <w:spacing w:after="120"/>
      </w:pPr>
      <w:r>
        <w:rPr>
          <w:rFonts w:ascii="Times New Roman" w:hAnsi="Times New Roman"/>
        </w:rPr>
        <w:lastRenderedPageBreak/>
        <w:fldChar w:fldCharType="end"/>
      </w:r>
    </w:p>
    <w:p w14:paraId="72499630" w14:textId="77777777" w:rsidR="00056340" w:rsidRDefault="00056340">
      <w:pPr>
        <w:spacing w:after="120"/>
      </w:pPr>
    </w:p>
    <w:p w14:paraId="0C13AD78" w14:textId="77777777" w:rsidR="00CD50C6" w:rsidRPr="00C45D38" w:rsidRDefault="00575798" w:rsidP="00720EBA">
      <w:pPr>
        <w:pStyle w:val="Heading1"/>
      </w:pPr>
      <w:bookmarkStart w:id="1" w:name="_Toc306115094"/>
      <w:bookmarkStart w:id="2" w:name="_Toc233126409"/>
      <w:bookmarkStart w:id="3" w:name="_Toc233126438"/>
      <w:r>
        <w:lastRenderedPageBreak/>
        <w:t>GIỚI THIỆU</w:t>
      </w:r>
      <w:bookmarkEnd w:id="1"/>
      <w:bookmarkEnd w:id="2"/>
      <w:bookmarkEnd w:id="3"/>
    </w:p>
    <w:p w14:paraId="69F29C26" w14:textId="77777777" w:rsidR="000B53AC" w:rsidRDefault="00591118" w:rsidP="000852BB">
      <w:pPr>
        <w:pStyle w:val="Heading2"/>
        <w:jc w:val="both"/>
      </w:pPr>
      <w:bookmarkStart w:id="4" w:name="_Toc306115095"/>
      <w:bookmarkStart w:id="5" w:name="_Toc233126410"/>
      <w:bookmarkStart w:id="6" w:name="_Toc233126439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4"/>
      <w:bookmarkEnd w:id="5"/>
      <w:bookmarkEnd w:id="6"/>
      <w:proofErr w:type="spellEnd"/>
    </w:p>
    <w:p w14:paraId="1B5D498E" w14:textId="77777777" w:rsidR="004F61EE" w:rsidRDefault="004F61EE" w:rsidP="004F61EE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TOEIC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VocaBoost</w:t>
      </w:r>
      <w:proofErr w:type="spellEnd"/>
      <w:r>
        <w:t>.</w:t>
      </w:r>
    </w:p>
    <w:p w14:paraId="64DB87B4" w14:textId="77777777" w:rsidR="004F61EE" w:rsidRDefault="004F61EE" w:rsidP="004F61EE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54F1EA4B" w14:textId="77777777" w:rsidR="004F61EE" w:rsidRDefault="004F61EE" w:rsidP="004F61EE">
      <w:pPr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5FB61A48" w14:textId="77777777" w:rsidR="004F61EE" w:rsidRDefault="004F61EE" w:rsidP="004F61EE">
      <w:pPr>
        <w:jc w:val="both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681B3098" w14:textId="77777777" w:rsidR="004F61EE" w:rsidRDefault="004F61EE" w:rsidP="004F61EE">
      <w:pPr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UI/UX: 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6241B65" w14:textId="77777777" w:rsidR="00097A8D" w:rsidRPr="00F00D63" w:rsidRDefault="004F61EE" w:rsidP="004F61EE">
      <w:pPr>
        <w:jc w:val="both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623BEC46" w14:textId="77777777" w:rsidR="0083356A" w:rsidRDefault="0083356A" w:rsidP="000852BB">
      <w:pPr>
        <w:pStyle w:val="Heading2"/>
        <w:jc w:val="both"/>
      </w:pPr>
      <w:bookmarkStart w:id="7" w:name="_Toc306115096"/>
      <w:bookmarkStart w:id="8" w:name="_Toc233126411"/>
      <w:bookmarkStart w:id="9" w:name="_Toc233126440"/>
      <w:r>
        <w:t>Phạm vi</w:t>
      </w:r>
      <w:bookmarkEnd w:id="7"/>
      <w:bookmarkEnd w:id="8"/>
      <w:bookmarkEnd w:id="9"/>
    </w:p>
    <w:p w14:paraId="2FE41990" w14:textId="77777777" w:rsidR="00097A8D" w:rsidRPr="00BF15BE" w:rsidRDefault="004F61EE" w:rsidP="000852BB">
      <w:pPr>
        <w:jc w:val="both"/>
      </w:pPr>
      <w:r w:rsidRPr="00A4734E">
        <w:rPr>
          <w:rFonts w:cs="Arial"/>
        </w:rPr>
        <w:t xml:space="preserve">Tài </w:t>
      </w:r>
      <w:proofErr w:type="spellStart"/>
      <w:r w:rsidRPr="00A4734E">
        <w:rPr>
          <w:rFonts w:cs="Arial"/>
        </w:rPr>
        <w:t>liệu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này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phục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vụ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cho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việc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phát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triển</w:t>
      </w:r>
      <w:proofErr w:type="spellEnd"/>
      <w:r w:rsidRPr="00A4734E">
        <w:rPr>
          <w:rFonts w:cs="Arial"/>
        </w:rPr>
        <w:t xml:space="preserve">, </w:t>
      </w:r>
      <w:proofErr w:type="spellStart"/>
      <w:r w:rsidRPr="00A4734E">
        <w:rPr>
          <w:rFonts w:cs="Arial"/>
        </w:rPr>
        <w:t>bảo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trì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dự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án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VocaBoost</w:t>
      </w:r>
      <w:proofErr w:type="spellEnd"/>
      <w:r w:rsidRPr="00A4734E">
        <w:rPr>
          <w:rFonts w:cs="Arial"/>
        </w:rPr>
        <w:t>.</w:t>
      </w:r>
    </w:p>
    <w:p w14:paraId="5CB584E0" w14:textId="77777777" w:rsidR="00057806" w:rsidRDefault="00057806" w:rsidP="000852BB">
      <w:pPr>
        <w:pStyle w:val="Heading2"/>
        <w:jc w:val="both"/>
      </w:pPr>
      <w:bookmarkStart w:id="10" w:name="_Toc306115097"/>
      <w:bookmarkStart w:id="11" w:name="_Toc233126412"/>
      <w:bookmarkStart w:id="12" w:name="_Toc233126441"/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bookmarkEnd w:id="10"/>
      <w:bookmarkEnd w:id="11"/>
      <w:bookmarkEnd w:id="12"/>
      <w:proofErr w:type="spellEnd"/>
    </w:p>
    <w:p w14:paraId="3AB75DDE" w14:textId="77777777" w:rsidR="004F61EE" w:rsidRPr="00A4734E" w:rsidRDefault="004F61EE" w:rsidP="004F61EE">
      <w:pPr>
        <w:rPr>
          <w:rFonts w:cs="Arial"/>
        </w:rPr>
      </w:pPr>
      <w:r w:rsidRPr="00A4734E">
        <w:rPr>
          <w:rFonts w:cs="Arial"/>
        </w:rPr>
        <w:t xml:space="preserve">Tài </w:t>
      </w:r>
      <w:proofErr w:type="spellStart"/>
      <w:r w:rsidRPr="00A4734E">
        <w:rPr>
          <w:rFonts w:cs="Arial"/>
        </w:rPr>
        <w:t>liệu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này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miêu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tả</w:t>
      </w:r>
      <w:proofErr w:type="spellEnd"/>
      <w:r w:rsidRPr="00A4734E">
        <w:rPr>
          <w:rFonts w:cs="Arial"/>
        </w:rPr>
        <w:t xml:space="preserve"> chi </w:t>
      </w:r>
      <w:proofErr w:type="spellStart"/>
      <w:r w:rsidRPr="00A4734E">
        <w:rPr>
          <w:rFonts w:cs="Arial"/>
        </w:rPr>
        <w:t>tiết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các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quy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trình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phát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triển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các</w:t>
      </w:r>
      <w:proofErr w:type="spellEnd"/>
      <w:r w:rsidRPr="00A4734E">
        <w:rPr>
          <w:rFonts w:cs="Arial"/>
        </w:rPr>
        <w:t xml:space="preserve"> module </w:t>
      </w:r>
      <w:proofErr w:type="spellStart"/>
      <w:r w:rsidRPr="00A4734E">
        <w:rPr>
          <w:rFonts w:cs="Arial"/>
        </w:rPr>
        <w:t>và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sự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liên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hệ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giữa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các</w:t>
      </w:r>
      <w:proofErr w:type="spellEnd"/>
      <w:r w:rsidRPr="00A4734E">
        <w:rPr>
          <w:rFonts w:cs="Arial"/>
        </w:rPr>
        <w:t xml:space="preserve"> module </w:t>
      </w:r>
      <w:proofErr w:type="spellStart"/>
      <w:r w:rsidRPr="00A4734E">
        <w:rPr>
          <w:rFonts w:cs="Arial"/>
        </w:rPr>
        <w:t>trong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hệ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thống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VocaBoost</w:t>
      </w:r>
      <w:proofErr w:type="spellEnd"/>
      <w:r w:rsidRPr="00A4734E">
        <w:rPr>
          <w:rFonts w:cs="Arial"/>
        </w:rPr>
        <w:t>.</w:t>
      </w:r>
    </w:p>
    <w:p w14:paraId="2798D4FB" w14:textId="77777777" w:rsidR="004F61EE" w:rsidRPr="00A4734E" w:rsidRDefault="004F61EE" w:rsidP="004F61EE">
      <w:pPr>
        <w:rPr>
          <w:rFonts w:cs="Arial"/>
        </w:rPr>
      </w:pPr>
      <w:proofErr w:type="spellStart"/>
      <w:r>
        <w:rPr>
          <w:rFonts w:cs="Arial"/>
        </w:rPr>
        <w:t>Miêu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tả</w:t>
      </w:r>
      <w:proofErr w:type="spellEnd"/>
      <w:r>
        <w:rPr>
          <w:rFonts w:cs="Arial"/>
        </w:rPr>
        <w:t xml:space="preserve"> chi </w:t>
      </w:r>
      <w:proofErr w:type="spellStart"/>
      <w:r>
        <w:rPr>
          <w:rFonts w:cs="Arial"/>
        </w:rPr>
        <w:t>tiết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ràng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buộc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giữa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các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bảng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trong</w:t>
      </w:r>
      <w:proofErr w:type="spellEnd"/>
      <w:r>
        <w:rPr>
          <w:rFonts w:cs="Arial"/>
        </w:rPr>
        <w:t xml:space="preserve"> CSDL, </w:t>
      </w:r>
      <w:proofErr w:type="spellStart"/>
      <w:r>
        <w:rPr>
          <w:rFonts w:cs="Arial"/>
        </w:rPr>
        <w:t>vai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trò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và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mục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đích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các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bảng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được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sử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dụng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để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phát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triển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hệ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thống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VocaBoost</w:t>
      </w:r>
      <w:proofErr w:type="spellEnd"/>
      <w:r>
        <w:rPr>
          <w:rFonts w:cs="Arial"/>
        </w:rPr>
        <w:t>.</w:t>
      </w:r>
    </w:p>
    <w:p w14:paraId="2D2F7807" w14:textId="77777777" w:rsidR="004F61EE" w:rsidRPr="00A4734E" w:rsidRDefault="004F61EE" w:rsidP="004F61EE">
      <w:pPr>
        <w:rPr>
          <w:rFonts w:cs="Arial"/>
        </w:rPr>
      </w:pPr>
      <w:proofErr w:type="spellStart"/>
      <w:r w:rsidRPr="00A4734E">
        <w:rPr>
          <w:rFonts w:cs="Arial"/>
        </w:rPr>
        <w:t>Miêu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tả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quy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trình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thực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hiện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của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hệ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thống</w:t>
      </w:r>
      <w:proofErr w:type="spellEnd"/>
      <w:r w:rsidRPr="00A4734E">
        <w:rPr>
          <w:rFonts w:cs="Arial"/>
        </w:rPr>
        <w:t>.</w:t>
      </w:r>
    </w:p>
    <w:p w14:paraId="111C6C07" w14:textId="77777777" w:rsidR="005A168F" w:rsidRDefault="00575798" w:rsidP="000852BB">
      <w:pPr>
        <w:pStyle w:val="Heading2"/>
        <w:jc w:val="both"/>
      </w:pPr>
      <w:bookmarkStart w:id="13" w:name="_Toc306115098"/>
      <w:bookmarkStart w:id="14" w:name="_Toc233126413"/>
      <w:bookmarkStart w:id="15" w:name="_Toc233126442"/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13"/>
      <w:bookmarkEnd w:id="14"/>
      <w:bookmarkEnd w:id="15"/>
      <w:proofErr w:type="spellEnd"/>
    </w:p>
    <w:p w14:paraId="0A6906F6" w14:textId="77777777" w:rsidR="00097A8D" w:rsidRDefault="00097A8D" w:rsidP="000852BB">
      <w:pPr>
        <w:jc w:val="both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, …</w:t>
      </w:r>
    </w:p>
    <w:p w14:paraId="7A3CCA9A" w14:textId="77777777" w:rsidR="00097A8D" w:rsidRPr="00BF15BE" w:rsidRDefault="00097A8D" w:rsidP="000852BB">
      <w:pPr>
        <w:jc w:val="both"/>
      </w:pPr>
    </w:p>
    <w:tbl>
      <w:tblPr>
        <w:tblW w:w="450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45"/>
        <w:gridCol w:w="6023"/>
      </w:tblGrid>
      <w:tr w:rsidR="00097A8D" w:rsidRPr="00097A8D" w14:paraId="204DC587" w14:textId="77777777" w:rsidTr="009C78B2">
        <w:trPr>
          <w:trHeight w:val="399"/>
        </w:trPr>
        <w:tc>
          <w:tcPr>
            <w:tcW w:w="2531" w:type="dxa"/>
            <w:shd w:val="clear" w:color="auto" w:fill="FABF8F" w:themeFill="accent6" w:themeFillTint="99"/>
          </w:tcPr>
          <w:p w14:paraId="093581D7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t>Loại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tài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liệu</w:t>
            </w:r>
            <w:proofErr w:type="spellEnd"/>
          </w:p>
        </w:tc>
        <w:tc>
          <w:tcPr>
            <w:tcW w:w="5763" w:type="dxa"/>
            <w:shd w:val="clear" w:color="auto" w:fill="FABF8F" w:themeFill="accent6" w:themeFillTint="99"/>
          </w:tcPr>
          <w:p w14:paraId="64C2CD60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t>Tiêu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đề</w:t>
            </w:r>
            <w:proofErr w:type="spellEnd"/>
          </w:p>
        </w:tc>
      </w:tr>
      <w:tr w:rsidR="00097A8D" w:rsidRPr="00097A8D" w14:paraId="3F63DAF5" w14:textId="77777777" w:rsidTr="006B0237">
        <w:tc>
          <w:tcPr>
            <w:tcW w:w="2531" w:type="dxa"/>
          </w:tcPr>
          <w:p w14:paraId="629F83DD" w14:textId="77777777" w:rsidR="00097A8D" w:rsidRPr="00097A8D" w:rsidRDefault="00097A8D" w:rsidP="000852BB">
            <w:pPr>
              <w:pStyle w:val="comment"/>
              <w:jc w:val="both"/>
              <w:rPr>
                <w:i w:val="0"/>
                <w:color w:val="auto"/>
                <w:sz w:val="18"/>
                <w:szCs w:val="18"/>
              </w:rPr>
            </w:pPr>
          </w:p>
        </w:tc>
        <w:tc>
          <w:tcPr>
            <w:tcW w:w="5763" w:type="dxa"/>
          </w:tcPr>
          <w:p w14:paraId="1C929B7D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253BD7C9" w14:textId="77777777" w:rsidTr="006B0237">
        <w:tc>
          <w:tcPr>
            <w:tcW w:w="2531" w:type="dxa"/>
          </w:tcPr>
          <w:p w14:paraId="74D3CCF5" w14:textId="77777777" w:rsidR="00097A8D" w:rsidRPr="00097A8D" w:rsidRDefault="00097A8D" w:rsidP="000852BB">
            <w:pPr>
              <w:pStyle w:val="comment"/>
              <w:jc w:val="both"/>
              <w:rPr>
                <w:i w:val="0"/>
                <w:color w:val="auto"/>
                <w:sz w:val="18"/>
                <w:szCs w:val="18"/>
              </w:rPr>
            </w:pPr>
          </w:p>
        </w:tc>
        <w:tc>
          <w:tcPr>
            <w:tcW w:w="5763" w:type="dxa"/>
          </w:tcPr>
          <w:p w14:paraId="7C6AB8AE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6ECDF96F" w14:textId="77777777" w:rsidTr="006B0237">
        <w:tc>
          <w:tcPr>
            <w:tcW w:w="2531" w:type="dxa"/>
          </w:tcPr>
          <w:p w14:paraId="03D1F524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5763" w:type="dxa"/>
          </w:tcPr>
          <w:p w14:paraId="28B6259E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15347FDB" w14:textId="77777777" w:rsidTr="006B0237">
        <w:tc>
          <w:tcPr>
            <w:tcW w:w="2531" w:type="dxa"/>
          </w:tcPr>
          <w:p w14:paraId="6EE70BC3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5763" w:type="dxa"/>
          </w:tcPr>
          <w:p w14:paraId="30BB1C2C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2D2CD79E" w14:textId="77777777" w:rsidTr="006B0237">
        <w:tc>
          <w:tcPr>
            <w:tcW w:w="2531" w:type="dxa"/>
          </w:tcPr>
          <w:p w14:paraId="1A19AD0F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5763" w:type="dxa"/>
          </w:tcPr>
          <w:p w14:paraId="6610CA4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</w:tbl>
    <w:p w14:paraId="2C58895D" w14:textId="77777777" w:rsidR="00097A8D" w:rsidRPr="00F00D63" w:rsidRDefault="00097A8D" w:rsidP="000852BB">
      <w:pPr>
        <w:jc w:val="both"/>
      </w:pPr>
    </w:p>
    <w:p w14:paraId="5B9A7AC4" w14:textId="77777777" w:rsidR="00985796" w:rsidRDefault="00575798" w:rsidP="000852BB">
      <w:pPr>
        <w:pStyle w:val="Heading2"/>
        <w:jc w:val="both"/>
      </w:pPr>
      <w:bookmarkStart w:id="16" w:name="_Toc306115099"/>
      <w:bookmarkStart w:id="17" w:name="_Toc233126414"/>
      <w:bookmarkStart w:id="18" w:name="_Toc233126443"/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16"/>
      <w:bookmarkEnd w:id="17"/>
      <w:bookmarkEnd w:id="18"/>
      <w:proofErr w:type="spellEnd"/>
    </w:p>
    <w:tbl>
      <w:tblPr>
        <w:tblW w:w="450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1"/>
        <w:gridCol w:w="2920"/>
        <w:gridCol w:w="3667"/>
      </w:tblGrid>
      <w:tr w:rsidR="00097A8D" w:rsidRPr="00097A8D" w14:paraId="60662E8A" w14:textId="77777777" w:rsidTr="009C78B2">
        <w:tc>
          <w:tcPr>
            <w:tcW w:w="1991" w:type="dxa"/>
            <w:shd w:val="clear" w:color="auto" w:fill="FABF8F" w:themeFill="accent6" w:themeFillTint="99"/>
          </w:tcPr>
          <w:p w14:paraId="5064A411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lastRenderedPageBreak/>
              <w:t>Từ</w:t>
            </w:r>
            <w:proofErr w:type="spellEnd"/>
            <w:r w:rsidRPr="00097A8D">
              <w:t>/</w:t>
            </w:r>
            <w:proofErr w:type="spellStart"/>
            <w:r w:rsidRPr="00097A8D">
              <w:t>thuật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ngữ</w:t>
            </w:r>
            <w:proofErr w:type="spellEnd"/>
          </w:p>
        </w:tc>
        <w:tc>
          <w:tcPr>
            <w:tcW w:w="2794" w:type="dxa"/>
            <w:shd w:val="clear" w:color="auto" w:fill="FABF8F" w:themeFill="accent6" w:themeFillTint="99"/>
          </w:tcPr>
          <w:p w14:paraId="3FF70B79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r w:rsidRPr="00097A8D">
              <w:t xml:space="preserve">Ý </w:t>
            </w:r>
            <w:proofErr w:type="spellStart"/>
            <w:r w:rsidRPr="00097A8D">
              <w:t>nghĩa</w:t>
            </w:r>
            <w:proofErr w:type="spellEnd"/>
          </w:p>
        </w:tc>
        <w:tc>
          <w:tcPr>
            <w:tcW w:w="3509" w:type="dxa"/>
            <w:shd w:val="clear" w:color="auto" w:fill="FABF8F" w:themeFill="accent6" w:themeFillTint="99"/>
          </w:tcPr>
          <w:p w14:paraId="037FFEFF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t>Diễn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giải</w:t>
            </w:r>
            <w:proofErr w:type="spellEnd"/>
          </w:p>
        </w:tc>
      </w:tr>
      <w:tr w:rsidR="00097A8D" w:rsidRPr="00097A8D" w14:paraId="300B96A0" w14:textId="77777777" w:rsidTr="006B0237">
        <w:tc>
          <w:tcPr>
            <w:tcW w:w="1991" w:type="dxa"/>
          </w:tcPr>
          <w:p w14:paraId="4B143CEC" w14:textId="77777777" w:rsidR="00097A8D" w:rsidRPr="00097A8D" w:rsidRDefault="00097A8D" w:rsidP="000852BB">
            <w:pPr>
              <w:pStyle w:val="comment"/>
              <w:jc w:val="both"/>
              <w:rPr>
                <w:color w:val="auto"/>
              </w:rPr>
            </w:pPr>
            <w:r w:rsidRPr="00097A8D">
              <w:rPr>
                <w:color w:val="auto"/>
              </w:rPr>
              <w:t>API</w:t>
            </w:r>
          </w:p>
        </w:tc>
        <w:tc>
          <w:tcPr>
            <w:tcW w:w="2794" w:type="dxa"/>
          </w:tcPr>
          <w:p w14:paraId="62720CF0" w14:textId="77777777" w:rsidR="00097A8D" w:rsidRPr="00097A8D" w:rsidRDefault="00097A8D" w:rsidP="000852BB">
            <w:pPr>
              <w:pStyle w:val="comment"/>
              <w:jc w:val="both"/>
              <w:rPr>
                <w:color w:val="auto"/>
              </w:rPr>
            </w:pPr>
            <w:r w:rsidRPr="00097A8D">
              <w:rPr>
                <w:color w:val="auto"/>
              </w:rPr>
              <w:t>Application Programming Interface</w:t>
            </w:r>
          </w:p>
        </w:tc>
        <w:tc>
          <w:tcPr>
            <w:tcW w:w="3509" w:type="dxa"/>
          </w:tcPr>
          <w:p w14:paraId="4C673FE8" w14:textId="77777777" w:rsidR="00097A8D" w:rsidRPr="00097A8D" w:rsidRDefault="002C3356" w:rsidP="000852BB">
            <w:pPr>
              <w:pStyle w:val="comment"/>
              <w:jc w:val="both"/>
              <w:rPr>
                <w:color w:val="auto"/>
              </w:rPr>
            </w:pPr>
            <w:r w:rsidRPr="002C3356">
              <w:rPr>
                <w:color w:val="auto"/>
              </w:rPr>
              <w:t xml:space="preserve">Giao </w:t>
            </w:r>
            <w:proofErr w:type="spellStart"/>
            <w:r w:rsidRPr="002C3356">
              <w:rPr>
                <w:color w:val="auto"/>
              </w:rPr>
              <w:t>diện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Lập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trình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Ứng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dụng</w:t>
            </w:r>
            <w:proofErr w:type="spellEnd"/>
          </w:p>
        </w:tc>
      </w:tr>
      <w:tr w:rsidR="00097A8D" w:rsidRPr="00097A8D" w14:paraId="045DA4EA" w14:textId="77777777" w:rsidTr="006B0237">
        <w:tc>
          <w:tcPr>
            <w:tcW w:w="1991" w:type="dxa"/>
          </w:tcPr>
          <w:p w14:paraId="479E4ED1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1F4287D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5661E36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4F25C0F9" w14:textId="77777777" w:rsidTr="006B0237">
        <w:tc>
          <w:tcPr>
            <w:tcW w:w="1991" w:type="dxa"/>
          </w:tcPr>
          <w:p w14:paraId="178C44DB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7B3A4099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04CD32E2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665A70F6" w14:textId="77777777" w:rsidTr="006B0237">
        <w:tc>
          <w:tcPr>
            <w:tcW w:w="1991" w:type="dxa"/>
          </w:tcPr>
          <w:p w14:paraId="7668E51F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312AE035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54E8142A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500580DA" w14:textId="77777777" w:rsidTr="006B0237">
        <w:tc>
          <w:tcPr>
            <w:tcW w:w="1991" w:type="dxa"/>
          </w:tcPr>
          <w:p w14:paraId="36AC882D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13F0F50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1DF4B662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</w:tbl>
    <w:p w14:paraId="7E2D0E52" w14:textId="77777777" w:rsidR="00097A8D" w:rsidRPr="00097A8D" w:rsidRDefault="00097A8D" w:rsidP="000852BB">
      <w:pPr>
        <w:jc w:val="both"/>
      </w:pPr>
    </w:p>
    <w:p w14:paraId="218B6BE8" w14:textId="77777777" w:rsidR="00197625" w:rsidRDefault="00197625" w:rsidP="00720EBA">
      <w:pPr>
        <w:pStyle w:val="Heading1"/>
      </w:pPr>
      <w:bookmarkStart w:id="19" w:name="_Toc291598681"/>
      <w:bookmarkStart w:id="20" w:name="_Toc306115100"/>
      <w:bookmarkStart w:id="21" w:name="_Toc233126415"/>
      <w:bookmarkStart w:id="22" w:name="_Toc233126444"/>
      <w:r>
        <w:lastRenderedPageBreak/>
        <w:t xml:space="preserve">TỔNG QUAN </w:t>
      </w:r>
      <w:bookmarkEnd w:id="19"/>
      <w:r w:rsidR="00ED5086">
        <w:t>HỆ THỐNG</w:t>
      </w:r>
      <w:bookmarkEnd w:id="20"/>
      <w:bookmarkEnd w:id="21"/>
      <w:bookmarkEnd w:id="22"/>
    </w:p>
    <w:p w14:paraId="7CB77087" w14:textId="77777777" w:rsidR="004F61EE" w:rsidRDefault="004F61EE" w:rsidP="004F61EE">
      <w:pPr>
        <w:spacing w:line="276" w:lineRule="auto"/>
        <w:jc w:val="both"/>
      </w:pPr>
      <w:proofErr w:type="spellStart"/>
      <w:r>
        <w:t>VocaBoost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TOEIC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720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(300-500-700-900).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SRS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gamification (XP, Level, Streak, Badge).</w:t>
      </w:r>
    </w:p>
    <w:p w14:paraId="2464F5AA" w14:textId="77777777" w:rsidR="004F61EE" w:rsidRDefault="004F61EE" w:rsidP="004F61EE">
      <w:pPr>
        <w:spacing w:line="276" w:lineRule="auto"/>
        <w:jc w:val="both"/>
      </w:pPr>
      <w:proofErr w:type="spellStart"/>
      <w:r>
        <w:rPr>
          <w:rFonts w:cs="Arial"/>
        </w:rPr>
        <w:t>Hệ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thống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sử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dụng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kiến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trúc</w:t>
      </w:r>
      <w:proofErr w:type="spellEnd"/>
      <w:r>
        <w:rPr>
          <w:rFonts w:cs="Arial"/>
        </w:rPr>
        <w:t xml:space="preserve"> Frontend-Backend-Database </w:t>
      </w:r>
      <w:proofErr w:type="spellStart"/>
      <w:r>
        <w:rPr>
          <w:rFonts w:cs="Arial"/>
        </w:rPr>
        <w:t>với</w:t>
      </w:r>
      <w:proofErr w:type="spellEnd"/>
      <w:r>
        <w:rPr>
          <w:rFonts w:cs="Arial"/>
        </w:rPr>
        <w:t xml:space="preserve"> Next.js 16, React 19, Express.js 5 </w:t>
      </w:r>
      <w:proofErr w:type="spellStart"/>
      <w:r>
        <w:rPr>
          <w:rFonts w:cs="Arial"/>
        </w:rPr>
        <w:t>và</w:t>
      </w:r>
      <w:proofErr w:type="spellEnd"/>
      <w:r>
        <w:rPr>
          <w:rFonts w:cs="Arial"/>
        </w:rPr>
        <w:t xml:space="preserve"> SQL Server. Authentication </w:t>
      </w:r>
      <w:proofErr w:type="spellStart"/>
      <w:r>
        <w:rPr>
          <w:rFonts w:cs="Arial"/>
        </w:rPr>
        <w:t>dùng</w:t>
      </w:r>
      <w:proofErr w:type="spellEnd"/>
      <w:r>
        <w:rPr>
          <w:rFonts w:cs="Arial"/>
        </w:rPr>
        <w:t xml:space="preserve"> JWT </w:t>
      </w:r>
      <w:proofErr w:type="spellStart"/>
      <w:r>
        <w:rPr>
          <w:rFonts w:cs="Arial"/>
        </w:rPr>
        <w:t>kết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hợp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Bcrypt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phân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quyền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dựa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trên</w:t>
      </w:r>
      <w:proofErr w:type="spellEnd"/>
      <w:r>
        <w:rPr>
          <w:rFonts w:cs="Arial"/>
        </w:rPr>
        <w:t xml:space="preserve"> Role-Based Access Control (RBAC) </w:t>
      </w:r>
      <w:proofErr w:type="spellStart"/>
      <w:r>
        <w:rPr>
          <w:rFonts w:cs="Arial"/>
        </w:rPr>
        <w:t>với</w:t>
      </w:r>
      <w:proofErr w:type="spellEnd"/>
      <w:r>
        <w:rPr>
          <w:rFonts w:cs="Arial"/>
        </w:rPr>
        <w:t xml:space="preserve"> 3 </w:t>
      </w:r>
      <w:proofErr w:type="spellStart"/>
      <w:r>
        <w:rPr>
          <w:rFonts w:cs="Arial"/>
        </w:rPr>
        <w:t>vai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trò</w:t>
      </w:r>
      <w:proofErr w:type="spellEnd"/>
      <w:r>
        <w:rPr>
          <w:rFonts w:cs="Arial"/>
        </w:rPr>
        <w:t xml:space="preserve">: Admin, Learner, </w:t>
      </w:r>
      <w:proofErr w:type="spellStart"/>
      <w:r>
        <w:rPr>
          <w:rFonts w:cs="Arial"/>
        </w:rPr>
        <w:t>ContentCreator</w:t>
      </w:r>
      <w:proofErr w:type="spellEnd"/>
      <w:r>
        <w:rPr>
          <w:rFonts w:cs="Arial"/>
        </w:rPr>
        <w:t>.</w:t>
      </w:r>
    </w:p>
    <w:p w14:paraId="50312FBB" w14:textId="77777777" w:rsidR="004F61EE" w:rsidRDefault="004F61EE" w:rsidP="004F61EE">
      <w:pPr>
        <w:spacing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VocaBoost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720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TOEIC chia </w:t>
      </w:r>
      <w:proofErr w:type="spellStart"/>
      <w:r>
        <w:t>làm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(300-500-700-900),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Spaced Repetition System (SRS)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 Again (</w:t>
      </w:r>
      <w:proofErr w:type="spellStart"/>
      <w:r>
        <w:t>lại</w:t>
      </w:r>
      <w:proofErr w:type="spellEnd"/>
      <w:r>
        <w:t>), Hard (</w:t>
      </w:r>
      <w:proofErr w:type="spellStart"/>
      <w:r>
        <w:t>khó</w:t>
      </w:r>
      <w:proofErr w:type="spellEnd"/>
      <w:r>
        <w:t>), Good (</w:t>
      </w:r>
      <w:proofErr w:type="spellStart"/>
      <w:r>
        <w:t>tốt</w:t>
      </w:r>
      <w:proofErr w:type="spellEnd"/>
      <w:r>
        <w:t>), Easy (</w:t>
      </w:r>
      <w:proofErr w:type="spellStart"/>
      <w:r>
        <w:t>dễ</w:t>
      </w:r>
      <w:proofErr w:type="spellEnd"/>
      <w:r>
        <w:t xml:space="preserve">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gamification </w:t>
      </w:r>
      <w:proofErr w:type="spellStart"/>
      <w:r>
        <w:t>với</w:t>
      </w:r>
      <w:proofErr w:type="spellEnd"/>
      <w:r>
        <w:t xml:space="preserve"> XP, Level, Streak, Badge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0A0102E3" w14:textId="77777777" w:rsidR="004F61EE" w:rsidRDefault="004F61EE" w:rsidP="004F61EE">
      <w:pPr>
        <w:spacing w:line="276" w:lineRule="auto"/>
        <w:jc w:val="both"/>
      </w:pPr>
      <w:proofErr w:type="spellStart"/>
      <w:r>
        <w:rPr>
          <w:rFonts w:cs="Arial"/>
        </w:rPr>
        <w:t>Hệ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thống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hỗ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trợ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vai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trò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người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dùng</w:t>
      </w:r>
      <w:proofErr w:type="spellEnd"/>
      <w:r>
        <w:rPr>
          <w:rFonts w:cs="Arial"/>
        </w:rPr>
        <w:t xml:space="preserve">: </w:t>
      </w:r>
      <w:proofErr w:type="spellStart"/>
      <w:r>
        <w:rPr>
          <w:rFonts w:cs="Arial"/>
        </w:rPr>
        <w:t>Người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học</w:t>
      </w:r>
      <w:proofErr w:type="spellEnd"/>
      <w:r>
        <w:rPr>
          <w:rFonts w:cs="Arial"/>
        </w:rPr>
        <w:t xml:space="preserve"> (Learner) </w:t>
      </w:r>
      <w:proofErr w:type="spellStart"/>
      <w:r>
        <w:rPr>
          <w:rFonts w:cs="Arial"/>
        </w:rPr>
        <w:t>học</w:t>
      </w:r>
      <w:proofErr w:type="spellEnd"/>
      <w:r>
        <w:rPr>
          <w:rFonts w:cs="Arial"/>
        </w:rPr>
        <w:t xml:space="preserve"> flashcard SRS, </w:t>
      </w:r>
      <w:proofErr w:type="spellStart"/>
      <w:r>
        <w:rPr>
          <w:rFonts w:cs="Arial"/>
        </w:rPr>
        <w:t>làm</w:t>
      </w:r>
      <w:proofErr w:type="spellEnd"/>
      <w:r>
        <w:rPr>
          <w:rFonts w:cs="Arial"/>
        </w:rPr>
        <w:t xml:space="preserve"> mini test, notebook </w:t>
      </w:r>
      <w:proofErr w:type="spellStart"/>
      <w:r>
        <w:rPr>
          <w:rFonts w:cs="Arial"/>
        </w:rPr>
        <w:t>từ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vựng</w:t>
      </w:r>
      <w:proofErr w:type="spellEnd"/>
      <w:r>
        <w:rPr>
          <w:rFonts w:cs="Arial"/>
        </w:rPr>
        <w:t xml:space="preserve">. Quản </w:t>
      </w:r>
      <w:proofErr w:type="spellStart"/>
      <w:r>
        <w:rPr>
          <w:rFonts w:cs="Arial"/>
        </w:rPr>
        <w:t>trị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viên</w:t>
      </w:r>
      <w:proofErr w:type="spellEnd"/>
      <w:r>
        <w:rPr>
          <w:rFonts w:cs="Arial"/>
        </w:rPr>
        <w:t xml:space="preserve"> (Admin) </w:t>
      </w:r>
      <w:proofErr w:type="spellStart"/>
      <w:r>
        <w:rPr>
          <w:rFonts w:cs="Arial"/>
        </w:rPr>
        <w:t>quản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lý</w:t>
      </w:r>
      <w:proofErr w:type="spellEnd"/>
      <w:r>
        <w:rPr>
          <w:rFonts w:cs="Arial"/>
        </w:rPr>
        <w:t xml:space="preserve"> Words, Questions, Topics, </w:t>
      </w:r>
      <w:proofErr w:type="spellStart"/>
      <w:r>
        <w:rPr>
          <w:rFonts w:cs="Arial"/>
        </w:rPr>
        <w:t>MiniTests</w:t>
      </w:r>
      <w:proofErr w:type="spellEnd"/>
      <w:r>
        <w:rPr>
          <w:rFonts w:cs="Arial"/>
        </w:rPr>
        <w:t xml:space="preserve">, Students, Content Review. </w:t>
      </w:r>
      <w:proofErr w:type="spellStart"/>
      <w:r>
        <w:rPr>
          <w:rFonts w:cs="Arial"/>
        </w:rPr>
        <w:t>Biên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tập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viên</w:t>
      </w:r>
      <w:proofErr w:type="spellEnd"/>
      <w:r>
        <w:rPr>
          <w:rFonts w:cs="Arial"/>
        </w:rPr>
        <w:t xml:space="preserve"> (Content Creator) </w:t>
      </w:r>
      <w:proofErr w:type="spellStart"/>
      <w:r>
        <w:rPr>
          <w:rFonts w:cs="Arial"/>
        </w:rPr>
        <w:t>tạo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nội</w:t>
      </w:r>
      <w:proofErr w:type="spellEnd"/>
      <w:r>
        <w:rPr>
          <w:rFonts w:cs="Arial"/>
        </w:rPr>
        <w:t xml:space="preserve"> dung </w:t>
      </w:r>
      <w:proofErr w:type="spellStart"/>
      <w:r>
        <w:rPr>
          <w:rFonts w:cs="Arial"/>
        </w:rPr>
        <w:t>và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gửi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duyệt</w:t>
      </w:r>
      <w:proofErr w:type="spellEnd"/>
      <w:r>
        <w:rPr>
          <w:rFonts w:cs="Arial"/>
        </w:rPr>
        <w:t>.</w:t>
      </w:r>
    </w:p>
    <w:p w14:paraId="63D86BCB" w14:textId="77777777" w:rsidR="004F61EE" w:rsidRDefault="004F61EE" w:rsidP="004F61EE">
      <w:pPr>
        <w:spacing w:line="276" w:lineRule="auto"/>
        <w:ind w:left="720"/>
        <w:jc w:val="both"/>
      </w:pPr>
      <w:r>
        <w:t xml:space="preserve">+)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VocaBoost</w:t>
      </w:r>
      <w:proofErr w:type="spellEnd"/>
    </w:p>
    <w:p w14:paraId="00AC46D5" w14:textId="77777777" w:rsidR="004F61EE" w:rsidRDefault="004F61EE" w:rsidP="004F61EE">
      <w:pPr>
        <w:spacing w:line="276" w:lineRule="auto"/>
        <w:ind w:left="720"/>
        <w:jc w:val="both"/>
      </w:pPr>
      <w:r>
        <w:t xml:space="preserve">+) +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SRS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 </w:t>
      </w:r>
    </w:p>
    <w:p w14:paraId="6C26050F" w14:textId="77777777" w:rsidR="004F61EE" w:rsidRDefault="004F61EE" w:rsidP="004F61EE">
      <w:pPr>
        <w:spacing w:line="276" w:lineRule="auto"/>
        <w:ind w:left="720"/>
        <w:jc w:val="both"/>
      </w:pPr>
      <w:r>
        <w:t xml:space="preserve">+) +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mini test,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99D0CAF" w14:textId="77777777" w:rsidR="004F61EE" w:rsidRDefault="004F61EE" w:rsidP="004F61EE">
      <w:pPr>
        <w:spacing w:line="276" w:lineRule="auto"/>
        <w:jc w:val="both"/>
      </w:pPr>
      <w:r>
        <w:t xml:space="preserve">+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mini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 (Draft &gt; </w:t>
      </w:r>
      <w:proofErr w:type="spellStart"/>
      <w:r>
        <w:t>PendingReview</w:t>
      </w:r>
      <w:proofErr w:type="spellEnd"/>
      <w:r>
        <w:t xml:space="preserve"> &gt; Published/Rejected)</w:t>
      </w:r>
    </w:p>
    <w:p w14:paraId="68FC5ABB" w14:textId="77777777" w:rsidR="00197625" w:rsidRDefault="004F61EE" w:rsidP="004F61EE">
      <w:pPr>
        <w:jc w:val="both"/>
      </w:pPr>
      <w:r w:rsidRPr="00DB2112">
        <w:rPr>
          <w:rFonts w:cs="Arial"/>
        </w:rPr>
        <w:t xml:space="preserve">+) Dashboard admin </w:t>
      </w:r>
      <w:proofErr w:type="spellStart"/>
      <w:r w:rsidRPr="00DB2112">
        <w:rPr>
          <w:rFonts w:cs="Arial"/>
        </w:rPr>
        <w:t>cung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cấp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thống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kê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tổng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quan</w:t>
      </w:r>
      <w:proofErr w:type="spellEnd"/>
      <w:r w:rsidRPr="00DB2112">
        <w:rPr>
          <w:rFonts w:cs="Arial"/>
        </w:rPr>
        <w:t xml:space="preserve">: </w:t>
      </w:r>
      <w:proofErr w:type="spellStart"/>
      <w:r w:rsidRPr="00DB2112">
        <w:rPr>
          <w:rFonts w:cs="Arial"/>
        </w:rPr>
        <w:t>số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lượng</w:t>
      </w:r>
      <w:proofErr w:type="spellEnd"/>
      <w:r w:rsidRPr="00DB2112">
        <w:rPr>
          <w:rFonts w:cs="Arial"/>
        </w:rPr>
        <w:t xml:space="preserve"> user, words, questions, mini tests, </w:t>
      </w:r>
      <w:proofErr w:type="spellStart"/>
      <w:r w:rsidRPr="00DB2112">
        <w:rPr>
          <w:rFonts w:cs="Arial"/>
        </w:rPr>
        <w:t>lượt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làm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bài</w:t>
      </w:r>
      <w:proofErr w:type="spellEnd"/>
      <w:r w:rsidRPr="00DB2112">
        <w:rPr>
          <w:rFonts w:cs="Arial"/>
        </w:rPr>
        <w:t xml:space="preserve">, accuracy, </w:t>
      </w:r>
      <w:proofErr w:type="spellStart"/>
      <w:r w:rsidRPr="00DB2112">
        <w:rPr>
          <w:rFonts w:cs="Arial"/>
        </w:rPr>
        <w:t>và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biểu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đồ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phân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tích</w:t>
      </w:r>
      <w:proofErr w:type="spellEnd"/>
      <w:r w:rsidRPr="00DB2112">
        <w:rPr>
          <w:rFonts w:cs="Arial"/>
        </w:rPr>
        <w:t xml:space="preserve"> chi </w:t>
      </w:r>
      <w:proofErr w:type="spellStart"/>
      <w:r w:rsidRPr="00DB2112">
        <w:rPr>
          <w:rFonts w:cs="Arial"/>
        </w:rPr>
        <w:t>tiết</w:t>
      </w:r>
      <w:proofErr w:type="spellEnd"/>
      <w:r w:rsidRPr="00DB2112">
        <w:rPr>
          <w:rFonts w:cs="Arial"/>
        </w:rPr>
        <w:t>.</w:t>
      </w:r>
    </w:p>
    <w:p w14:paraId="3431AAE0" w14:textId="77777777" w:rsidR="00197625" w:rsidRDefault="00197625" w:rsidP="000852BB">
      <w:pPr>
        <w:pStyle w:val="Heading2"/>
        <w:jc w:val="both"/>
      </w:pPr>
      <w:bookmarkStart w:id="23" w:name="_Toc291598682"/>
      <w:bookmarkStart w:id="24" w:name="_Toc306115101"/>
      <w:bookmarkStart w:id="25" w:name="_Toc233126416"/>
      <w:bookmarkStart w:id="26" w:name="_Toc233126445"/>
      <w:proofErr w:type="spellStart"/>
      <w:r>
        <w:t>Tổng</w:t>
      </w:r>
      <w:proofErr w:type="spellEnd"/>
      <w:r>
        <w:t xml:space="preserve"> </w:t>
      </w:r>
      <w:proofErr w:type="spellStart"/>
      <w:r w:rsidRPr="00C54633">
        <w:t>quan</w:t>
      </w:r>
      <w:bookmarkEnd w:id="23"/>
      <w:bookmarkEnd w:id="24"/>
      <w:bookmarkEnd w:id="25"/>
      <w:bookmarkEnd w:id="26"/>
      <w:proofErr w:type="spellEnd"/>
    </w:p>
    <w:p w14:paraId="70751F46" w14:textId="77777777" w:rsidR="00197625" w:rsidRDefault="00ED5086" w:rsidP="000852BB">
      <w:pPr>
        <w:pStyle w:val="Heading2"/>
        <w:jc w:val="both"/>
      </w:pPr>
      <w:bookmarkStart w:id="27" w:name="_Toc306115102"/>
      <w:bookmarkStart w:id="28" w:name="_Toc233126417"/>
      <w:bookmarkStart w:id="29" w:name="_Toc233126446"/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7"/>
      <w:bookmarkEnd w:id="28"/>
      <w:bookmarkEnd w:id="29"/>
      <w:proofErr w:type="spellEnd"/>
    </w:p>
    <w:p w14:paraId="583DC0B5" w14:textId="77777777" w:rsidR="00197625" w:rsidRDefault="003A0B54" w:rsidP="00720EBA">
      <w:pPr>
        <w:pStyle w:val="Heading1"/>
      </w:pPr>
      <w:bookmarkStart w:id="30" w:name="_Toc291598685"/>
      <w:bookmarkStart w:id="31" w:name="_Toc306115103"/>
      <w:bookmarkStart w:id="32" w:name="_Toc233126418"/>
      <w:bookmarkStart w:id="33" w:name="_Toc233126447"/>
      <w:r>
        <w:lastRenderedPageBreak/>
        <w:t>K</w:t>
      </w:r>
      <w:r w:rsidR="00197625">
        <w:t>IẾN TRÚC HỆ THỐNG</w:t>
      </w:r>
      <w:bookmarkEnd w:id="30"/>
      <w:bookmarkEnd w:id="31"/>
      <w:bookmarkEnd w:id="32"/>
      <w:bookmarkEnd w:id="33"/>
    </w:p>
    <w:p w14:paraId="5416B865" w14:textId="77777777" w:rsidR="00197625" w:rsidRDefault="00197625" w:rsidP="000852BB">
      <w:pPr>
        <w:pStyle w:val="Heading2"/>
        <w:jc w:val="both"/>
      </w:pPr>
      <w:bookmarkStart w:id="34" w:name="_Toc291598686"/>
      <w:bookmarkStart w:id="35" w:name="_Toc306115104"/>
      <w:bookmarkStart w:id="36" w:name="_Toc233126419"/>
      <w:bookmarkStart w:id="37" w:name="_Toc23312644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34"/>
      <w:bookmarkEnd w:id="35"/>
      <w:bookmarkEnd w:id="36"/>
      <w:bookmarkEnd w:id="37"/>
      <w:proofErr w:type="spellEnd"/>
    </w:p>
    <w:p w14:paraId="06ACCFF7" w14:textId="77777777" w:rsidR="000852BB" w:rsidRDefault="000852BB" w:rsidP="000852BB">
      <w:pPr>
        <w:jc w:val="both"/>
      </w:pPr>
      <w:r>
        <w:rPr>
          <w:noProof/>
        </w:rPr>
        <w:drawing>
          <wp:inline distT="114300" distB="114300" distL="114300" distR="114300" wp14:anchorId="3F535520" wp14:editId="7AF57E5E">
            <wp:extent cx="5852160" cy="438912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2DEF8" w14:textId="77777777" w:rsidR="000852BB" w:rsidRPr="000852BB" w:rsidRDefault="004F61EE" w:rsidP="000852B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</w:rPr>
      </w:pPr>
      <w:proofErr w:type="spellStart"/>
      <w:r>
        <w:rPr>
          <w:b/>
          <w:i/>
        </w:rPr>
        <w:t>Hình</w:t>
      </w:r>
      <w:proofErr w:type="spellEnd"/>
      <w:r>
        <w:rPr>
          <w:b/>
          <w:i/>
        </w:rPr>
        <w:t xml:space="preserve"> 5</w:t>
      </w:r>
      <w:r w:rsidR="000852BB" w:rsidRPr="000852BB">
        <w:rPr>
          <w:b/>
          <w:i/>
        </w:rPr>
        <w:t xml:space="preserve">: </w:t>
      </w:r>
      <w:proofErr w:type="spellStart"/>
      <w:r w:rsidR="000852BB" w:rsidRPr="000852BB">
        <w:rPr>
          <w:b/>
        </w:rPr>
        <w:t>Sơ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đồ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các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thành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phần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của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phần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mềm</w:t>
      </w:r>
      <w:proofErr w:type="spellEnd"/>
    </w:p>
    <w:p w14:paraId="1F209854" w14:textId="77777777" w:rsidR="000852BB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sz w:val="28"/>
          <w:szCs w:val="28"/>
        </w:rPr>
      </w:pPr>
      <w:r w:rsidRPr="000852BB">
        <w:rPr>
          <w:b/>
          <w:szCs w:val="28"/>
        </w:rPr>
        <w:t>Client (Frontend)</w:t>
      </w:r>
    </w:p>
    <w:p w14:paraId="408085E3" w14:textId="77777777" w:rsidR="000852BB" w:rsidRDefault="000852BB" w:rsidP="000852BB">
      <w:pPr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Next.js 16 (App Router), React 19, TypeScript </w:t>
      </w:r>
      <w:proofErr w:type="spellStart"/>
      <w:r>
        <w:t>và</w:t>
      </w:r>
      <w:proofErr w:type="spellEnd"/>
      <w:r>
        <w:t xml:space="preserve"> Tailwind CSS 4.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REST API (Axios).</w:t>
      </w:r>
    </w:p>
    <w:p w14:paraId="1D9D3839" w14:textId="77777777" w:rsidR="000852BB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</w:pPr>
      <w:r w:rsidRPr="000852BB">
        <w:rPr>
          <w:b/>
          <w:szCs w:val="28"/>
        </w:rPr>
        <w:t>Backend</w:t>
      </w:r>
      <w:r>
        <w:t xml:space="preserve"> </w:t>
      </w:r>
    </w:p>
    <w:p w14:paraId="3382A59E" w14:textId="77777777" w:rsidR="000852BB" w:rsidRDefault="000852BB" w:rsidP="000852BB">
      <w:pPr>
        <w:jc w:val="both"/>
      </w:pPr>
      <w:r>
        <w:t xml:space="preserve">Thành </w:t>
      </w:r>
      <w:proofErr w:type="spellStart"/>
      <w:r>
        <w:t>phần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(Express.js 5), bao </w:t>
      </w:r>
      <w:proofErr w:type="spellStart"/>
      <w:r>
        <w:t>gồm</w:t>
      </w:r>
      <w:proofErr w:type="spellEnd"/>
      <w:r>
        <w:t>:</w:t>
      </w:r>
    </w:p>
    <w:p w14:paraId="3618801B" w14:textId="77777777" w:rsidR="000852BB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API Routes (Express Router)</w:t>
      </w:r>
    </w:p>
    <w:p w14:paraId="64F76040" w14:textId="77777777" w:rsidR="000852BB" w:rsidRDefault="000852BB" w:rsidP="000852BB">
      <w:pPr>
        <w:jc w:val="both"/>
      </w:pPr>
      <w:r>
        <w:t xml:space="preserve">Các route API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Controller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JWT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1346C4B" w14:textId="77777777" w:rsidR="000852BB" w:rsidRDefault="000852BB" w:rsidP="000852BB">
      <w:pPr>
        <w:numPr>
          <w:ilvl w:val="0"/>
          <w:numId w:val="17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Auth Controller &amp; Auth Service</w:t>
      </w:r>
    </w:p>
    <w:p w14:paraId="532B2215" w14:textId="77777777" w:rsidR="000852BB" w:rsidRDefault="000852BB" w:rsidP="000852BB">
      <w:pPr>
        <w:jc w:val="both"/>
      </w:pPr>
      <w:r>
        <w:t xml:space="preserve">Auth Controller &amp; Auth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AuthService.register</w:t>
      </w:r>
      <w:proofErr w:type="spellEnd"/>
      <w:r>
        <w:t xml:space="preserve">() </w:t>
      </w:r>
      <w:proofErr w:type="spellStart"/>
      <w:r>
        <w:t>tạo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 xml:space="preserve">, hash password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</w:t>
      </w:r>
      <w:proofErr w:type="spellStart"/>
      <w:r>
        <w:t>AuthService.login</w:t>
      </w:r>
      <w:proofErr w:type="spellEnd"/>
      <w:r>
        <w:t xml:space="preserve">()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JWT token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userId</w:t>
      </w:r>
      <w:proofErr w:type="spellEnd"/>
      <w:r>
        <w:t>, email, role, permissions.</w:t>
      </w:r>
    </w:p>
    <w:p w14:paraId="38C7593F" w14:textId="77777777" w:rsidR="000852BB" w:rsidRDefault="000852BB" w:rsidP="000852BB">
      <w:pPr>
        <w:numPr>
          <w:ilvl w:val="0"/>
          <w:numId w:val="15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lastRenderedPageBreak/>
        <w:t>AuthController</w:t>
      </w:r>
      <w:proofErr w:type="spellEnd"/>
    </w:p>
    <w:p w14:paraId="52B78E1E" w14:textId="77777777" w:rsidR="000852BB" w:rsidRDefault="000852BB" w:rsidP="000852BB">
      <w:pPr>
        <w:jc w:val="both"/>
      </w:pPr>
      <w:r>
        <w:t xml:space="preserve">Thành phần Controller xử lý xác thực người dùng. AuthController cung cấp endpoint POST /api/auth/register (đăng ký với fullName, email, password) và POST /api/auth/login (đăng nhập, trả về JWT token). Sử dụng AuthService để hash password bằng Bcrypt, tạo JWT token chứa userId, email, role, permissions với thời hạn 1 ngày. Sau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awardDailyLogin</w:t>
      </w:r>
      <w:proofErr w:type="spellEnd"/>
      <w:r>
        <w:t xml:space="preserve"> XP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(Learner).</w:t>
      </w:r>
    </w:p>
    <w:p w14:paraId="66D3F2A2" w14:textId="77777777" w:rsidR="000852BB" w:rsidRDefault="000852BB" w:rsidP="000852BB">
      <w:pPr>
        <w:numPr>
          <w:ilvl w:val="0"/>
          <w:numId w:val="14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AdminController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AdminService</w:t>
      </w:r>
      <w:proofErr w:type="spellEnd"/>
    </w:p>
    <w:p w14:paraId="6C10139B" w14:textId="77777777" w:rsidR="000852BB" w:rsidRDefault="000852BB" w:rsidP="000852BB">
      <w:pPr>
        <w:jc w:val="both"/>
      </w:pPr>
      <w:r>
        <w:t xml:space="preserve">Admin Controller &amp; Admin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CRUD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(Words),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(Questions),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(Topics), mini test (</w:t>
      </w:r>
      <w:proofErr w:type="spellStart"/>
      <w:r>
        <w:t>MiniTests</w:t>
      </w:r>
      <w:proofErr w:type="spellEnd"/>
      <w:r>
        <w:t xml:space="preserve">);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(Students);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(Content Review);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dashboard; import CSV; audit logs.</w:t>
      </w:r>
    </w:p>
    <w:p w14:paraId="3FCD0A95" w14:textId="77777777" w:rsidR="000852BB" w:rsidRDefault="000852BB" w:rsidP="000852BB">
      <w:pPr>
        <w:numPr>
          <w:ilvl w:val="0"/>
          <w:numId w:val="19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Creator Controller &amp; Creator Service</w:t>
      </w:r>
    </w:p>
    <w:p w14:paraId="381BD7E9" w14:textId="77777777" w:rsidR="000852BB" w:rsidRDefault="000852BB" w:rsidP="000852BB">
      <w:pPr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CRUD </w:t>
      </w:r>
      <w:proofErr w:type="spellStart"/>
      <w:r>
        <w:t>nội</w:t>
      </w:r>
      <w:proofErr w:type="spellEnd"/>
      <w:r>
        <w:t xml:space="preserve"> dung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mini test),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(submit-review),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(content-summary, analytics).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Draft, </w:t>
      </w:r>
      <w:proofErr w:type="spellStart"/>
      <w:r>
        <w:t>gửi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PendingReview</w:t>
      </w:r>
      <w:proofErr w:type="spellEnd"/>
      <w:r>
        <w:t>.</w:t>
      </w:r>
    </w:p>
    <w:p w14:paraId="1F36E10F" w14:textId="77777777" w:rsidR="000852BB" w:rsidRDefault="000852BB" w:rsidP="000852BB">
      <w:pPr>
        <w:numPr>
          <w:ilvl w:val="0"/>
          <w:numId w:val="13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GamificationService</w:t>
      </w:r>
      <w:proofErr w:type="spellEnd"/>
    </w:p>
    <w:p w14:paraId="1764C701" w14:textId="77777777" w:rsidR="000852BB" w:rsidRDefault="000852BB" w:rsidP="000852BB">
      <w:pPr>
        <w:jc w:val="both"/>
      </w:pPr>
      <w:r>
        <w:t xml:space="preserve">Dịch vụ gamification xử lý XP, Level, Streak, Achievement. Định nghĩa XP_REWARDS cho các hành động: LearnWord (10 XP), PracticeComplete (50 XP), MiniTestComplete (100 XP), DailyLogin (20 XP). Cung cấp getLevelState(totalXP) để tính cấp độ hiện tại (Level = floor(totalXP/100) + 1) và tiến độ XP trong cấp độ. Hàm awardXP(userId, action, sourceId) ghi nhận sự kiện XP. Theo </w:t>
      </w:r>
      <w:proofErr w:type="spellStart"/>
      <w:r>
        <w:t>dõi</w:t>
      </w:r>
      <w:proofErr w:type="spellEnd"/>
      <w:r>
        <w:t xml:space="preserve"> streak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achievements (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).</w:t>
      </w:r>
    </w:p>
    <w:p w14:paraId="103340F1" w14:textId="77777777" w:rsidR="000852BB" w:rsidRDefault="000852BB" w:rsidP="000852BB">
      <w:pPr>
        <w:numPr>
          <w:ilvl w:val="0"/>
          <w:numId w:val="12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LearningPathService</w:t>
      </w:r>
      <w:proofErr w:type="spellEnd"/>
    </w:p>
    <w:p w14:paraId="194F0D48" w14:textId="77777777" w:rsidR="000852BB" w:rsidRDefault="000852BB" w:rsidP="000852BB">
      <w:pPr>
        <w:jc w:val="both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(Learning Path).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dbo.LearningPathLevels</w:t>
      </w:r>
      <w:proofErr w:type="spellEnd"/>
      <w:r>
        <w:t xml:space="preserve"> (</w:t>
      </w:r>
      <w:proofErr w:type="spellStart"/>
      <w:r>
        <w:t>LevelId</w:t>
      </w:r>
      <w:proofErr w:type="spellEnd"/>
      <w:r>
        <w:t xml:space="preserve">, Name, </w:t>
      </w:r>
      <w:proofErr w:type="spellStart"/>
      <w:r>
        <w:t>DisplayOrder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dbo.LearningPathTopics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Level </w:t>
      </w:r>
      <w:proofErr w:type="spellStart"/>
      <w:r>
        <w:t>với</w:t>
      </w:r>
      <w:proofErr w:type="spellEnd"/>
      <w:r>
        <w:t xml:space="preserve"> Topics). Định </w:t>
      </w:r>
      <w:proofErr w:type="spellStart"/>
      <w:r>
        <w:t>nghĩa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TOEIC: TOEIC 300, TOEIC 500, TOEIC 700, TOEIC 900.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(Topics)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getLearningPath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levelId</w:t>
      </w:r>
      <w:proofErr w:type="spell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08BD51AF" w14:textId="77777777" w:rsidR="000852BB" w:rsidRDefault="000852BB" w:rsidP="000852BB">
      <w:pPr>
        <w:numPr>
          <w:ilvl w:val="0"/>
          <w:numId w:val="18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SQL Server Database (</w:t>
      </w:r>
      <w:proofErr w:type="spellStart"/>
      <w:r>
        <w:rPr>
          <w:b/>
        </w:rPr>
        <w:t>ToeicVocabularyPlatform</w:t>
      </w:r>
      <w:proofErr w:type="spellEnd"/>
      <w:r>
        <w:rPr>
          <w:b/>
        </w:rPr>
        <w:t>)</w:t>
      </w:r>
    </w:p>
    <w:p w14:paraId="61F367D6" w14:textId="77777777" w:rsidR="000852BB" w:rsidRDefault="000852BB" w:rsidP="000852BB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 (</w:t>
      </w:r>
      <w:proofErr w:type="spellStart"/>
      <w:r>
        <w:t>ToeicVocabularyPlatform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mssql</w:t>
      </w:r>
      <w:proofErr w:type="spellEnd"/>
      <w:r>
        <w:t xml:space="preserve">/msnodesqlv8 driver,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Windows Authentication </w:t>
      </w:r>
      <w:proofErr w:type="spellStart"/>
      <w:r>
        <w:t>và</w:t>
      </w:r>
      <w:proofErr w:type="spellEnd"/>
      <w:r>
        <w:t xml:space="preserve"> SQL Authentication.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queries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(parameterized queries)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SQL injection.</w:t>
      </w:r>
    </w:p>
    <w:p w14:paraId="51E35E99" w14:textId="77777777" w:rsidR="00D10784" w:rsidRDefault="000852BB" w:rsidP="00720EBA">
      <w:pPr>
        <w:spacing w:before="0" w:line="240" w:lineRule="auto"/>
        <w:ind w:left="0"/>
        <w:sectPr w:rsidR="00D10784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  <w:r>
        <w:br w:type="page"/>
      </w:r>
      <w:r>
        <w:lastRenderedPageBreak/>
        <w:br w:type="page"/>
      </w:r>
    </w:p>
    <w:p w14:paraId="1AB0F5F7" w14:textId="77777777" w:rsidR="000852BB" w:rsidRPr="004F61EE" w:rsidRDefault="000852BB" w:rsidP="00720EBA">
      <w:pPr>
        <w:spacing w:before="0" w:line="240" w:lineRule="auto"/>
        <w:ind w:left="0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36FDE2DF" wp14:editId="44F54F44">
            <wp:extent cx="5852160" cy="4389120"/>
            <wp:effectExtent l="0" t="0" r="0" b="0"/>
            <wp:docPr id="5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8CB2B" w14:textId="77777777" w:rsidR="000852BB" w:rsidRDefault="004F61EE" w:rsidP="000852BB">
      <w:pPr>
        <w:jc w:val="center"/>
        <w:rPr>
          <w:i/>
        </w:rPr>
      </w:pPr>
      <w:proofErr w:type="spellStart"/>
      <w:r w:rsidRPr="004F61EE">
        <w:rPr>
          <w:b/>
          <w:i/>
        </w:rPr>
        <w:t>Hình</w:t>
      </w:r>
      <w:proofErr w:type="spellEnd"/>
      <w:r w:rsidRPr="004F61EE">
        <w:rPr>
          <w:b/>
          <w:i/>
        </w:rPr>
        <w:t xml:space="preserve"> 6: Sequence Diagram </w:t>
      </w:r>
      <w:proofErr w:type="spellStart"/>
      <w:r w:rsidRPr="004F61EE">
        <w:rPr>
          <w:b/>
          <w:i/>
        </w:rPr>
        <w:t>cho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chức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năng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học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từ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vựng</w:t>
      </w:r>
      <w:proofErr w:type="spellEnd"/>
      <w:r w:rsidRPr="004F61EE">
        <w:rPr>
          <w:b/>
          <w:i/>
        </w:rPr>
        <w:t xml:space="preserve"> (</w:t>
      </w:r>
      <w:proofErr w:type="spellStart"/>
      <w:r w:rsidRPr="004F61EE">
        <w:rPr>
          <w:b/>
          <w:i/>
        </w:rPr>
        <w:t>SubmitAnswer</w:t>
      </w:r>
      <w:proofErr w:type="spellEnd"/>
      <w:r w:rsidRPr="004F61EE">
        <w:rPr>
          <w:b/>
          <w:i/>
        </w:rPr>
        <w:t>)</w:t>
      </w:r>
    </w:p>
    <w:p w14:paraId="44F6DA35" w14:textId="77777777" w:rsidR="00720EBA" w:rsidRDefault="00720EBA" w:rsidP="000852BB">
      <w:pPr>
        <w:jc w:val="center"/>
        <w:rPr>
          <w:i/>
        </w:rPr>
      </w:pPr>
    </w:p>
    <w:p w14:paraId="4D1DF5D3" w14:textId="77777777" w:rsidR="00720EBA" w:rsidRDefault="00720EBA" w:rsidP="000852BB">
      <w:pPr>
        <w:jc w:val="center"/>
        <w:rPr>
          <w:i/>
        </w:rPr>
      </w:pPr>
    </w:p>
    <w:p w14:paraId="116C7FF0" w14:textId="77777777" w:rsidR="00D10784" w:rsidRDefault="00D10784" w:rsidP="00720EBA">
      <w:pPr>
        <w:rPr>
          <w:b/>
        </w:rPr>
        <w:sectPr w:rsidR="00D10784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</w:p>
    <w:p w14:paraId="0A74DD54" w14:textId="77777777" w:rsidR="00D10784" w:rsidRDefault="00720EBA" w:rsidP="00720EBA">
      <w:pPr>
        <w:rPr>
          <w:b/>
        </w:rPr>
        <w:sectPr w:rsidR="00D10784" w:rsidSect="00D10784">
          <w:pgSz w:w="16840" w:h="11907" w:orient="landscape"/>
          <w:pgMar w:top="1134" w:right="1134" w:bottom="1134" w:left="1701" w:header="720" w:footer="720" w:gutter="0"/>
          <w:cols w:space="720"/>
          <w:docGrid w:linePitch="272"/>
        </w:sectPr>
      </w:pPr>
      <w:r>
        <w:rPr>
          <w:noProof/>
        </w:rPr>
        <w:lastRenderedPageBreak/>
        <w:drawing>
          <wp:inline distT="114300" distB="114300" distL="114300" distR="114300" wp14:anchorId="11EEBDC5" wp14:editId="0EF2EEC9">
            <wp:extent cx="5852160" cy="4389120"/>
            <wp:effectExtent l="0" t="0" r="0" b="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B8967" w14:textId="77777777" w:rsidR="00720EBA" w:rsidRPr="004F61EE" w:rsidRDefault="00720EBA" w:rsidP="00720EBA">
      <w:pPr>
        <w:rPr>
          <w:b/>
        </w:rPr>
      </w:pPr>
    </w:p>
    <w:p w14:paraId="12B2FC81" w14:textId="77777777" w:rsidR="00720EBA" w:rsidRDefault="004F61EE" w:rsidP="00720EBA">
      <w:pPr>
        <w:jc w:val="center"/>
        <w:rPr>
          <w:i/>
        </w:rPr>
      </w:pPr>
      <w:proofErr w:type="spellStart"/>
      <w:r w:rsidRPr="004F61EE">
        <w:rPr>
          <w:b/>
          <w:i/>
        </w:rPr>
        <w:t>Hình</w:t>
      </w:r>
      <w:proofErr w:type="spellEnd"/>
      <w:r w:rsidRPr="004F61EE">
        <w:rPr>
          <w:b/>
          <w:i/>
        </w:rPr>
        <w:t xml:space="preserve"> 7: Sequence Diagram </w:t>
      </w:r>
      <w:proofErr w:type="spellStart"/>
      <w:r w:rsidRPr="004F61EE">
        <w:rPr>
          <w:b/>
          <w:i/>
        </w:rPr>
        <w:t>cho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chức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năng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đăng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nhập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và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tạo</w:t>
      </w:r>
      <w:proofErr w:type="spellEnd"/>
      <w:r w:rsidRPr="004F61EE">
        <w:rPr>
          <w:b/>
          <w:i/>
        </w:rPr>
        <w:t xml:space="preserve"> Mini Test</w:t>
      </w:r>
    </w:p>
    <w:p w14:paraId="778D8A4C" w14:textId="77777777" w:rsidR="00720EBA" w:rsidRPr="00720EBA" w:rsidRDefault="00720EBA" w:rsidP="00720EBA">
      <w:pPr>
        <w:pStyle w:val="Heading1"/>
      </w:pPr>
      <w:bookmarkStart w:id="38" w:name="_Toc233126420"/>
      <w:bookmarkStart w:id="39" w:name="_Toc233126449"/>
      <w:r w:rsidRPr="00720EBA">
        <w:lastRenderedPageBreak/>
        <w:t>THIẾT KẾ LỚP</w:t>
      </w:r>
      <w:bookmarkEnd w:id="38"/>
      <w:bookmarkEnd w:id="39"/>
    </w:p>
    <w:p w14:paraId="0BFF709C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0" w:firstLine="0"/>
      </w:pPr>
      <w:bookmarkStart w:id="40" w:name="_Toc233126421"/>
      <w:bookmarkStart w:id="41" w:name="_Toc233126450"/>
      <w:r>
        <w:t>Class Diagram</w:t>
      </w:r>
      <w:bookmarkEnd w:id="40"/>
      <w:bookmarkEnd w:id="41"/>
    </w:p>
    <w:p w14:paraId="618FD2D5" w14:textId="77777777" w:rsidR="00720EBA" w:rsidRDefault="00720EBA" w:rsidP="00720EBA">
      <w:r>
        <w:rPr>
          <w:noProof/>
        </w:rPr>
        <w:drawing>
          <wp:inline distT="114300" distB="114300" distL="114300" distR="114300" wp14:anchorId="18BF3BAF" wp14:editId="7B6177EC">
            <wp:extent cx="5852160" cy="438912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81E20" w14:textId="77777777" w:rsidR="00720EBA" w:rsidRDefault="004F61EE" w:rsidP="00720EBA">
      <w:pPr>
        <w:jc w:val="center"/>
        <w:rPr>
          <w:i/>
        </w:rPr>
      </w:pPr>
      <w:proofErr w:type="spellStart"/>
      <w:r w:rsidRPr="004F61EE">
        <w:rPr>
          <w:b/>
          <w:i/>
        </w:rPr>
        <w:t>Hình</w:t>
      </w:r>
      <w:proofErr w:type="spellEnd"/>
      <w:r w:rsidRPr="004F61EE">
        <w:rPr>
          <w:b/>
          <w:i/>
        </w:rPr>
        <w:t xml:space="preserve"> 8: </w:t>
      </w:r>
      <w:proofErr w:type="spellStart"/>
      <w:r w:rsidRPr="004F61EE">
        <w:rPr>
          <w:b/>
          <w:i/>
        </w:rPr>
        <w:t>Biểu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đồ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lớp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cho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hệ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thống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VocaBoost</w:t>
      </w:r>
      <w:proofErr w:type="spellEnd"/>
    </w:p>
    <w:p w14:paraId="17C8AF48" w14:textId="7152DA0A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2" w:name="_heading=h.ty1xobqeyr43" w:colFirst="0" w:colLast="0"/>
      <w:bookmarkEnd w:id="42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5155"/>
      </w:tblGrid>
      <w:tr w:rsidR="00E93D33" w14:paraId="7B663B7B" w14:textId="77777777">
        <w:tc>
          <w:tcPr>
            <w:tcW w:w="10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C31BF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Loại</w:t>
            </w:r>
          </w:p>
        </w:tc>
        <w:tc>
          <w:tcPr>
            <w:tcW w:w="33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D366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Tên hàm / module</w:t>
            </w:r>
          </w:p>
        </w:tc>
        <w:tc>
          <w:tcPr>
            <w:tcW w:w="51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D6C0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Mô tả chi tiết và giả mã</w:t>
            </w:r>
          </w:p>
        </w:tc>
      </w:tr>
      <w:tr w:rsidR="00E93D33" w14:paraId="3E8C0D36" w14:textId="77777777">
        <w:tc>
          <w:tcPr>
            <w:tcW w:w="1080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4CFF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</w:t>
            </w:r>
          </w:p>
        </w:tc>
        <w:tc>
          <w:tcPr>
            <w:tcW w:w="3384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A7743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 xác thực và phân quyền</w:t>
            </w:r>
          </w:p>
        </w:tc>
        <w:tc>
          <w:tcPr>
            <w:tcW w:w="5155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E4B5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8"/>
              </w:rPr>
              <w:t>Nhóm hàm bảo vệ toàn bộ REST API: đăng ký, đăng nhập, sinh JWT, kiểm tra quyền và kiểm tra dữ liệu đầu vào.</w:t>
            </w:r>
          </w:p>
        </w:tc>
      </w:tr>
      <w:tr w:rsidR="00E93D33" w14:paraId="65008A7B" w14:textId="77777777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39F9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Vai trò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E4EE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 xml:space="preserve">Guest, Learner, </w:t>
            </w:r>
            <w:r>
              <w:rPr>
                <w:rFonts w:ascii="Times New Roman" w:hAnsi="Times New Roman"/>
                <w:sz w:val="17"/>
              </w:rPr>
              <w:t>Creator, Admin</w:t>
            </w:r>
          </w:p>
        </w:tc>
        <w:tc>
          <w:tcPr>
            <w:tcW w:w="51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6C99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>Các hàm bên dưới được chọn vì trực tiếp thể hiện nghiệp vụ cốt lõi, quyền hạn người dùng hoặc luồng xử lý chính của hệ thống VocaBoost. Ký hiệu: S = Service, M = Middleware.</w:t>
            </w:r>
          </w:p>
        </w:tc>
      </w:tr>
      <w:tr w:rsidR="00E93D33" w14:paraId="02D65228" w14:textId="77777777">
        <w:tc>
          <w:tcPr>
            <w:tcW w:w="108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D8EB6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Loại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8C9E3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51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E747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Chi tiết thực hiện</w:t>
            </w:r>
          </w:p>
        </w:tc>
      </w:tr>
      <w:tr w:rsidR="00E93D33" w14:paraId="6342333C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31A8752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C636D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AuthService.register(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fullName,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email,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password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5E33F0F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backend/src/services/auth.service.js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AEFE8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Tạo tài khoản mới cho người học và gán vai trò mặc định Learner.</w:t>
            </w:r>
          </w:p>
          <w:p w14:paraId="19685F7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423DFFA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register(fullName, email, password)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t n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>i CSDL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Tìm user có Email = email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email đã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"Email already registered"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Hash password b</w:t>
            </w:r>
            <w:r>
              <w:rPr>
                <w:rFonts w:ascii="Courier New" w:eastAsia="Courier New" w:hAnsi="Courier New"/>
                <w:sz w:val="15"/>
              </w:rPr>
              <w:t>ằ</w:t>
            </w:r>
            <w:r>
              <w:rPr>
                <w:rFonts w:ascii="Courier New" w:eastAsia="Courier New" w:hAnsi="Courier New"/>
                <w:sz w:val="15"/>
              </w:rPr>
              <w:t>ng bcrypt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RoleID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vai trò Learner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Users(fullName, email, passwordHash, </w:t>
            </w:r>
            <w:r>
              <w:rPr>
                <w:rFonts w:ascii="Courier New" w:eastAsia="Courier New" w:hAnsi="Courier New"/>
                <w:sz w:val="15"/>
              </w:rPr>
              <w:lastRenderedPageBreak/>
              <w:t>roleId, isActive)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t</w:t>
            </w:r>
            <w:r>
              <w:rPr>
                <w:rFonts w:ascii="Courier New" w:eastAsia="Courier New" w:hAnsi="Courier New"/>
                <w:sz w:val="15"/>
              </w:rPr>
              <w:t>hông tin user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  <w:p w14:paraId="7F54620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Ghi chú: </w:t>
            </w:r>
            <w:r>
              <w:rPr>
                <w:rFonts w:ascii="Times New Roman" w:hAnsi="Times New Roman"/>
                <w:sz w:val="16"/>
              </w:rPr>
              <w:t>Hàm này thuộc luồng Guest -&gt; Learner, không trả passwordHash ra client.</w:t>
            </w:r>
          </w:p>
        </w:tc>
      </w:tr>
      <w:tr w:rsidR="00E93D33" w14:paraId="765E2147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DB46CB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DBBCC9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AuthService.login(email, password)</w:t>
            </w:r>
          </w:p>
          <w:p w14:paraId="78A3F57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backend/src/services/auth.service.js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0C12A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 xml:space="preserve">Xác thực đăng nhập và cấp JWT token để frontend gọi các </w:t>
            </w:r>
            <w:r>
              <w:rPr>
                <w:rFonts w:ascii="Times New Roman" w:hAnsi="Times New Roman"/>
                <w:sz w:val="16"/>
              </w:rPr>
              <w:t>API được bảo vệ.</w:t>
            </w:r>
          </w:p>
          <w:p w14:paraId="7B34241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1A58C878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login(email, password)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Tìm user đang active theo email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không tìm th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401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So sánh password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PasswordHash b</w:t>
            </w:r>
            <w:r>
              <w:rPr>
                <w:rFonts w:ascii="Courier New" w:eastAsia="Courier New" w:hAnsi="Courier New"/>
                <w:sz w:val="15"/>
              </w:rPr>
              <w:t>ằ</w:t>
            </w:r>
            <w:r>
              <w:rPr>
                <w:rFonts w:ascii="Courier New" w:eastAsia="Courier New" w:hAnsi="Courier New"/>
                <w:sz w:val="15"/>
              </w:rPr>
              <w:t>ng bcrypt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m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kh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u sai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401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danh sách permission theo Rol</w:t>
            </w:r>
            <w:r>
              <w:rPr>
                <w:rFonts w:ascii="Courier New" w:eastAsia="Courier New" w:hAnsi="Courier New"/>
                <w:sz w:val="15"/>
              </w:rPr>
              <w:t>eID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 JWT ch</w:t>
            </w:r>
            <w:r>
              <w:rPr>
                <w:rFonts w:ascii="Courier New" w:eastAsia="Courier New" w:hAnsi="Courier New"/>
                <w:sz w:val="15"/>
              </w:rPr>
              <w:t>ứ</w:t>
            </w:r>
            <w:r>
              <w:rPr>
                <w:rFonts w:ascii="Courier New" w:eastAsia="Courier New" w:hAnsi="Courier New"/>
                <w:sz w:val="15"/>
              </w:rPr>
              <w:t>a id, email, role, permissions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user là Learner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Thư</w:t>
            </w:r>
            <w:r>
              <w:rPr>
                <w:rFonts w:ascii="Courier New" w:eastAsia="Courier New" w:hAnsi="Courier New"/>
                <w:sz w:val="15"/>
              </w:rPr>
              <w:t>ở</w:t>
            </w:r>
            <w:r>
              <w:rPr>
                <w:rFonts w:ascii="Courier New" w:eastAsia="Courier New" w:hAnsi="Courier New"/>
                <w:sz w:val="15"/>
              </w:rPr>
              <w:t>ng daily login XP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đ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 xml:space="preserve"> đi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u ki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token và thông tin user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  <w:p w14:paraId="5B0F55D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Ghi chú: </w:t>
            </w:r>
            <w:r>
              <w:rPr>
                <w:rFonts w:ascii="Times New Roman" w:hAnsi="Times New Roman"/>
                <w:sz w:val="16"/>
              </w:rPr>
              <w:t>Token là cơ sở cho middleware verifyToken và phân quyền động.</w:t>
            </w:r>
          </w:p>
        </w:tc>
      </w:tr>
      <w:tr w:rsidR="00E93D33" w14:paraId="4216E64F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2F95C2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90FBC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verifyToken(req, res, next)</w:t>
            </w:r>
          </w:p>
          <w:p w14:paraId="55180C5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backend/src/middlewares/auth.js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9F040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Kiểm tra request có JWT hợp lệ trước khi cho truy cập API nội bộ.</w:t>
            </w:r>
          </w:p>
          <w:p w14:paraId="6D6B823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06EB4B2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verifyToken(req, res, next)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Authorization header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IF header không có Bearer token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HTTP 401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Gi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i mã token b</w:t>
            </w:r>
            <w:r>
              <w:rPr>
                <w:rFonts w:ascii="Courier New" w:eastAsia="Courier New" w:hAnsi="Courier New"/>
                <w:sz w:val="15"/>
              </w:rPr>
              <w:t>ằ</w:t>
            </w:r>
            <w:r>
              <w:rPr>
                <w:rFonts w:ascii="Courier New" w:eastAsia="Courier New" w:hAnsi="Courier New"/>
                <w:sz w:val="15"/>
              </w:rPr>
              <w:t>ng JWT_SECRET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token sai ho</w:t>
            </w:r>
            <w:r>
              <w:rPr>
                <w:rFonts w:ascii="Courier New" w:eastAsia="Courier New" w:hAnsi="Courier New"/>
                <w:sz w:val="15"/>
              </w:rPr>
              <w:t>ặ</w:t>
            </w:r>
            <w:r>
              <w:rPr>
                <w:rFonts w:ascii="Courier New" w:eastAsia="Courier New" w:hAnsi="Courier New"/>
                <w:sz w:val="15"/>
              </w:rPr>
              <w:t>c h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t h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HTTP 401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Gán thông tin user vào req.user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Chuy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n sang middleware/controller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 theo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7579FA83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8E2FC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CBBF4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checkPermission(permission)</w:t>
            </w:r>
          </w:p>
          <w:p w14:paraId="23760CC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backend/src/middlewares/auth.js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2D48C5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Bảo vệ endpoint chỉ cho user có đúng quyền cụ thể, ví dụ MANAGE_WORDS hoặc VIEW_DASHBOARD.</w:t>
            </w:r>
          </w:p>
          <w:p w14:paraId="2F19332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74CCF257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checkPermission(permission)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RETURN middleware(req, </w:t>
            </w:r>
            <w:r>
              <w:rPr>
                <w:rFonts w:ascii="Courier New" w:eastAsia="Courier New" w:hAnsi="Courier New"/>
                <w:sz w:val="15"/>
              </w:rPr>
              <w:t>res, next)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permissions = req.user.permissions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IF permissions không ch</w:t>
            </w:r>
            <w:r>
              <w:rPr>
                <w:rFonts w:ascii="Courier New" w:eastAsia="Courier New" w:hAnsi="Courier New"/>
                <w:sz w:val="15"/>
              </w:rPr>
              <w:t>ứ</w:t>
            </w:r>
            <w:r>
              <w:rPr>
                <w:rFonts w:ascii="Courier New" w:eastAsia="Courier New" w:hAnsi="Courier New"/>
                <w:sz w:val="15"/>
              </w:rPr>
              <w:t>a permission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HTTP 403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Cho phép đi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RETURN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2CAE6625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38C626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BA8228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checkAnyPermission(permissions)</w:t>
            </w:r>
          </w:p>
          <w:p w14:paraId="1C403F8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backend/src/middlewar</w:t>
            </w:r>
            <w:r>
              <w:rPr>
                <w:rFonts w:ascii="Times New Roman" w:hAnsi="Times New Roman"/>
                <w:i/>
                <w:sz w:val="15"/>
              </w:rPr>
              <w:t>es/auth.js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7D0D16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Cho phép một endpoint được truy cập bởi nhiều nhóm quyền khác nhau.</w:t>
            </w:r>
          </w:p>
          <w:p w14:paraId="50FEA70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45A7103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checkAnyPermission(permissions)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RETURN middleware(req, res, next)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    userPermissions = req.user.permissions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hasPermission =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quy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n trong permissions mà user có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IF hasPermission = false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HTTP 403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Cho phép đi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RETURN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31FBFA58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9915C0E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8854AE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valid</w:t>
            </w:r>
            <w:r>
              <w:rPr>
                <w:rFonts w:ascii="Times New Roman" w:hAnsi="Times New Roman"/>
                <w:b/>
                <w:sz w:val="17"/>
              </w:rPr>
              <w:t>ate(schema)</w:t>
            </w:r>
          </w:p>
          <w:p w14:paraId="4C97FE4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backend/src/middlewares/validate.js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E039D2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Kiểm tra dữ liệu request body/query/params trước khi vào controller.</w:t>
            </w:r>
          </w:p>
          <w:p w14:paraId="6BB0981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70C789BD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validate(schema)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RETURN middleware(req, res, next)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    Ch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y schema.validate(req.body)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IF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không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 xml:space="preserve">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HTTP 400 kèm danh sách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Gán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đã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vào req.body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Cho phép đi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RETURN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</w:tbl>
    <w:p w14:paraId="483D8852" w14:textId="5513BD52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3" w:name="_heading=h.sl3oxdiee820" w:colFirst="0" w:colLast="0"/>
      <w:bookmarkEnd w:id="43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5155"/>
      </w:tblGrid>
      <w:tr w:rsidR="00E93D33" w14:paraId="4E9E8DF1" w14:textId="77777777">
        <w:tc>
          <w:tcPr>
            <w:tcW w:w="10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FBDFD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Loại</w:t>
            </w:r>
          </w:p>
        </w:tc>
        <w:tc>
          <w:tcPr>
            <w:tcW w:w="33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8595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Tên hàm / module</w:t>
            </w:r>
          </w:p>
        </w:tc>
        <w:tc>
          <w:tcPr>
            <w:tcW w:w="51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854E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Mô tả chi tiết và giả mã</w:t>
            </w:r>
          </w:p>
        </w:tc>
      </w:tr>
      <w:tr w:rsidR="00E93D33" w14:paraId="6CA33EFD" w14:textId="77777777">
        <w:tc>
          <w:tcPr>
            <w:tcW w:w="1080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836D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</w:t>
            </w:r>
          </w:p>
        </w:tc>
        <w:tc>
          <w:tcPr>
            <w:tcW w:w="3384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C72E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 người học: chủ đề, lộ trình, SRS, mini-test và tiến độ</w:t>
            </w:r>
          </w:p>
        </w:tc>
        <w:tc>
          <w:tcPr>
            <w:tcW w:w="5155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FF1F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8"/>
              </w:rPr>
              <w:t>Nhóm hàm quan trọng nhất của dự án, thể hiện quá trình học từ vựng TOEIC, ôn tập lặp lại ngắt quãng và theo dõi tiến độ cá nhân.</w:t>
            </w:r>
          </w:p>
        </w:tc>
      </w:tr>
      <w:tr w:rsidR="00E93D33" w14:paraId="4A8582E3" w14:textId="77777777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4661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Vai trò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CAB9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>Learner</w:t>
            </w:r>
          </w:p>
        </w:tc>
        <w:tc>
          <w:tcPr>
            <w:tcW w:w="51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06F2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>Các hàm bên dưới được chọn vì trực tiếp thể hiện nghiệp vụ cốt lõi, quyền hạn người dùng hoặc luồng xử lý chính của hệ thống VocaBoost. Ký hiệu: S = Service, M = Middleware.</w:t>
            </w:r>
          </w:p>
        </w:tc>
      </w:tr>
      <w:tr w:rsidR="00E93D33" w14:paraId="4CB96F1D" w14:textId="77777777">
        <w:tc>
          <w:tcPr>
            <w:tcW w:w="108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1621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Loại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CDDC3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51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4395D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Chi tiết thực hiện</w:t>
            </w:r>
          </w:p>
        </w:tc>
      </w:tr>
      <w:tr w:rsidR="00E93D33" w14:paraId="11E7060B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E89813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1EB55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CategoriesService.getTopics(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131EC8E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backend/src/services/categories.service.js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0E41A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Hiển thị danh sách chủ đề kèm thống kê tiến độ học của từng người dùng.</w:t>
            </w:r>
          </w:p>
          <w:p w14:paraId="00F86CB3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56EACC6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getTopics(userId)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t n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>i CSDL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danh sách Topics đang Published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JOIN WordTopics và Words đ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 xml:space="preserve">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wordCount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có userId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JOIN UserWordProgress theo userId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Tính learnedCount, masteredCount, dueCount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Tính averageMastery và progressPercent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ELSE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th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>ng kê cơ b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n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topi</w:t>
            </w:r>
            <w:r>
              <w:rPr>
                <w:rFonts w:ascii="Courier New" w:eastAsia="Courier New" w:hAnsi="Courier New"/>
                <w:sz w:val="15"/>
              </w:rPr>
              <w:t>c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S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p x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 theo displayOrder/topicName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danh sách topics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3F19DFB5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DF9854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E3C18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LearningPathService.getRoadmap(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E84514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backend/src/services/learning-path.service.js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52EE69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 xml:space="preserve">Tạo lộ trình học theo các level TOEIC và trạng thái hoàn </w:t>
            </w:r>
            <w:r>
              <w:rPr>
                <w:rFonts w:ascii="Times New Roman" w:hAnsi="Times New Roman"/>
                <w:sz w:val="16"/>
              </w:rPr>
              <w:t>thành của learner.</w:t>
            </w:r>
          </w:p>
          <w:p w14:paraId="6350E19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30EAE9D8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getRoadmap(userId)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m b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o schema LearningPath đã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ng b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 xml:space="preserve"> các topic Published vào roadmap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danh sách level và topic thu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c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ng level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n đ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 xml:space="preserve"> h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user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có userId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i buildRoadmap đ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 xml:space="preserve"> gom nhóm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roadmap cho frontend hi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n th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7D1D54A3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EA7ED3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B44DF6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UserService.getDueFlashcards(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options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4C3B4CA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9F7B10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Lấy danh sách fla</w:t>
            </w:r>
            <w:r>
              <w:rPr>
                <w:rFonts w:ascii="Times New Roman" w:hAnsi="Times New Roman"/>
                <w:sz w:val="16"/>
              </w:rPr>
              <w:t>shcard cần học/ôn dựa trên lịch SRS và bộ lọc topic.</w:t>
            </w:r>
          </w:p>
          <w:p w14:paraId="4E4E382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29CCD9E8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getDueFlashcards(userId, options)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topicId và mode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options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gi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h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 ôn t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user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Query Words Published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LEFT JOIN UserWordProgress theo userId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mode = "</w:t>
            </w:r>
            <w:r>
              <w:rPr>
                <w:rFonts w:ascii="Courier New" w:eastAsia="Courier New" w:hAnsi="Courier New"/>
                <w:sz w:val="15"/>
              </w:rPr>
              <w:t>new" THEN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chưa h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mode = "daily" THEN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có NextReviewDate &lt;= hi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Ưu tiên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n h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n,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y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u, sau đó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danh sách flashcards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  <w:p w14:paraId="32D0536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Ghi chú: </w:t>
            </w:r>
            <w:r>
              <w:rPr>
                <w:rFonts w:ascii="Times New Roman" w:hAnsi="Times New Roman"/>
                <w:sz w:val="16"/>
              </w:rPr>
              <w:t xml:space="preserve">Đây là nơi thể hiện rõ kỹ thuật Spaced Repetition ở bước chọn từ </w:t>
            </w:r>
            <w:r>
              <w:rPr>
                <w:rFonts w:ascii="Times New Roman" w:hAnsi="Times New Roman"/>
                <w:sz w:val="16"/>
              </w:rPr>
              <w:t>cần ôn.</w:t>
            </w:r>
          </w:p>
        </w:tc>
      </w:tr>
      <w:tr w:rsidR="00E93D33" w14:paraId="5A592440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944DB76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1A42D9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UserService.submitAnswer(payload)</w:t>
            </w:r>
          </w:p>
          <w:p w14:paraId="6275A6A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687930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Ghi nhận đáp án câu hỏi, cập nhật phản hồi ôn tập và cộng XP nếu là hoạt động học từ.</w:t>
            </w:r>
          </w:p>
          <w:p w14:paraId="2A21955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656B2436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submitAnswer(payload)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 userId, questionId, submittedAn</w:t>
            </w:r>
            <w:r>
              <w:rPr>
                <w:rFonts w:ascii="Courier New" w:eastAsia="Courier New" w:hAnsi="Courier New"/>
                <w:sz w:val="15"/>
              </w:rPr>
              <w:t>swer, reviewRating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i stored procedure usp_SubmitQuestionAttempt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WordID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k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t qu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câu h</w:t>
            </w:r>
            <w:r>
              <w:rPr>
                <w:rFonts w:ascii="Courier New" w:eastAsia="Courier New" w:hAnsi="Courier New"/>
                <w:sz w:val="15"/>
              </w:rPr>
              <w:t>ỏ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không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đư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c WordID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reviewRating thu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c Again/Hard/Good/Easy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EaseFactor và NextReviewDate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</w:t>
            </w:r>
            <w:r>
              <w:rPr>
                <w:rFonts w:ascii="Courier New" w:eastAsia="Courier New" w:hAnsi="Courier New"/>
                <w:sz w:val="15"/>
              </w:rPr>
              <w:t xml:space="preserve">  Again -&gt; ôn l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sau 10 phút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Hard -&gt; ôn l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sau 1 ngày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Good/Easy -&gt; giãn ngày theo MasteryLevel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activityType = LearnWord THEN c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ng XP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k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t qu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ch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m, l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>ch ôn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 theo và XP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110C7A66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D09606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1837C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UserService.submitWord</w:t>
            </w:r>
            <w:r>
              <w:rPr>
                <w:rFonts w:ascii="Times New Roman" w:hAnsi="Times New Roman"/>
                <w:b/>
                <w:sz w:val="17"/>
              </w:rPr>
              <w:t>Review(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payload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6D21823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98D9AE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Cập nhật trạng thái ghi nhớ của một từ sau khi learner tự đánh giá flashcard.</w:t>
            </w:r>
          </w:p>
          <w:p w14:paraId="087B590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7F12DFE4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submitWordReview(payload)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 userId, wordId, isCorrect, reviewRating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MERGE UserWordProgress theo userId + wordId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đã có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n đ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 xml:space="preserve">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Tăng/gi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m MasteryLevel theo isCorrect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ConsecutiveCorrect/ConsecutiveWrong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Tính NextReviewDate theo r</w:t>
            </w:r>
            <w:r>
              <w:rPr>
                <w:rFonts w:ascii="Courier New" w:eastAsia="Courier New" w:hAnsi="Courier New"/>
                <w:sz w:val="15"/>
              </w:rPr>
              <w:t>eviewRating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Đi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u ch</w:t>
            </w:r>
            <w:r>
              <w:rPr>
                <w:rFonts w:ascii="Courier New" w:eastAsia="Courier New" w:hAnsi="Courier New"/>
                <w:sz w:val="15"/>
              </w:rPr>
              <w:t>ỉ</w:t>
            </w:r>
            <w:r>
              <w:rPr>
                <w:rFonts w:ascii="Courier New" w:eastAsia="Courier New" w:hAnsi="Courier New"/>
                <w:sz w:val="15"/>
              </w:rPr>
              <w:t>nh EaseFactor trong kho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ng cho phép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MemoryStatus: Learning/Reviewing/Mastered/Lapsed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ELSE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 b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n ghi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n đ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 xml:space="preserve"> ban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cho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activityType = LearnWord THEN c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ng XP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mastery</w:t>
            </w:r>
            <w:r>
              <w:rPr>
                <w:rFonts w:ascii="Courier New" w:eastAsia="Courier New" w:hAnsi="Courier New"/>
                <w:sz w:val="15"/>
              </w:rPr>
              <w:t>Level, memoryStatus, nextReviewDate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  <w:p w14:paraId="12242E2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Ghi chú: </w:t>
            </w:r>
            <w:r>
              <w:rPr>
                <w:rFonts w:ascii="Times New Roman" w:hAnsi="Times New Roman"/>
                <w:sz w:val="16"/>
              </w:rPr>
              <w:t>Hàm này là lõi của SRS engine trong dự án.</w:t>
            </w:r>
          </w:p>
        </w:tc>
      </w:tr>
      <w:tr w:rsidR="00E93D33" w14:paraId="5233EFF9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C04CCF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4F6C0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UserService.getSmartReviewQueue(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limit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13F11A2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85CF9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Tạo hàng đợi ôn tập thông minh, ưu tiên từ sắp quên h</w:t>
            </w:r>
            <w:r>
              <w:rPr>
                <w:rFonts w:ascii="Times New Roman" w:hAnsi="Times New Roman"/>
                <w:sz w:val="16"/>
              </w:rPr>
              <w:t>oặc sai nhiều.</w:t>
            </w:r>
          </w:p>
          <w:p w14:paraId="5F79CA3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E508610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getSmartReviewQueue(userId, limit)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limit trong kho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ng 1..50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Words Published đã có UserWordProgress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</w:t>
            </w:r>
            <w:r>
              <w:rPr>
                <w:rFonts w:ascii="Courier New" w:eastAsia="Courier New" w:hAnsi="Courier New"/>
                <w:sz w:val="15"/>
              </w:rPr>
              <w:t>ỉ</w:t>
            </w:r>
            <w:r>
              <w:rPr>
                <w:rFonts w:ascii="Courier New" w:eastAsia="Courier New" w:hAnsi="Courier New"/>
                <w:sz w:val="15"/>
              </w:rPr>
              <w:t xml:space="preserve">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có NextReviewDate trong 7 ngày t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Tính priorityScore: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quá h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 nhi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u gi</w:t>
            </w:r>
            <w:r>
              <w:rPr>
                <w:rFonts w:ascii="Courier New" w:eastAsia="Courier New" w:hAnsi="Courier New"/>
                <w:sz w:val="15"/>
              </w:rPr>
              <w:t>ờ</w:t>
            </w:r>
            <w:r>
              <w:rPr>
                <w:rFonts w:ascii="Courier New" w:eastAsia="Courier New" w:hAnsi="Courier New"/>
                <w:sz w:val="15"/>
              </w:rPr>
              <w:t xml:space="preserve"> -&gt; </w:t>
            </w:r>
            <w:r>
              <w:rPr>
                <w:rFonts w:ascii="Courier New" w:eastAsia="Courier New" w:hAnsi="Courier New"/>
                <w:sz w:val="15"/>
              </w:rPr>
              <w:t>đi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ưu tiên cao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có ConsecutiveWrong -&gt; nhân h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 xml:space="preserve">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ưu tiên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chưa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n h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 -&gt; ưu tiên th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p hơn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S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p x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 theo priorityScore và masteryLevel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danh sách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 ôn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47EF25B9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D8A0D55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42E429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UserService.submitMiniTestBatch(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testId,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 answers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1DBE0E2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31997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Chấm toàn bộ mini-test, lưu lịch sử làm bài và cập nhật tiến độ từng từ.</w:t>
            </w:r>
          </w:p>
          <w:p w14:paraId="4CD9B6B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7433257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submitMiniTestBatch(userId, testId, answers)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danh sách câu h</w:t>
            </w:r>
            <w:r>
              <w:rPr>
                <w:rFonts w:ascii="Courier New" w:eastAsia="Courier New" w:hAnsi="Courier New"/>
                <w:sz w:val="15"/>
              </w:rPr>
              <w:t>ỏ</w:t>
            </w:r>
            <w:r>
              <w:rPr>
                <w:rFonts w:ascii="Courier New" w:eastAsia="Courier New" w:hAnsi="Courier New"/>
                <w:sz w:val="15"/>
              </w:rPr>
              <w:t>i thu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c miniTest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miniTest không có câu h</w:t>
            </w:r>
            <w:r>
              <w:rPr>
                <w:rFonts w:ascii="Courier New" w:eastAsia="Courier New" w:hAnsi="Courier New"/>
                <w:sz w:val="15"/>
              </w:rPr>
              <w:t>ỏ</w:t>
            </w:r>
            <w:r>
              <w:rPr>
                <w:rFonts w:ascii="Courier New" w:eastAsia="Courier New" w:hAnsi="Courier New"/>
                <w:sz w:val="15"/>
              </w:rPr>
              <w:t>i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đáp án không kh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p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answer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question có thu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c miniTest không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So sánh submittedAnswer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CorrectAnswer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</w:t>
            </w:r>
            <w:r>
              <w:rPr>
                <w:rFonts w:ascii="Courier New" w:eastAsia="Courier New" w:hAnsi="Courier New"/>
                <w:sz w:val="15"/>
              </w:rPr>
              <w:t>NSERT ExerciseAttempts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MERGE UserWordProgress cho WordID tương </w:t>
            </w:r>
            <w:r>
              <w:rPr>
                <w:rFonts w:ascii="Courier New" w:eastAsia="Courier New" w:hAnsi="Courier New"/>
                <w:sz w:val="15"/>
              </w:rPr>
              <w:t>ứ</w:t>
            </w:r>
            <w:r>
              <w:rPr>
                <w:rFonts w:ascii="Courier New" w:eastAsia="Courier New" w:hAnsi="Courier New"/>
                <w:sz w:val="15"/>
              </w:rPr>
              <w:t>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ng correctCount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đúng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MiniTestAttempts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đi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</w:t>
            </w:r>
            <w:r>
              <w:rPr>
                <w:rFonts w:ascii="Courier New" w:eastAsia="Courier New" w:hAnsi="Courier New"/>
                <w:sz w:val="15"/>
              </w:rPr>
              <w:t>ổ</w:t>
            </w:r>
            <w:r>
              <w:rPr>
                <w:rFonts w:ascii="Courier New" w:eastAsia="Courier New" w:hAnsi="Courier New"/>
                <w:sz w:val="15"/>
              </w:rPr>
              <w:t>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ng XP hoàn thành mini-test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score, correctCount và ch</w:t>
            </w:r>
            <w:r>
              <w:rPr>
                <w:rFonts w:ascii="Courier New" w:eastAsia="Courier New" w:hAnsi="Courier New"/>
                <w:sz w:val="15"/>
              </w:rPr>
              <w:t>i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t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ng câu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008950D9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86F62F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09F49F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UserService.getProgressAnalytics(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19E5108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B7BA5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Tổng hợp dữ liệu biểu đồ dashboard học tập của người học.</w:t>
            </w:r>
          </w:p>
          <w:p w14:paraId="3A73CD3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07952A6D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getProgressAnalytics(userId)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</w:t>
            </w:r>
            <w:r>
              <w:rPr>
                <w:rFonts w:ascii="Courier New" w:eastAsia="Courier New" w:hAnsi="Courier New"/>
                <w:sz w:val="15"/>
              </w:rPr>
              <w:t>ổ</w:t>
            </w:r>
            <w:r>
              <w:rPr>
                <w:rFonts w:ascii="Courier New" w:eastAsia="Courier New" w:hAnsi="Courier New"/>
                <w:sz w:val="15"/>
              </w:rPr>
              <w:t>ng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đã h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và đã mastered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Tính phân b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MasteryLevel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Tính activity theo ngày/tu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n/tháng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Tính ti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n đ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 xml:space="preserve"> theo topic/level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accuracy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ExerciseAttempts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Gom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thành analytics object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cho Learning Dash</w:t>
            </w:r>
            <w:r>
              <w:rPr>
                <w:rFonts w:ascii="Courier New" w:eastAsia="Courier New" w:hAnsi="Courier New"/>
                <w:sz w:val="15"/>
              </w:rPr>
              <w:t>board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2DE32FDB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EEF3F9E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B685F6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UserService.getMistakeReviewQueue(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limit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5E1FB61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19941C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Lấy danh sách từ/câu hỏi learner hay sai để ôn lại có trọng tâm.</w:t>
            </w:r>
          </w:p>
          <w:p w14:paraId="6F7D079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2A984030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 xml:space="preserve">FUNCTION </w:t>
            </w:r>
            <w:r>
              <w:rPr>
                <w:rFonts w:ascii="Courier New" w:eastAsia="Courier New" w:hAnsi="Courier New"/>
                <w:sz w:val="15"/>
              </w:rPr>
              <w:t>getMistakeReviewQueue(userId, limit)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limit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Query ExerciseAttempts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user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các attempt sai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GROUP BY WordID/QuestionID đ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 xml:space="preserve">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l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 sai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JOIN Words và Questions đ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 xml:space="preserve">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dung ôn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S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p x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 theo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và th</w:t>
            </w:r>
            <w:r>
              <w:rPr>
                <w:rFonts w:ascii="Courier New" w:eastAsia="Courier New" w:hAnsi="Courier New"/>
                <w:sz w:val="15"/>
              </w:rPr>
              <w:t>ờ</w:t>
            </w:r>
            <w:r>
              <w:rPr>
                <w:rFonts w:ascii="Courier New" w:eastAsia="Courier New" w:hAnsi="Courier New"/>
                <w:sz w:val="15"/>
              </w:rPr>
              <w:t>i đi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sai g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 nh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danh sách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c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 ôn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5714B486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FAFA3C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02BAEA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UserService.addNotebookEntry(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data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6D781D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backend/src/services/user.service.js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49D4B7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Cho phép learner lưu từ vào sổ tay cá nhân kèm ghi chú riêng.</w:t>
            </w:r>
          </w:p>
          <w:p w14:paraId="61658C0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0FB96998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addNotebookEntry(userId, da</w:t>
            </w:r>
            <w:r>
              <w:rPr>
                <w:rFonts w:ascii="Courier New" w:eastAsia="Courier New" w:hAnsi="Courier New"/>
                <w:sz w:val="15"/>
              </w:rPr>
              <w:t>ta)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 wordId, note, isFavorite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word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entry đã có trong notebook chưa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đã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THEN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ghi chú/isFavorite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ELSE INSERT UserVocabularyNotebook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entry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nh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t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</w:tbl>
    <w:p w14:paraId="66CA84F9" w14:textId="5A42F090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4" w:name="_heading=h.kj9ncd1ai18r" w:colFirst="0" w:colLast="0"/>
      <w:bookmarkEnd w:id="44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5155"/>
      </w:tblGrid>
      <w:tr w:rsidR="00E93D33" w14:paraId="36552D9A" w14:textId="77777777">
        <w:tc>
          <w:tcPr>
            <w:tcW w:w="10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E5D62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Loại</w:t>
            </w:r>
          </w:p>
        </w:tc>
        <w:tc>
          <w:tcPr>
            <w:tcW w:w="33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1573C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Tên hàm / module</w:t>
            </w:r>
          </w:p>
        </w:tc>
        <w:tc>
          <w:tcPr>
            <w:tcW w:w="51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C8272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Mô tả chi tiết và giả mã</w:t>
            </w:r>
          </w:p>
        </w:tc>
      </w:tr>
      <w:tr w:rsidR="00E93D33" w14:paraId="2087CF0A" w14:textId="77777777">
        <w:tc>
          <w:tcPr>
            <w:tcW w:w="1080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32CC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</w:t>
            </w:r>
          </w:p>
        </w:tc>
        <w:tc>
          <w:tcPr>
            <w:tcW w:w="3384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9EB9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 quản trị và biên tập nội dung</w:t>
            </w:r>
          </w:p>
        </w:tc>
        <w:tc>
          <w:tcPr>
            <w:tcW w:w="5155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EFDB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8"/>
              </w:rPr>
              <w:t>Nhóm hàm phục vụ quản lý kho từ vựng TOEIC, câu hỏi, mini-test, import dữ liệu và phân quyền người dùng.</w:t>
            </w:r>
          </w:p>
        </w:tc>
      </w:tr>
      <w:tr w:rsidR="00E93D33" w14:paraId="7873E17B" w14:textId="77777777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E74A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Vai trò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DB8C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>Admin, Content Creator</w:t>
            </w:r>
          </w:p>
        </w:tc>
        <w:tc>
          <w:tcPr>
            <w:tcW w:w="51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5A3A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 xml:space="preserve">Các hàm bên </w:t>
            </w:r>
            <w:r>
              <w:rPr>
                <w:rFonts w:ascii="Times New Roman" w:hAnsi="Times New Roman"/>
                <w:sz w:val="17"/>
              </w:rPr>
              <w:t>dưới được chọn vì trực tiếp thể hiện nghiệp vụ cốt lõi, quyền hạn người dùng hoặc luồng xử lý chính của hệ thống VocaBoost. Ký hiệu: S = Service, M = Middleware.</w:t>
            </w:r>
          </w:p>
        </w:tc>
      </w:tr>
      <w:tr w:rsidR="00E93D33" w14:paraId="5118A6AD" w14:textId="77777777">
        <w:tc>
          <w:tcPr>
            <w:tcW w:w="108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E2525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Loại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3C0DA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51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A3ED2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Chi tiết thực hiện</w:t>
            </w:r>
          </w:p>
        </w:tc>
      </w:tr>
      <w:tr w:rsidR="00E93D33" w14:paraId="0434BE2A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9BF1104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1FC9BF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AdminService.getDashboardStats()</w:t>
            </w:r>
          </w:p>
          <w:p w14:paraId="02F7766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86C91A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Tổng hợp số liệu cho trang Admin Dashboard.</w:t>
            </w:r>
          </w:p>
          <w:p w14:paraId="4FDDC94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0A80A488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getDashboardStats()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t</w:t>
            </w:r>
            <w:r>
              <w:rPr>
                <w:rFonts w:ascii="Courier New" w:eastAsia="Courier New" w:hAnsi="Courier New"/>
                <w:sz w:val="15"/>
              </w:rPr>
              <w:t>ổ</w:t>
            </w:r>
            <w:r>
              <w:rPr>
                <w:rFonts w:ascii="Courier New" w:eastAsia="Courier New" w:hAnsi="Courier New"/>
                <w:sz w:val="15"/>
              </w:rPr>
              <w:t>ng Users, Words, Questions, Topics, MiniTests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dung PendingReview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learner đang ho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Tính accuracy/attempt trung bình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có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Gom các ch</w:t>
            </w:r>
            <w:r>
              <w:rPr>
                <w:rFonts w:ascii="Courier New" w:eastAsia="Courier New" w:hAnsi="Courier New"/>
                <w:sz w:val="15"/>
              </w:rPr>
              <w:t>ỉ</w:t>
            </w:r>
            <w:r>
              <w:rPr>
                <w:rFonts w:ascii="Courier New" w:eastAsia="Courier New" w:hAnsi="Courier New"/>
                <w:sz w:val="15"/>
              </w:rPr>
              <w:t xml:space="preserve">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thành object th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>ng kê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dashboard stats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64D6EBC5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70130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497794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AdminService.getTopics(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page,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limit,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filters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021411A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6F6E9D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Quản trị danh sách chủ đề, hỗ trợ tìm kiếm, lọc trạng thái và phân trang.</w:t>
            </w:r>
          </w:p>
          <w:p w14:paraId="5976E98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41EAB963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getTopics(page, limit, filters)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page và limit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 đi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u ki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WHERE theo search/status/categoryId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5"/>
              </w:rPr>
              <w:t>Query Topics kèm CategoryName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wordCount và miniTestCount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ng topic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Áp d</w:t>
            </w:r>
            <w:r>
              <w:rPr>
                <w:rFonts w:ascii="Courier New" w:eastAsia="Courier New" w:hAnsi="Courier New"/>
                <w:sz w:val="15"/>
              </w:rPr>
              <w:t>ụ</w:t>
            </w:r>
            <w:r>
              <w:rPr>
                <w:rFonts w:ascii="Courier New" w:eastAsia="Courier New" w:hAnsi="Courier New"/>
                <w:sz w:val="15"/>
              </w:rPr>
              <w:t>ng ORDER BY và OFFSET/FETCH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Query t</w:t>
            </w:r>
            <w:r>
              <w:rPr>
                <w:rFonts w:ascii="Courier New" w:eastAsia="Courier New" w:hAnsi="Courier New"/>
                <w:sz w:val="15"/>
              </w:rPr>
              <w:t>ổ</w:t>
            </w:r>
            <w:r>
              <w:rPr>
                <w:rFonts w:ascii="Courier New" w:eastAsia="Courier New" w:hAnsi="Courier New"/>
                <w:sz w:val="15"/>
              </w:rPr>
              <w:t>ng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b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n ghi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{ data, total, page, limit }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1D2AA65C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41FD87C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4C0C07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AdminService.createWord(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wordData,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21A3C67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</w:t>
            </w:r>
            <w:r>
              <w:rPr>
                <w:rFonts w:ascii="Times New Roman" w:hAnsi="Times New Roman"/>
                <w:i/>
                <w:sz w:val="15"/>
              </w:rPr>
              <w:t>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023A4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thêm từ vựng TOEIC mới cùng topic và câu ví dụ.</w:t>
            </w:r>
          </w:p>
          <w:p w14:paraId="27823DE3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4A8CF89E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createWord(wordData, 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ContentStatus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topicIds và examples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Words(term, </w:t>
            </w:r>
            <w:r>
              <w:rPr>
                <w:rFonts w:ascii="Courier New" w:eastAsia="Courier New" w:hAnsi="Courier New"/>
                <w:sz w:val="15"/>
              </w:rPr>
              <w:t>meaning, phonetic, partOfSpeechId, status)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topicId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WordTopics(wordId, topicId)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example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ExampleSentences(wordId, sentence, translation)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Ghi Admin</w:t>
            </w:r>
            <w:r>
              <w:rPr>
                <w:rFonts w:ascii="Courier New" w:eastAsia="Courier New" w:hAnsi="Courier New"/>
                <w:sz w:val="15"/>
              </w:rPr>
              <w:t>AuditLog CREATE_WORD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id và thông tin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a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23E43C1B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83CCC8D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7FE86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AdminService.updateWord(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wordId,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wordData,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0902C30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01C68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Cập nhật từ vựng, topic liên kết và ví dụ minh họa.</w:t>
            </w:r>
          </w:p>
          <w:p w14:paraId="412B009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29C273E1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updateWord(wordId, wordData, 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status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topicIds/examples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đư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c g</w:t>
            </w:r>
            <w:r>
              <w:rPr>
                <w:rFonts w:ascii="Courier New" w:eastAsia="Courier New" w:hAnsi="Courier New"/>
                <w:sz w:val="15"/>
              </w:rPr>
              <w:t>ử</w:t>
            </w:r>
            <w:r>
              <w:rPr>
                <w:rFonts w:ascii="Courier New" w:eastAsia="Courier New" w:hAnsi="Courier New"/>
                <w:sz w:val="15"/>
              </w:rPr>
              <w:t>i lên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UPDATE Words theo wordId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không có dòng b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 xml:space="preserve">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THEN rollback và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false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có topicIds T</w:t>
            </w:r>
            <w:r>
              <w:rPr>
                <w:rFonts w:ascii="Courier New" w:eastAsia="Courier New" w:hAnsi="Courier New"/>
                <w:sz w:val="15"/>
              </w:rPr>
              <w:t>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Xóa WordTopics cũ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Thêm l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WordTopics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có examples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Xóa ExampleSentences cũ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Thêm l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examples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Ghi audit log UPDATE_WORD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true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4402D8A8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E2A896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36A2EA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z w:val="17"/>
              </w:rPr>
              <w:t>dminService.previewWordImport(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input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B8B897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3247B4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Đọc trước file CSV/plain text để admin kiểm tra lỗi trước khi import thật.</w:t>
            </w:r>
          </w:p>
          <w:p w14:paraId="199B55A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773193DF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previewWordImport(input)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Parse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dung CSV/text thành các dòng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dòng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key: term, meaning, phonetic, topics, examples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trư</w:t>
            </w:r>
            <w:r>
              <w:rPr>
                <w:rFonts w:ascii="Courier New" w:eastAsia="Courier New" w:hAnsi="Courier New"/>
                <w:sz w:val="15"/>
              </w:rPr>
              <w:t>ờ</w:t>
            </w:r>
            <w:r>
              <w:rPr>
                <w:rFonts w:ascii="Courier New" w:eastAsia="Courier New" w:hAnsi="Courier New"/>
                <w:sz w:val="15"/>
              </w:rPr>
              <w:t>ng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bu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c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trùng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ho</w:t>
            </w:r>
            <w:r>
              <w:rPr>
                <w:rFonts w:ascii="Courier New" w:eastAsia="Courier New" w:hAnsi="Courier New"/>
                <w:sz w:val="15"/>
              </w:rPr>
              <w:t>ặ</w:t>
            </w:r>
            <w:r>
              <w:rPr>
                <w:rFonts w:ascii="Courier New" w:eastAsia="Courier New" w:hAnsi="Courier New"/>
                <w:sz w:val="15"/>
              </w:rPr>
              <w:t>c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sai đ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>nh d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Đưa vào danh sách validRows h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t>ặ</w:t>
            </w:r>
            <w:r>
              <w:rPr>
                <w:rFonts w:ascii="Courier New" w:eastAsia="Courier New" w:hAnsi="Courier New"/>
                <w:sz w:val="15"/>
              </w:rPr>
              <w:t>c errors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preview g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m t</w:t>
            </w:r>
            <w:r>
              <w:rPr>
                <w:rFonts w:ascii="Courier New" w:eastAsia="Courier New" w:hAnsi="Courier New"/>
                <w:sz w:val="15"/>
              </w:rPr>
              <w:t>ổ</w:t>
            </w:r>
            <w:r>
              <w:rPr>
                <w:rFonts w:ascii="Courier New" w:eastAsia="Courier New" w:hAnsi="Courier New"/>
                <w:sz w:val="15"/>
              </w:rPr>
              <w:t>ng dòng, dòng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, dòng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69E33C75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3E8E9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F1A78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AdminService.bulkInsertWords(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input,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3FB4AA0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0EAB88A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 xml:space="preserve">Import hàng loạt từ vựng để xây dựng nhanh ngân hàng </w:t>
            </w:r>
            <w:r>
              <w:rPr>
                <w:rFonts w:ascii="Times New Roman" w:hAnsi="Times New Roman"/>
                <w:sz w:val="16"/>
              </w:rPr>
              <w:t>TOEIC.</w:t>
            </w:r>
          </w:p>
          <w:p w14:paraId="17B6474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46D80FCE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bulkInsertWords(input, 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Parse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import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word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Words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 Topic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 ho</w:t>
            </w:r>
            <w:r>
              <w:rPr>
                <w:rFonts w:ascii="Courier New" w:eastAsia="Courier New" w:hAnsi="Courier New"/>
                <w:sz w:val="15"/>
              </w:rPr>
              <w:t>ặ</w:t>
            </w:r>
            <w:r>
              <w:rPr>
                <w:rFonts w:ascii="Courier New" w:eastAsia="Courier New" w:hAnsi="Courier New"/>
                <w:sz w:val="15"/>
              </w:rPr>
              <w:t>c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topic hi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có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WordTopics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ExampleSentences</w:t>
            </w:r>
            <w:r>
              <w:rPr>
                <w:rFonts w:ascii="Courier New" w:eastAsia="Courier New" w:hAnsi="Courier New"/>
                <w:sz w:val="15"/>
              </w:rPr>
              <w:t xml:space="preserve">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có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có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nghiêm tr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ng THEN rollback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Ghi audit log BULK_IMPORT_WORDS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dòng thành công/th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t b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5D44745F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D93408D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520383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AdminService.createMiniTest(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testData,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60196B6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</w:t>
            </w:r>
            <w:r>
              <w:rPr>
                <w:rFonts w:ascii="Times New Roman" w:hAnsi="Times New Roman"/>
                <w:i/>
                <w:sz w:val="15"/>
              </w:rPr>
              <w:t>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3A049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tạo bài kiểm tra nhanh theo topic và danh sách câu hỏi.</w:t>
            </w:r>
          </w:p>
          <w:p w14:paraId="2ECEFB3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587FEBD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createMiniTest(testData, 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topic và danh sách questionIds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MiniTests(title, description, topicId, statu</w:t>
            </w:r>
            <w:r>
              <w:rPr>
                <w:rFonts w:ascii="Courier New" w:eastAsia="Courier New" w:hAnsi="Courier New"/>
                <w:sz w:val="15"/>
              </w:rPr>
              <w:t>s)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questionId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MiniTestItems(miniTestId, questionId, displayOrder)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Ghi audit log CREATE_MINITEST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miniTest v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a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346AF4FC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3146F1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B7B4AA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AdminService.updateUserRole(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roleName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53EB4D2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FC516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đổi vai trò người dùng giữa Learner, Creator hoặc Admin.</w:t>
            </w:r>
          </w:p>
          <w:p w14:paraId="5ECC7E2A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6610FA9B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updateUserRole(userId, roleName)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roleName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Tìm RoleID </w:t>
            </w:r>
            <w:r>
              <w:rPr>
                <w:rFonts w:ascii="Courier New" w:eastAsia="Courier New" w:hAnsi="Courier New"/>
                <w:sz w:val="15"/>
              </w:rPr>
              <w:t>theo roleName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role không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UPDATE Users SET RoleID = roleId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không có user b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 xml:space="preserve">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user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role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5ADA875F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64537E0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7D351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CreatorService.createWord(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6669727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backend/src/services/creator.</w:t>
            </w:r>
            <w:r>
              <w:rPr>
                <w:rFonts w:ascii="Times New Roman" w:hAnsi="Times New Roman"/>
                <w:i/>
                <w:sz w:val="15"/>
              </w:rPr>
              <w:t>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5A10C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Content Creator tạo từ vựng ở trạng thái Draft để gửi duyệt.</w:t>
            </w:r>
          </w:p>
          <w:p w14:paraId="7842ADA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310D008A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createWord(data, userId)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topicIds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PartOfSpeech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chưa b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 xml:space="preserve"> trùng theo Term + PartOfSpee</w:t>
            </w:r>
            <w:r>
              <w:rPr>
                <w:rFonts w:ascii="Courier New" w:eastAsia="Courier New" w:hAnsi="Courier New"/>
                <w:sz w:val="15"/>
              </w:rPr>
              <w:t>ch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topicId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creator đư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c dùng topic đó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Words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ContentStatus = Draft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WordTopics và ExampleSentences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id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a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311C2E57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C882E2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5FD54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CreatorService.createQuestion(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A84E9D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backend/src/services/creator.service.js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0BC50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Content Creator tạo câu hỏi luyện tập gắn với từ vựng.</w:t>
            </w:r>
          </w:p>
          <w:p w14:paraId="56929B5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15E7E32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createQuestion(data, userId)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WordID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 và creator đư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c s</w:t>
            </w:r>
            <w:r>
              <w:rPr>
                <w:rFonts w:ascii="Courier New" w:eastAsia="Courier New" w:hAnsi="Courier New"/>
                <w:sz w:val="15"/>
              </w:rPr>
              <w:t>ử</w:t>
            </w:r>
            <w:r>
              <w:rPr>
                <w:rFonts w:ascii="Courier New" w:eastAsia="Courier New" w:hAnsi="Courier New"/>
                <w:sz w:val="15"/>
              </w:rPr>
              <w:t xml:space="preserve"> d</w:t>
            </w:r>
            <w:r>
              <w:rPr>
                <w:rFonts w:ascii="Courier New" w:eastAsia="Courier New" w:hAnsi="Courier New"/>
                <w:sz w:val="15"/>
              </w:rPr>
              <w:t>ụ</w:t>
            </w:r>
            <w:r>
              <w:rPr>
                <w:rFonts w:ascii="Courier New" w:eastAsia="Courier New" w:hAnsi="Courier New"/>
                <w:sz w:val="15"/>
              </w:rPr>
              <w:t>ng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5"/>
              </w:rPr>
              <w:t>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d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ng câu h</w:t>
            </w:r>
            <w:r>
              <w:rPr>
                <w:rFonts w:ascii="Courier New" w:eastAsia="Courier New" w:hAnsi="Courier New"/>
                <w:sz w:val="15"/>
              </w:rPr>
              <w:t>ỏ</w:t>
            </w:r>
            <w:r>
              <w:rPr>
                <w:rFonts w:ascii="Courier New" w:eastAsia="Courier New" w:hAnsi="Courier New"/>
                <w:sz w:val="15"/>
              </w:rPr>
              <w:t>i, đáp án đúng và options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Questions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ContentStatus = Draft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có options thì INSERT QuestionOptions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question v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>a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29F2D422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2A81D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C404D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CreatorService.createMiniT</w:t>
            </w:r>
            <w:r>
              <w:rPr>
                <w:rFonts w:ascii="Times New Roman" w:hAnsi="Times New Roman"/>
                <w:b/>
                <w:sz w:val="17"/>
              </w:rPr>
              <w:t>est(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58F9E5D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backend/src/services/creator.service.js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F29B1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Content Creator tạo mini-test trước khi gửi admin xét duyệt.</w:t>
            </w:r>
          </w:p>
          <w:p w14:paraId="4735314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EB03BCB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createMiniTest(data, userId)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topic và questionIds h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p l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MiniTests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ContentStatus = Draft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questionId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MiniTestItems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mini-test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75A6F889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3C0D9B7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6D389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CreatorService.submitForReview(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tableName,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idColumn,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1121D7E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backend/src/services/creator.service.js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A64459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Chuyển nội dung của creator từ Draft/Rejected sang PendingReview.</w:t>
            </w:r>
          </w:p>
          <w:p w14:paraId="53CE335A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2894F5D0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submitForReview(tableName, idColumn, id, userId)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</w:t>
            </w:r>
            <w:r>
              <w:rPr>
                <w:rFonts w:ascii="Courier New" w:eastAsia="Courier New" w:hAnsi="Courier New"/>
                <w:sz w:val="15"/>
              </w:rPr>
              <w:t xml:space="preserve">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entity thu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c user hi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ContentStatus không ph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i Draft ho</w:t>
            </w:r>
            <w:r>
              <w:rPr>
                <w:rFonts w:ascii="Courier New" w:eastAsia="Courier New" w:hAnsi="Courier New"/>
                <w:sz w:val="15"/>
              </w:rPr>
              <w:t>ặ</w:t>
            </w:r>
            <w:r>
              <w:rPr>
                <w:rFonts w:ascii="Courier New" w:eastAsia="Courier New" w:hAnsi="Courier New"/>
                <w:sz w:val="15"/>
              </w:rPr>
              <w:t>c Rejected THEN báo l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UPDATE entity SET ContentStatus = PendingReview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Ghi th</w:t>
            </w:r>
            <w:r>
              <w:rPr>
                <w:rFonts w:ascii="Courier New" w:eastAsia="Courier New" w:hAnsi="Courier New"/>
                <w:sz w:val="15"/>
              </w:rPr>
              <w:t>ờ</w:t>
            </w:r>
            <w:r>
              <w:rPr>
                <w:rFonts w:ascii="Courier New" w:eastAsia="Courier New" w:hAnsi="Courier New"/>
                <w:sz w:val="15"/>
              </w:rPr>
              <w:t>i đi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dung đã g</w:t>
            </w:r>
            <w:r>
              <w:rPr>
                <w:rFonts w:ascii="Courier New" w:eastAsia="Courier New" w:hAnsi="Courier New"/>
                <w:sz w:val="15"/>
              </w:rPr>
              <w:t>ử</w:t>
            </w:r>
            <w:r>
              <w:rPr>
                <w:rFonts w:ascii="Courier New" w:eastAsia="Courier New" w:hAnsi="Courier New"/>
                <w:sz w:val="15"/>
              </w:rPr>
              <w:t>i duy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t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</w:tbl>
    <w:p w14:paraId="7FF48F9C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5" w:name="_heading=h.kw0h2139tu3g" w:colFirst="0" w:colLast="0"/>
      <w:bookmarkEnd w:id="45"/>
    </w:p>
    <w:p w14:paraId="64363F31" w14:textId="40FD8E25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6" w:name="_heading=h.4i4sqejnhqae" w:colFirst="0" w:colLast="0"/>
      <w:bookmarkEnd w:id="46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5155"/>
      </w:tblGrid>
      <w:tr w:rsidR="00E93D33" w14:paraId="2DAEC06A" w14:textId="77777777">
        <w:tc>
          <w:tcPr>
            <w:tcW w:w="10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9A704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Loại</w:t>
            </w:r>
          </w:p>
        </w:tc>
        <w:tc>
          <w:tcPr>
            <w:tcW w:w="33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9190D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 xml:space="preserve">Tên </w:t>
            </w:r>
            <w:r>
              <w:rPr>
                <w:rFonts w:ascii="Times New Roman" w:hAnsi="Times New Roman"/>
                <w:b/>
              </w:rPr>
              <w:t>hàm / module</w:t>
            </w:r>
          </w:p>
        </w:tc>
        <w:tc>
          <w:tcPr>
            <w:tcW w:w="51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2BDF8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</w:rPr>
              <w:t>Mô tả chi tiết và giả mã</w:t>
            </w:r>
          </w:p>
        </w:tc>
      </w:tr>
      <w:tr w:rsidR="00E93D33" w14:paraId="6C3E62C1" w14:textId="77777777">
        <w:tc>
          <w:tcPr>
            <w:tcW w:w="1080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87CE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</w:t>
            </w:r>
          </w:p>
        </w:tc>
        <w:tc>
          <w:tcPr>
            <w:tcW w:w="3384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B531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8"/>
              </w:rPr>
              <w:t>Nhóm duyệt nội dung, AI, gamification và thông báo</w:t>
            </w:r>
          </w:p>
        </w:tc>
        <w:tc>
          <w:tcPr>
            <w:tcW w:w="5155" w:type="dxa"/>
            <w:shd w:val="clear" w:color="auto" w:fill="F2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FC8F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8"/>
              </w:rPr>
              <w:t>Nhóm hàm hỗ trợ vận hành hệ thống: duyệt nội dung, sinh gợi ý AI, cộng điểm XP, mở khóa thành tích và gửi thông báo.</w:t>
            </w:r>
          </w:p>
        </w:tc>
      </w:tr>
      <w:tr w:rsidR="00E93D33" w14:paraId="35CC65F3" w14:textId="77777777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F85F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Vai trò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243E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>Admin, Creator, Learner</w:t>
            </w:r>
          </w:p>
        </w:tc>
        <w:tc>
          <w:tcPr>
            <w:tcW w:w="51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37DC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sz w:val="17"/>
              </w:rPr>
              <w:t xml:space="preserve">Các hàm </w:t>
            </w:r>
            <w:r>
              <w:rPr>
                <w:rFonts w:ascii="Times New Roman" w:hAnsi="Times New Roman"/>
                <w:sz w:val="17"/>
              </w:rPr>
              <w:t>bên dưới được chọn vì trực tiếp thể hiện nghiệp vụ cốt lõi, quyền hạn người dùng hoặc luồng xử lý chính của hệ thống VocaBoost. Ký hiệu: S = Service, M = Middleware.</w:t>
            </w:r>
          </w:p>
        </w:tc>
      </w:tr>
      <w:tr w:rsidR="00E93D33" w14:paraId="6FE0A0F2" w14:textId="77777777">
        <w:tc>
          <w:tcPr>
            <w:tcW w:w="1080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FF975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Loại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20A12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5155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92516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Chi tiết thực hiện</w:t>
            </w:r>
          </w:p>
        </w:tc>
      </w:tr>
      <w:tr w:rsidR="00E93D33" w14:paraId="313C3BB7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8B49BF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598D22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ReviewService.getPendingContent()</w:t>
            </w:r>
          </w:p>
          <w:p w14:paraId="62C394C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backend/src/services/review.service.js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2FC2B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lấy toàn bộ nội dung đang chờ duyệt từ nhiều bảng.</w:t>
            </w:r>
          </w:p>
          <w:p w14:paraId="374D4B8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2B568515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getPendingContent()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Query Topics có ContentStatus = PendingReview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UNION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Words PendingReview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UNION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Questions PendingReview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UNION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MiniTests PendingReview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JOIN Users đ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 xml:space="preserve">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creatorName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S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p x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p theo createdAt tăng d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danh sách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</w:t>
            </w:r>
            <w:r>
              <w:rPr>
                <w:rFonts w:ascii="Courier New" w:eastAsia="Courier New" w:hAnsi="Courier New"/>
                <w:sz w:val="15"/>
              </w:rPr>
              <w:t>ung ch</w:t>
            </w:r>
            <w:r>
              <w:rPr>
                <w:rFonts w:ascii="Courier New" w:eastAsia="Courier New" w:hAnsi="Courier New"/>
                <w:sz w:val="15"/>
              </w:rPr>
              <w:t>ờ</w:t>
            </w:r>
            <w:r>
              <w:rPr>
                <w:rFonts w:ascii="Courier New" w:eastAsia="Courier New" w:hAnsi="Courier New"/>
                <w:sz w:val="15"/>
              </w:rPr>
              <w:t xml:space="preserve"> duy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t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3CC4936C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ECBA116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EFBF6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ReviewService.approve(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entityType,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entityId,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4C8DC5C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backend/src/services/review.service.js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5E93F7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phê duyệt nội dung, chuyển từ PendingReview sang Published.</w:t>
            </w:r>
          </w:p>
          <w:p w14:paraId="10342F0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3CFC7941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 xml:space="preserve">FUNCTION </w:t>
            </w:r>
            <w:r>
              <w:rPr>
                <w:rFonts w:ascii="Courier New" w:eastAsia="Courier New" w:hAnsi="Courier New"/>
                <w:sz w:val="15"/>
              </w:rPr>
              <w:t>approve(entityType, entityId, 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Resolve entityType thành table và khóa chính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UPDATE entity SET ContentStatus = Published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ReviewedByUserID, ReviewedAt, PublishedAt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có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entity là MiniTest THEN set</w:t>
            </w:r>
            <w:r>
              <w:rPr>
                <w:rFonts w:ascii="Courier New" w:eastAsia="Courier New" w:hAnsi="Courier New"/>
                <w:sz w:val="15"/>
              </w:rPr>
              <w:t xml:space="preserve"> IsPublished = 1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ContentReviewLogs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NewStatus = Published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true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duy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t thành công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101950C6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C5863C9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F8EFC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ReviewService.reject(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entityType,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entityId,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reason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A13BCB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backend/src/services/review.service.js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3BE2B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từ chối nội dung và lưu lý do để creator chỉnh sửa.</w:t>
            </w:r>
          </w:p>
          <w:p w14:paraId="2E757AB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6BF0CDF0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reject(entityType, entityId, adminId, reason)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Resolve entityType thành table và khóa chính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B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t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UPDATE entity SET ContentStatus = Rejected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ReviewedByUserID và ReviewedAt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ContentReviewLogs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comment = reason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Commit transaction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true n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u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ch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>i thành công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7AF2F436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63C74A7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853F16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AiService.suggestWordContent(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payload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5760C1E0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backend/src/services/ai.service.js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5FA96D3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Gợi ý nội dung từ vựng TOEIC cho creator/admin: nghĩa, ví dụ, giải thích.</w:t>
            </w:r>
          </w:p>
          <w:p w14:paraId="6978FE6E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61C5C3BC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suggestWordContent(payload)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 term, meaning, partOfSpeech, exampleCount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Làm s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ch d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li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u đ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vào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 promp</w:t>
            </w:r>
            <w:r>
              <w:rPr>
                <w:rFonts w:ascii="Courier New" w:eastAsia="Courier New" w:hAnsi="Courier New"/>
                <w:sz w:val="15"/>
              </w:rPr>
              <w:t>t yêu c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u sinh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dung theo ng</w:t>
            </w:r>
            <w:r>
              <w:rPr>
                <w:rFonts w:ascii="Courier New" w:eastAsia="Courier New" w:hAnsi="Courier New"/>
                <w:sz w:val="15"/>
              </w:rPr>
              <w:t>ữ</w:t>
            </w:r>
            <w:r>
              <w:rPr>
                <w:rFonts w:ascii="Courier New" w:eastAsia="Courier New" w:hAnsi="Courier New"/>
                <w:sz w:val="15"/>
              </w:rPr>
              <w:t xml:space="preserve"> c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nh TOEIC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i AI provider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timeout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Trích xu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t response text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Parse JSON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response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Chu</w:t>
            </w:r>
            <w:r>
              <w:rPr>
                <w:rFonts w:ascii="Courier New" w:eastAsia="Courier New" w:hAnsi="Courier New"/>
                <w:sz w:val="15"/>
              </w:rPr>
              <w:t>ẩ</w:t>
            </w:r>
            <w:r>
              <w:rPr>
                <w:rFonts w:ascii="Courier New" w:eastAsia="Courier New" w:hAnsi="Courier New"/>
                <w:sz w:val="15"/>
              </w:rPr>
              <w:t>n hóa danh sách ví d</w:t>
            </w:r>
            <w:r>
              <w:rPr>
                <w:rFonts w:ascii="Courier New" w:eastAsia="Courier New" w:hAnsi="Courier New"/>
                <w:sz w:val="15"/>
              </w:rPr>
              <w:t>ụ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n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i dung g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i ý cho frontend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6E42B067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58FB18E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9B6AD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GamificationService.awardXP(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userId,</w:t>
            </w:r>
            <w:r>
              <w:rPr>
                <w:rFonts w:ascii="Times New Roman" w:hAnsi="Times New Roman"/>
                <w:b/>
                <w:sz w:val="17"/>
              </w:rPr>
              <w:br/>
            </w:r>
            <w:r>
              <w:rPr>
                <w:rFonts w:ascii="Times New Roman" w:hAnsi="Times New Roman"/>
                <w:b/>
                <w:sz w:val="17"/>
              </w:rPr>
              <w:t xml:space="preserve">  event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595E237A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backend/src/services/gamification.service.js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B83DEB5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Cộng điểm kinh nghiệm cho learner sau các hoạt động học tập.</w:t>
            </w:r>
          </w:p>
          <w:p w14:paraId="5D0381F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6A9EEEF9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awardXP(userId, event)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Đ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m b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>o schema gamification t</w:t>
            </w:r>
            <w:r>
              <w:rPr>
                <w:rFonts w:ascii="Courier New" w:eastAsia="Courier New" w:hAnsi="Courier New"/>
                <w:sz w:val="15"/>
              </w:rPr>
              <w:t>ồ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Xác đ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>nh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XP theo eventType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sourceKey </w:t>
            </w:r>
            <w:r>
              <w:rPr>
                <w:rFonts w:ascii="Courier New" w:eastAsia="Courier New" w:hAnsi="Courier New"/>
                <w:sz w:val="15"/>
              </w:rPr>
              <w:t>đã đư</w:t>
            </w:r>
            <w:r>
              <w:rPr>
                <w:rFonts w:ascii="Courier New" w:eastAsia="Courier New" w:hAnsi="Courier New"/>
                <w:sz w:val="15"/>
              </w:rPr>
              <w:t>ợ</w:t>
            </w:r>
            <w:r>
              <w:rPr>
                <w:rFonts w:ascii="Courier New" w:eastAsia="Courier New" w:hAnsi="Courier New"/>
                <w:sz w:val="15"/>
              </w:rPr>
              <w:t>c thư</w:t>
            </w:r>
            <w:r>
              <w:rPr>
                <w:rFonts w:ascii="Courier New" w:eastAsia="Courier New" w:hAnsi="Courier New"/>
                <w:sz w:val="15"/>
              </w:rPr>
              <w:t>ở</w:t>
            </w:r>
            <w:r>
              <w:rPr>
                <w:rFonts w:ascii="Courier New" w:eastAsia="Courier New" w:hAnsi="Courier New"/>
                <w:sz w:val="15"/>
              </w:rPr>
              <w:t>ng trư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c đó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Không c</w:t>
            </w:r>
            <w:r>
              <w:rPr>
                <w:rFonts w:ascii="Courier New" w:eastAsia="Courier New" w:hAnsi="Courier New"/>
                <w:sz w:val="15"/>
              </w:rPr>
              <w:t>ộ</w:t>
            </w:r>
            <w:r>
              <w:rPr>
                <w:rFonts w:ascii="Courier New" w:eastAsia="Courier New" w:hAnsi="Courier New"/>
                <w:sz w:val="15"/>
              </w:rPr>
              <w:t>ng trùng XP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INSERT UserXPEvents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C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t TotalXP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Users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Tính level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t</w:t>
            </w:r>
            <w:r>
              <w:rPr>
                <w:rFonts w:ascii="Courier New" w:eastAsia="Courier New" w:hAnsi="Courier New"/>
                <w:sz w:val="15"/>
              </w:rPr>
              <w:t>ổ</w:t>
            </w:r>
            <w:r>
              <w:rPr>
                <w:rFonts w:ascii="Courier New" w:eastAsia="Courier New" w:hAnsi="Courier New"/>
                <w:sz w:val="15"/>
              </w:rPr>
              <w:t>ng XP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achievement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xpGained, totalXP, levelState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07B5AF0F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F76597B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53731D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GamificationService.checkAchievements(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userId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E73F88C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backend/src/services/gamification.service.js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2130AF8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Kiểm tra điều kiện mở khóa huy hiệu/thành tích của learner.</w:t>
            </w:r>
          </w:p>
          <w:p w14:paraId="6F98AC86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4F1F881D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>FUNCTION checkAchievements(userId)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metrics h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t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p c</w:t>
            </w:r>
            <w:r>
              <w:rPr>
                <w:rFonts w:ascii="Courier New" w:eastAsia="Courier New" w:hAnsi="Courier New"/>
                <w:sz w:val="15"/>
              </w:rPr>
              <w:t>ủ</w:t>
            </w:r>
            <w:r>
              <w:rPr>
                <w:rFonts w:ascii="Courier New" w:eastAsia="Courier New" w:hAnsi="Courier New"/>
                <w:sz w:val="15"/>
              </w:rPr>
              <w:t>a user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L</w:t>
            </w:r>
            <w:r>
              <w:rPr>
                <w:rFonts w:ascii="Courier New" w:eastAsia="Courier New" w:hAnsi="Courier New"/>
                <w:sz w:val="15"/>
              </w:rPr>
              <w:t>ấ</w:t>
            </w:r>
            <w:r>
              <w:rPr>
                <w:rFonts w:ascii="Courier New" w:eastAsia="Courier New" w:hAnsi="Courier New"/>
                <w:sz w:val="15"/>
              </w:rPr>
              <w:t>y danh sác</w:t>
            </w:r>
            <w:r>
              <w:rPr>
                <w:rFonts w:ascii="Courier New" w:eastAsia="Courier New" w:hAnsi="Courier New"/>
                <w:sz w:val="15"/>
              </w:rPr>
              <w:t>h achievements hi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có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achievement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đi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u ki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n: XP, streak,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mastered, mini-test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IF đ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t đi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>u ki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và chưa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    INSERT UserAchievements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    Đưa vào danh sách newlyUnlocked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</w:t>
            </w:r>
            <w:r>
              <w:rPr>
                <w:rFonts w:ascii="Courier New" w:eastAsia="Courier New" w:hAnsi="Courier New"/>
                <w:sz w:val="15"/>
              </w:rPr>
              <w:t>ND FOR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achievement m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m</w:t>
            </w:r>
            <w:r>
              <w:rPr>
                <w:rFonts w:ascii="Courier New" w:eastAsia="Courier New" w:hAnsi="Courier New"/>
                <w:sz w:val="15"/>
              </w:rPr>
              <w:t>ở</w:t>
            </w:r>
            <w:r>
              <w:rPr>
                <w:rFonts w:ascii="Courier New" w:eastAsia="Courier New" w:hAnsi="Courier New"/>
                <w:sz w:val="15"/>
              </w:rPr>
              <w:t xml:space="preserve"> khóa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035FE610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00982DA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7EDCC12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AdminService.sendAnnouncement(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data,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28BAB771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1C28EB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Admin gửi thông báo hệ thống cho learner/creator hoặc toàn bộ người dùng.</w:t>
            </w:r>
          </w:p>
          <w:p w14:paraId="395A820F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603C4640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 xml:space="preserve">FUNCTION </w:t>
            </w:r>
            <w:r>
              <w:rPr>
                <w:rFonts w:ascii="Courier New" w:eastAsia="Courier New" w:hAnsi="Courier New"/>
                <w:sz w:val="15"/>
              </w:rPr>
              <w:t>sendAnnouncement(data, 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Ki</w:t>
            </w:r>
            <w:r>
              <w:rPr>
                <w:rFonts w:ascii="Courier New" w:eastAsia="Courier New" w:hAnsi="Courier New"/>
                <w:sz w:val="15"/>
              </w:rPr>
              <w:t>ể</w:t>
            </w:r>
            <w:r>
              <w:rPr>
                <w:rFonts w:ascii="Courier New" w:eastAsia="Courier New" w:hAnsi="Courier New"/>
                <w:sz w:val="15"/>
              </w:rPr>
              <w:t>m tra title, message, targetRole/targetUser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Xác đ</w:t>
            </w:r>
            <w:r>
              <w:rPr>
                <w:rFonts w:ascii="Courier New" w:eastAsia="Courier New" w:hAnsi="Courier New"/>
                <w:sz w:val="15"/>
              </w:rPr>
              <w:t>ị</w:t>
            </w:r>
            <w:r>
              <w:rPr>
                <w:rFonts w:ascii="Courier New" w:eastAsia="Courier New" w:hAnsi="Courier New"/>
                <w:sz w:val="15"/>
              </w:rPr>
              <w:t>nh danh sách ngư</w:t>
            </w:r>
            <w:r>
              <w:rPr>
                <w:rFonts w:ascii="Courier New" w:eastAsia="Courier New" w:hAnsi="Courier New"/>
                <w:sz w:val="15"/>
              </w:rPr>
              <w:t>ờ</w:t>
            </w:r>
            <w:r>
              <w:rPr>
                <w:rFonts w:ascii="Courier New" w:eastAsia="Courier New" w:hAnsi="Courier New"/>
                <w:sz w:val="15"/>
              </w:rPr>
              <w:t>i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FOR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user nh</w:t>
            </w:r>
            <w:r>
              <w:rPr>
                <w:rFonts w:ascii="Courier New" w:eastAsia="Courier New" w:hAnsi="Courier New"/>
                <w:sz w:val="15"/>
              </w:rPr>
              <w:t>ậ</w:t>
            </w:r>
            <w:r>
              <w:rPr>
                <w:rFonts w:ascii="Courier New" w:eastAsia="Courier New" w:hAnsi="Courier New"/>
                <w:sz w:val="15"/>
              </w:rPr>
              <w:t>n thông báo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Notifications(userId, title, message, type)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FOR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lastRenderedPageBreak/>
              <w:t xml:space="preserve">    Ghi audit log SEND_ANNOUNCEMENT</w:t>
            </w:r>
            <w:r>
              <w:rPr>
                <w:rFonts w:ascii="Courier New" w:eastAsia="Courier New" w:hAnsi="Courier New"/>
                <w:sz w:val="15"/>
              </w:rPr>
              <w:br/>
            </w:r>
            <w:r>
              <w:rPr>
                <w:rFonts w:ascii="Courier New" w:eastAsia="Courier New" w:hAnsi="Courier New"/>
                <w:sz w:val="15"/>
              </w:rPr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thông báo đã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  <w:tr w:rsidR="00E93D33" w14:paraId="35DA4503" w14:textId="77777777">
        <w:tc>
          <w:tcPr>
            <w:tcW w:w="108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1099B01" w14:textId="77777777" w:rsidR="00E93D33" w:rsidRDefault="00BC3A39">
            <w:pPr>
              <w:spacing w:before="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lastRenderedPageBreak/>
              <w:t>S</w:t>
            </w:r>
          </w:p>
        </w:tc>
        <w:tc>
          <w:tcPr>
            <w:tcW w:w="33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88C28C4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7"/>
              </w:rPr>
              <w:t>AdminService.createDailyReminders(</w:t>
            </w:r>
            <w:r>
              <w:rPr>
                <w:rFonts w:ascii="Times New Roman" w:hAnsi="Times New Roman"/>
                <w:b/>
                <w:sz w:val="17"/>
              </w:rPr>
              <w:br/>
              <w:t xml:space="preserve">  adminId</w:t>
            </w:r>
            <w:r>
              <w:rPr>
                <w:rFonts w:ascii="Times New Roman" w:hAnsi="Times New Roman"/>
                <w:b/>
                <w:sz w:val="17"/>
              </w:rPr>
              <w:br/>
              <w:t>)</w:t>
            </w:r>
          </w:p>
          <w:p w14:paraId="7404B1E7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i/>
                <w:sz w:val="15"/>
              </w:rPr>
              <w:t>backend/src/services/admin.service.js</w:t>
            </w:r>
          </w:p>
        </w:tc>
        <w:tc>
          <w:tcPr>
            <w:tcW w:w="515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329EECA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 xml:space="preserve">Vai trò: </w:t>
            </w:r>
            <w:r>
              <w:rPr>
                <w:rFonts w:ascii="Times New Roman" w:hAnsi="Times New Roman"/>
                <w:sz w:val="16"/>
              </w:rPr>
              <w:t>Tạo nhắc nhở học tập hằng ngày cho người học còn từ đến hạn ôn.</w:t>
            </w:r>
          </w:p>
          <w:p w14:paraId="2ABAAF99" w14:textId="77777777" w:rsidR="00E93D33" w:rsidRDefault="00BC3A39"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6"/>
              </w:rPr>
              <w:t>Giả mã:</w:t>
            </w:r>
          </w:p>
          <w:p w14:paraId="56EF4FEE" w14:textId="77777777" w:rsidR="00E93D33" w:rsidRDefault="00BC3A39">
            <w:pPr>
              <w:spacing w:before="0" w:line="240" w:lineRule="auto"/>
            </w:pPr>
            <w:r>
              <w:rPr>
                <w:rFonts w:ascii="Courier New" w:eastAsia="Courier New" w:hAnsi="Courier New"/>
                <w:sz w:val="15"/>
              </w:rPr>
              <w:t xml:space="preserve">FUNCTION </w:t>
            </w:r>
            <w:r>
              <w:rPr>
                <w:rFonts w:ascii="Courier New" w:eastAsia="Courier New" w:hAnsi="Courier New"/>
                <w:sz w:val="15"/>
              </w:rPr>
              <w:t>createDailyReminders(adminId)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Tìm learner đang active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V</w:t>
            </w:r>
            <w:r>
              <w:rPr>
                <w:rFonts w:ascii="Courier New" w:eastAsia="Courier New" w:hAnsi="Courier New"/>
                <w:sz w:val="15"/>
              </w:rPr>
              <w:t>ớ</w:t>
            </w:r>
            <w:r>
              <w:rPr>
                <w:rFonts w:ascii="Courier New" w:eastAsia="Courier New" w:hAnsi="Courier New"/>
                <w:sz w:val="15"/>
              </w:rPr>
              <w:t>i m</w:t>
            </w:r>
            <w:r>
              <w:rPr>
                <w:rFonts w:ascii="Courier New" w:eastAsia="Courier New" w:hAnsi="Courier New"/>
                <w:sz w:val="15"/>
              </w:rPr>
              <w:t>ỗ</w:t>
            </w:r>
            <w:r>
              <w:rPr>
                <w:rFonts w:ascii="Courier New" w:eastAsia="Courier New" w:hAnsi="Courier New"/>
                <w:sz w:val="15"/>
              </w:rPr>
              <w:t>i learner, đ</w:t>
            </w:r>
            <w:r>
              <w:rPr>
                <w:rFonts w:ascii="Courier New" w:eastAsia="Courier New" w:hAnsi="Courier New"/>
                <w:sz w:val="15"/>
              </w:rPr>
              <w:t>ế</w:t>
            </w:r>
            <w:r>
              <w:rPr>
                <w:rFonts w:ascii="Courier New" w:eastAsia="Courier New" w:hAnsi="Courier New"/>
                <w:sz w:val="15"/>
              </w:rPr>
              <w:t>m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có NextReviewDate &lt;= hi</w:t>
            </w:r>
            <w:r>
              <w:rPr>
                <w:rFonts w:ascii="Courier New" w:eastAsia="Courier New" w:hAnsi="Courier New"/>
                <w:sz w:val="15"/>
              </w:rPr>
              <w:t>ệ</w:t>
            </w:r>
            <w:r>
              <w:rPr>
                <w:rFonts w:ascii="Courier New" w:eastAsia="Courier New" w:hAnsi="Courier New"/>
                <w:sz w:val="15"/>
              </w:rPr>
              <w:t>n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i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IF learner có t</w:t>
            </w:r>
            <w:r>
              <w:rPr>
                <w:rFonts w:ascii="Courier New" w:eastAsia="Courier New" w:hAnsi="Courier New"/>
                <w:sz w:val="15"/>
              </w:rPr>
              <w:t>ừ</w:t>
            </w:r>
            <w:r>
              <w:rPr>
                <w:rFonts w:ascii="Courier New" w:eastAsia="Courier New" w:hAnsi="Courier New"/>
                <w:sz w:val="15"/>
              </w:rPr>
              <w:t xml:space="preserve"> c</w:t>
            </w:r>
            <w:r>
              <w:rPr>
                <w:rFonts w:ascii="Courier New" w:eastAsia="Courier New" w:hAnsi="Courier New"/>
                <w:sz w:val="15"/>
              </w:rPr>
              <w:t>ầ</w:t>
            </w:r>
            <w:r>
              <w:rPr>
                <w:rFonts w:ascii="Courier New" w:eastAsia="Courier New" w:hAnsi="Courier New"/>
                <w:sz w:val="15"/>
              </w:rPr>
              <w:t>n ôn THEN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    INSERT Notification nh</w:t>
            </w:r>
            <w:r>
              <w:rPr>
                <w:rFonts w:ascii="Courier New" w:eastAsia="Courier New" w:hAnsi="Courier New"/>
                <w:sz w:val="15"/>
              </w:rPr>
              <w:t>ắ</w:t>
            </w:r>
            <w:r>
              <w:rPr>
                <w:rFonts w:ascii="Courier New" w:eastAsia="Courier New" w:hAnsi="Courier New"/>
                <w:sz w:val="15"/>
              </w:rPr>
              <w:t>c h</w:t>
            </w:r>
            <w:r>
              <w:rPr>
                <w:rFonts w:ascii="Courier New" w:eastAsia="Courier New" w:hAnsi="Courier New"/>
                <w:sz w:val="15"/>
              </w:rPr>
              <w:t>ọ</w:t>
            </w:r>
            <w:r>
              <w:rPr>
                <w:rFonts w:ascii="Courier New" w:eastAsia="Courier New" w:hAnsi="Courier New"/>
                <w:sz w:val="15"/>
              </w:rPr>
              <w:t>c hôm nay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END IF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Ghi audit log CREATE_DAILY_REMINDERS</w:t>
            </w:r>
            <w:r>
              <w:rPr>
                <w:rFonts w:ascii="Courier New" w:eastAsia="Courier New" w:hAnsi="Courier New"/>
                <w:sz w:val="15"/>
              </w:rPr>
              <w:br/>
              <w:t xml:space="preserve">    Tr</w:t>
            </w:r>
            <w:r>
              <w:rPr>
                <w:rFonts w:ascii="Courier New" w:eastAsia="Courier New" w:hAnsi="Courier New"/>
                <w:sz w:val="15"/>
              </w:rPr>
              <w:t>ả</w:t>
            </w:r>
            <w:r>
              <w:rPr>
                <w:rFonts w:ascii="Courier New" w:eastAsia="Courier New" w:hAnsi="Courier New"/>
                <w:sz w:val="15"/>
              </w:rPr>
              <w:t xml:space="preserve"> v</w:t>
            </w:r>
            <w:r>
              <w:rPr>
                <w:rFonts w:ascii="Courier New" w:eastAsia="Courier New" w:hAnsi="Courier New"/>
                <w:sz w:val="15"/>
              </w:rPr>
              <w:t>ề</w:t>
            </w:r>
            <w:r>
              <w:rPr>
                <w:rFonts w:ascii="Courier New" w:eastAsia="Courier New" w:hAnsi="Courier New"/>
                <w:sz w:val="15"/>
              </w:rPr>
              <w:t xml:space="preserve"> s</w:t>
            </w:r>
            <w:r>
              <w:rPr>
                <w:rFonts w:ascii="Courier New" w:eastAsia="Courier New" w:hAnsi="Courier New"/>
                <w:sz w:val="15"/>
              </w:rPr>
              <w:t>ố</w:t>
            </w:r>
            <w:r>
              <w:rPr>
                <w:rFonts w:ascii="Courier New" w:eastAsia="Courier New" w:hAnsi="Courier New"/>
                <w:sz w:val="15"/>
              </w:rPr>
              <w:t xml:space="preserve"> reminder đã t</w:t>
            </w:r>
            <w:r>
              <w:rPr>
                <w:rFonts w:ascii="Courier New" w:eastAsia="Courier New" w:hAnsi="Courier New"/>
                <w:sz w:val="15"/>
              </w:rPr>
              <w:t>ạ</w:t>
            </w:r>
            <w:r>
              <w:rPr>
                <w:rFonts w:ascii="Courier New" w:eastAsia="Courier New" w:hAnsi="Courier New"/>
                <w:sz w:val="15"/>
              </w:rPr>
              <w:t>o</w:t>
            </w:r>
            <w:r>
              <w:rPr>
                <w:rFonts w:ascii="Courier New" w:eastAsia="Courier New" w:hAnsi="Courier New"/>
                <w:sz w:val="15"/>
              </w:rPr>
              <w:br/>
              <w:t>END FUNCTION</w:t>
            </w:r>
          </w:p>
        </w:tc>
      </w:tr>
    </w:tbl>
    <w:p w14:paraId="3E8AFFFF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7" w:name="_heading=h.w8xjaeybt630" w:colFirst="0" w:colLast="0"/>
      <w:bookmarkStart w:id="48" w:name="_Toc233126426"/>
      <w:bookmarkStart w:id="49" w:name="_Toc233126455"/>
      <w:bookmarkEnd w:id="47"/>
      <w:proofErr w:type="spellStart"/>
      <w:r>
        <w:t>AdminController</w:t>
      </w:r>
      <w:bookmarkEnd w:id="48"/>
      <w:bookmarkEnd w:id="49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66CA9550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AE3A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A0C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18DD0779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1ECB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3C5B9E4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697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5A5F468" wp14:editId="0A9E1486">
                  <wp:extent cx="314325" cy="292100"/>
                  <wp:effectExtent l="0" t="0" r="0" b="0"/>
                  <wp:docPr id="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2458" w14:textId="77777777" w:rsidR="00720EBA" w:rsidRDefault="00720EBA" w:rsidP="00720EBA">
            <w:pPr>
              <w:spacing w:line="261" w:lineRule="auto"/>
            </w:pPr>
            <w:proofErr w:type="spellStart"/>
            <w:r>
              <w:t>LevelId</w:t>
            </w:r>
            <w:proofErr w:type="spellEnd"/>
            <w:r>
              <w:t>: int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43DF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Giải thích: 4 cấp độ TOEIC được seed sẵn: 300, 500, 700, 900. Mỗi cấp độ chứa nhiều chủ đề học tập thông qua bảng LearningPathTopics.</w:t>
            </w:r>
          </w:p>
        </w:tc>
      </w:tr>
      <w:tr w:rsidR="00720EBA" w14:paraId="6F2E2D7B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C7BB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D860AE1" wp14:editId="4A5C4E67">
                  <wp:extent cx="314325" cy="292100"/>
                  <wp:effectExtent l="0" t="0" r="0" b="0"/>
                  <wp:docPr id="2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198A" w14:textId="77777777" w:rsidR="00720EBA" w:rsidRDefault="00720EBA" w:rsidP="00720EBA">
            <w:pPr>
              <w:spacing w:line="261" w:lineRule="auto"/>
            </w:pPr>
            <w:r>
              <w:t xml:space="preserve">Name: </w:t>
            </w:r>
            <w:proofErr w:type="spellStart"/>
            <w:r>
              <w:t>nvarchar</w:t>
            </w:r>
            <w:proofErr w:type="spellEnd"/>
            <w:r>
              <w:t>(100)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9D59" w14:textId="77777777" w:rsidR="00720EBA" w:rsidRDefault="00720EBA" w:rsidP="00720EBA">
            <w:pPr>
              <w:spacing w:line="261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: "TOEIC 300", "TOEIC 500", "TOEIC 700", "TOEIC 900".</w:t>
            </w:r>
          </w:p>
        </w:tc>
      </w:tr>
      <w:tr w:rsidR="00720EBA" w14:paraId="124065A1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B2D4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proofErr w:type="spellStart"/>
            <w:r>
              <w:rPr>
                <w:b/>
              </w:rPr>
              <w:t>DisplayOrder</w:t>
            </w:r>
            <w:proofErr w:type="spellEnd"/>
            <w:r>
              <w:rPr>
                <w:b/>
              </w:rPr>
              <w:t xml:space="preserve">: int - </w:t>
            </w:r>
            <w:proofErr w:type="spellStart"/>
            <w:r>
              <w:rPr>
                <w:b/>
              </w:rPr>
              <w:t>Thứ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(1-4).</w:t>
            </w:r>
          </w:p>
        </w:tc>
      </w:tr>
      <w:tr w:rsidR="00720EBA" w14:paraId="6642F42F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9992" w14:textId="77777777" w:rsidR="00720EBA" w:rsidRDefault="00720EBA" w:rsidP="00720EBA">
            <w:r>
              <w:rPr>
                <w:noProof/>
              </w:rPr>
              <w:t>Phương thức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45D7" w14:textId="77777777" w:rsidR="00720EBA" w:rsidRDefault="00720EBA" w:rsidP="00720EBA">
            <w:pPr>
              <w:spacing w:line="261" w:lineRule="auto"/>
            </w:pPr>
            <w:r>
              <w:t>Method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0DBE" w14:textId="77777777" w:rsidR="00720EBA" w:rsidRDefault="00720EBA" w:rsidP="00720EBA">
            <w:pPr>
              <w:spacing w:line="261" w:lineRule="auto"/>
            </w:pPr>
            <w:proofErr w:type="spellStart"/>
            <w:r>
              <w:t>getTopics</w:t>
            </w:r>
            <w:proofErr w:type="spellEnd"/>
            <w:r>
              <w:t xml:space="preserve">(): </w:t>
            </w:r>
            <w:proofErr w:type="spellStart"/>
            <w:r>
              <w:t>LearningPathTopic</w:t>
            </w:r>
            <w:proofErr w:type="spellEnd"/>
            <w:r>
              <w:t xml:space="preserve">[] -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11965EFB" w14:textId="77777777" w:rsidR="00E93D33" w:rsidRDefault="00BC3A39"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Pseudo-code:</w:t>
            </w:r>
            <w:r>
              <w:rPr>
                <w:rFonts w:ascii="Times New Roman" w:hAnsi="Times New Roman"/>
              </w:rPr>
              <w:br/>
              <w:t xml:space="preserve">1. SELECT t.* FROM LearningPathTopics lpt </w:t>
            </w:r>
            <w:r>
              <w:rPr>
                <w:rFonts w:ascii="Times New Roman" w:hAnsi="Times New Roman"/>
              </w:rPr>
              <w:br/>
              <w:t xml:space="preserve">   JOIN Topics t ON lpt.TopicId = t.TopicId</w:t>
            </w:r>
            <w:r>
              <w:rPr>
                <w:rFonts w:ascii="Times New Roman" w:hAnsi="Times New Roman"/>
              </w:rPr>
              <w:br/>
              <w:t xml:space="preserve">   WHERE lpt.LevelId = @levelId AND t.ContentStatus = 'Published'</w:t>
            </w:r>
            <w:r>
              <w:rPr>
                <w:rFonts w:ascii="Times New Roman" w:hAnsi="Times New Roman"/>
              </w:rPr>
              <w:br/>
              <w:t>2. Với mỗi topic, đếm số words và tỷ lệ hoàn thành của user (nếu có us</w:t>
            </w:r>
            <w:r>
              <w:rPr>
                <w:rFonts w:ascii="Times New Roman" w:hAnsi="Times New Roman"/>
              </w:rPr>
              <w:t>erId)</w:t>
            </w:r>
            <w:r>
              <w:rPr>
                <w:rFonts w:ascii="Times New Roman" w:hAnsi="Times New Roman"/>
              </w:rPr>
              <w:br/>
              <w:t>3. Return: [{ topicId, name, wordCount, completedPercentage? }]</w:t>
            </w:r>
          </w:p>
        </w:tc>
      </w:tr>
    </w:tbl>
    <w:p w14:paraId="319E97D3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0" w:name="_heading=h.vqlonm515z46" w:colFirst="0" w:colLast="0"/>
      <w:bookmarkStart w:id="51" w:name="_Toc233126427"/>
      <w:bookmarkStart w:id="52" w:name="_Toc233126456"/>
      <w:bookmarkEnd w:id="50"/>
      <w:r>
        <w:lastRenderedPageBreak/>
        <w:t>Word</w:t>
      </w:r>
      <w:bookmarkEnd w:id="51"/>
      <w:bookmarkEnd w:id="52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0A6D1086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50F2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1ED8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7A369004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A62C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153C118B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E5D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2389837" wp14:editId="603444CE">
                  <wp:extent cx="314325" cy="292100"/>
                  <wp:effectExtent l="0" t="0" r="0" b="0"/>
                  <wp:docPr id="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10A4D" w14:textId="77777777" w:rsidR="00720EBA" w:rsidRDefault="00720EBA" w:rsidP="00720EBA">
            <w:pPr>
              <w:spacing w:line="261" w:lineRule="auto"/>
            </w:pPr>
            <w:proofErr w:type="spellStart"/>
            <w:r>
              <w:t>WordId</w:t>
            </w:r>
            <w:proofErr w:type="spellEnd"/>
            <w:r>
              <w:t>: int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F15B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từ </w:t>
            </w:r>
            <w:proofErr w:type="spellStart"/>
            <w:r>
              <w:t>vựng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Bảng Words là bảng trung tâm - lưu ~720+ từ vựng TOEIC với đầy đủ multimedia (audio Anh-Anh, Anh-Mỹ, hình ảnh, phiên âm).</w:t>
            </w:r>
          </w:p>
        </w:tc>
      </w:tr>
      <w:tr w:rsidR="00720EBA" w14:paraId="0229BD1D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C109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0406FF9" wp14:editId="531474D4">
                  <wp:extent cx="314325" cy="292100"/>
                  <wp:effectExtent l="0" t="0" r="0" b="0"/>
                  <wp:docPr id="4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514F" w14:textId="77777777" w:rsidR="00720EBA" w:rsidRDefault="00720EBA" w:rsidP="00720EBA">
            <w:pPr>
              <w:spacing w:line="261" w:lineRule="auto"/>
            </w:pPr>
            <w:proofErr w:type="spellStart"/>
            <w:r>
              <w:t>WordText</w:t>
            </w:r>
            <w:proofErr w:type="spellEnd"/>
            <w:r>
              <w:t xml:space="preserve">: </w:t>
            </w: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11C6" w14:textId="77777777" w:rsidR="00720EBA" w:rsidRDefault="00720EBA" w:rsidP="00720EBA">
            <w:pPr>
              <w:spacing w:line="261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"abandon", "negotiate").</w:t>
            </w:r>
            <w:r>
              <w:rPr>
                <w:rFonts w:ascii="Times New Roman" w:hAnsi="Times New Roman"/>
                <w:i/>
              </w:rPr>
              <w:br/>
              <w:t>Các từ vựng được phân loại theo 4 cấp độ TOEIC (300-500-700-900). VD: 'abandon' (cấp 300), 'negotiate' (cấp 500), 'consolidate' (cấp 700).</w:t>
            </w:r>
          </w:p>
        </w:tc>
      </w:tr>
      <w:tr w:rsidR="00720EBA" w14:paraId="749315D2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AF65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2D2CCE5" wp14:editId="7C0B4BE6">
                  <wp:extent cx="314325" cy="292100"/>
                  <wp:effectExtent l="0" t="0" r="0" b="0"/>
                  <wp:docPr id="2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6F76" w14:textId="77777777" w:rsidR="00720EBA" w:rsidRDefault="00720EBA" w:rsidP="00720EBA">
            <w:pPr>
              <w:spacing w:line="261" w:lineRule="auto"/>
            </w:pPr>
            <w:r>
              <w:t xml:space="preserve">Meaning: </w:t>
            </w:r>
            <w:proofErr w:type="spellStart"/>
            <w:r>
              <w:t>nvarchar</w:t>
            </w:r>
            <w:proofErr w:type="spellEnd"/>
            <w:r>
              <w:t>(500)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F46F" w14:textId="77777777" w:rsidR="00720EBA" w:rsidRDefault="00720EBA" w:rsidP="00720EBA">
            <w:pPr>
              <w:spacing w:line="261" w:lineRule="auto"/>
            </w:pPr>
            <w:r>
              <w:t xml:space="preserve">Nghĩa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>.</w:t>
            </w:r>
          </w:p>
        </w:tc>
      </w:tr>
      <w:tr w:rsidR="00720EBA" w14:paraId="75EE5E1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0EC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86BA72C" wp14:editId="34F91D20">
                  <wp:extent cx="314325" cy="292100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BAF0" w14:textId="77777777" w:rsidR="00720EBA" w:rsidRDefault="00720EBA" w:rsidP="00720EBA">
            <w:pPr>
              <w:spacing w:line="261" w:lineRule="auto"/>
            </w:pPr>
            <w:proofErr w:type="spellStart"/>
            <w:r>
              <w:t>PartOfSpeechId</w:t>
            </w:r>
            <w:proofErr w:type="spellEnd"/>
            <w:r>
              <w:t>: int (FK)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7070" w14:textId="77777777" w:rsidR="00720EBA" w:rsidRDefault="00720EBA" w:rsidP="00720EBA">
            <w:pPr>
              <w:spacing w:line="261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-&gt; </w:t>
            </w:r>
            <w:proofErr w:type="spellStart"/>
            <w:r>
              <w:t>PartOfSpeeches</w:t>
            </w:r>
            <w:proofErr w:type="spellEnd"/>
            <w:r>
              <w:t xml:space="preserve">.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: noun, verb, adjective, adverb...</w:t>
            </w:r>
          </w:p>
        </w:tc>
      </w:tr>
      <w:tr w:rsidR="00720EBA" w14:paraId="6CF5B708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82CC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2E523300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8F7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3DF1BCE" wp14:editId="313A9D1B">
                  <wp:extent cx="304800" cy="209550"/>
                  <wp:effectExtent l="0" t="0" r="0" b="0"/>
                  <wp:docPr id="3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8EE4" w14:textId="77777777" w:rsidR="00720EBA" w:rsidRDefault="00720EBA" w:rsidP="00720EBA">
            <w:pPr>
              <w:spacing w:line="261" w:lineRule="auto"/>
            </w:pPr>
            <w:proofErr w:type="spellStart"/>
            <w:r>
              <w:t>getTopics</w:t>
            </w:r>
            <w:proofErr w:type="spellEnd"/>
            <w:r>
              <w:t>(): Topic[]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7F51" w14:textId="77777777" w:rsidR="00720EBA" w:rsidRDefault="00720EBA" w:rsidP="00720EBA">
            <w:pPr>
              <w:spacing w:line="261" w:lineRule="auto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 (qua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WordTopics</w:t>
            </w:r>
            <w:proofErr w:type="spellEnd"/>
            <w:r>
              <w:t>).</w:t>
            </w:r>
          </w:p>
          <w:p w14:paraId="50C68352" w14:textId="77777777" w:rsidR="00E93D33" w:rsidRDefault="00BC3A39"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Pseudo-code:</w:t>
            </w:r>
            <w:r>
              <w:rPr>
                <w:rFonts w:ascii="Times New Roman" w:hAnsi="Times New Roman"/>
              </w:rPr>
              <w:br/>
              <w:t>1. SELECT t.* FROM WordTopics wt JOIN Topics t ON wt.TopicId = t.TopicId</w:t>
            </w:r>
            <w:r>
              <w:rPr>
                <w:rFonts w:ascii="Times New Roman" w:hAnsi="Times New Roman"/>
              </w:rPr>
              <w:br/>
              <w:t xml:space="preserve">   WHERE wt.WordId = @wordId</w:t>
            </w:r>
            <w:r>
              <w:rPr>
                <w:rFonts w:ascii="Times New Roman" w:hAnsi="Times New Roman"/>
              </w:rPr>
              <w:br/>
              <w:t>2. Mỗi từ có thể thuộc nhiều chủ đề (quan hệ N-N qua WordTopics)</w:t>
            </w:r>
            <w:r>
              <w:rPr>
                <w:rFonts w:ascii="Times New Roman" w:hAnsi="Times New Roman"/>
              </w:rPr>
              <w:br/>
              <w:t>3. Return: [{ topicId, name, categoryName }]</w:t>
            </w:r>
          </w:p>
        </w:tc>
      </w:tr>
      <w:tr w:rsidR="00720EBA" w14:paraId="033AA4BE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421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0A9E489" wp14:editId="00B11971">
                  <wp:extent cx="304800" cy="209550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5ECC" w14:textId="77777777" w:rsidR="00720EBA" w:rsidRDefault="00720EBA" w:rsidP="00720EBA">
            <w:pPr>
              <w:spacing w:line="261" w:lineRule="auto"/>
            </w:pPr>
            <w:proofErr w:type="spellStart"/>
            <w:r>
              <w:t>getQuestions</w:t>
            </w:r>
            <w:proofErr w:type="spellEnd"/>
            <w:r>
              <w:t>(): Question[]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B982" w14:textId="77777777" w:rsidR="00720EBA" w:rsidRDefault="00720EBA" w:rsidP="00720EBA">
            <w:pPr>
              <w:spacing w:line="261" w:lineRule="auto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>.</w:t>
            </w:r>
          </w:p>
          <w:p w14:paraId="6AA8CD35" w14:textId="77777777" w:rsidR="00E93D33" w:rsidRDefault="00BC3A39"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Pseudo-code:</w:t>
            </w:r>
            <w:r>
              <w:rPr>
                <w:rFonts w:ascii="Times New Roman" w:hAnsi="Times New Roman"/>
              </w:rPr>
              <w:br/>
              <w:t xml:space="preserve">1. SELECT * FROM Questions WHERE WordId = @wordId </w:t>
            </w:r>
            <w:r>
              <w:rPr>
                <w:rFonts w:ascii="Times New Roman" w:hAnsi="Times New Roman"/>
              </w:rPr>
              <w:lastRenderedPageBreak/>
              <w:t>AND ContentStatus = 'Published'</w:t>
            </w:r>
            <w:r>
              <w:rPr>
                <w:rFonts w:ascii="Times New Roman" w:hAnsi="Times New Roman"/>
              </w:rPr>
              <w:br/>
              <w:t xml:space="preserve">2. Các loại câu hỏi: MCQ (trắc nghiệm), FillBlank (điền từ), </w:t>
            </w:r>
            <w:r>
              <w:rPr>
                <w:rFonts w:ascii="Times New Roman" w:hAnsi="Times New Roman"/>
              </w:rPr>
              <w:br/>
              <w:t xml:space="preserve">   DragDrop (sắ</w:t>
            </w:r>
            <w:r>
              <w:rPr>
                <w:rFonts w:ascii="Times New Roman" w:hAnsi="Times New Roman"/>
              </w:rPr>
              <w:t>p xếp), Dictation (nghe viết)</w:t>
            </w:r>
            <w:r>
              <w:rPr>
                <w:rFonts w:ascii="Times New Roman" w:hAnsi="Times New Roman"/>
              </w:rPr>
              <w:br/>
              <w:t>3. Mỗi từ thường có 2-5 câu hỏi với các dạng khác nhau</w:t>
            </w:r>
          </w:p>
        </w:tc>
      </w:tr>
    </w:tbl>
    <w:p w14:paraId="7BCED1CE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3" w:name="_heading=h.q4o3wg146yo6" w:colFirst="0" w:colLast="0"/>
      <w:bookmarkStart w:id="54" w:name="_Toc233126428"/>
      <w:bookmarkStart w:id="55" w:name="_Toc233126457"/>
      <w:bookmarkEnd w:id="53"/>
      <w:proofErr w:type="spellStart"/>
      <w:r>
        <w:lastRenderedPageBreak/>
        <w:t>UserService</w:t>
      </w:r>
      <w:bookmarkEnd w:id="54"/>
      <w:bookmarkEnd w:id="55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6E69D53C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24D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D51F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70ECB937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49DE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6133C5D9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5EA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529A3F9" wp14:editId="49844978">
                  <wp:extent cx="314325" cy="29210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0743" w14:textId="77777777" w:rsidR="00720EBA" w:rsidRDefault="00720EBA" w:rsidP="00720EBA">
            <w:pPr>
              <w:spacing w:line="261" w:lineRule="auto"/>
            </w:pPr>
            <w:proofErr w:type="spellStart"/>
            <w:r>
              <w:t>UserWordProgressId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399B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Bảng quan trọng nhất cho SRS Engine. Mỗi record tương ứng với 1 từ vựng của 1 người dùng. Lưu trữ toàn bộ trạng thái học tập SRS.</w:t>
            </w:r>
          </w:p>
        </w:tc>
      </w:tr>
      <w:tr w:rsidR="00720EBA" w14:paraId="75A4CC7C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0E2B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730366E8" wp14:editId="648FC06D">
                  <wp:extent cx="314325" cy="292100"/>
                  <wp:effectExtent l="0" t="0" r="0" b="0"/>
                  <wp:docPr id="5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5685" w14:textId="77777777" w:rsidR="00720EBA" w:rsidRDefault="00720EBA" w:rsidP="00720EBA">
            <w:pPr>
              <w:spacing w:line="261" w:lineRule="auto"/>
            </w:pPr>
            <w:proofErr w:type="spellStart"/>
            <w:r>
              <w:t>UserId</w:t>
            </w:r>
            <w:proofErr w:type="spellEnd"/>
            <w:r>
              <w:t>: int (FK)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106C" w14:textId="77777777" w:rsidR="00720EBA" w:rsidRDefault="00720EBA" w:rsidP="00720EBA">
            <w:pPr>
              <w:spacing w:line="261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-&gt; Users.</w:t>
            </w:r>
            <w:r>
              <w:rPr>
                <w:rFonts w:ascii="Times New Roman" w:hAnsi="Times New Roman"/>
                <w:i/>
              </w:rPr>
              <w:br/>
              <w:t>FK → Users. Mỗi user có ~10-500+ UserWordProgress records tùy vào tiến độ học.</w:t>
            </w:r>
          </w:p>
        </w:tc>
      </w:tr>
      <w:tr w:rsidR="00720EBA" w14:paraId="5E7D864F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954D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proofErr w:type="spellStart"/>
            <w:r>
              <w:rPr>
                <w:b/>
              </w:rPr>
              <w:t>WordId</w:t>
            </w:r>
            <w:proofErr w:type="spellEnd"/>
            <w:r>
              <w:rPr>
                <w:b/>
              </w:rPr>
              <w:t xml:space="preserve">: int (FK) - </w:t>
            </w:r>
            <w:proofErr w:type="spellStart"/>
            <w:r>
              <w:rPr>
                <w:b/>
              </w:rPr>
              <w:t>Khóa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ngoại</w:t>
            </w:r>
            <w:proofErr w:type="spellEnd"/>
            <w:r>
              <w:rPr>
                <w:b/>
              </w:rPr>
              <w:t xml:space="preserve"> -&gt; Words.</w:t>
            </w:r>
          </w:p>
        </w:tc>
      </w:tr>
      <w:tr w:rsidR="00720EBA" w14:paraId="4BCE3FE4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6EA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79D5F008" wp14:editId="1F666C54">
                  <wp:extent cx="304800" cy="209550"/>
                  <wp:effectExtent l="0" t="0" r="0" b="0"/>
                  <wp:docPr id="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A9FF" w14:textId="77777777" w:rsidR="00720EBA" w:rsidRDefault="00720EBA" w:rsidP="00720EBA">
            <w:pPr>
              <w:spacing w:line="261" w:lineRule="auto"/>
            </w:pPr>
            <w:proofErr w:type="spellStart"/>
            <w:r>
              <w:t>MasteryLevel</w:t>
            </w:r>
            <w:proofErr w:type="spellEnd"/>
            <w:r>
              <w:t>: int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97B8" w14:textId="77777777" w:rsidR="00720EBA" w:rsidRDefault="00720EBA" w:rsidP="00720EBA">
            <w:pPr>
              <w:spacing w:line="261" w:lineRule="auto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(0-5,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1).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Các mức: 0=Chưa học, 1=Mới bắt đầu, 2=Đang học, 3=Khá, 4=Tốt, 5=Thành thạo.</w:t>
            </w:r>
            <w:r>
              <w:rPr>
                <w:rFonts w:ascii="Times New Roman" w:hAnsi="Times New Roman"/>
                <w:i/>
              </w:rPr>
              <w:br/>
              <w:t>Tăng khi đúng (grade &gt;= 3), giảm khi sai (grade &lt;= 2).</w:t>
            </w:r>
          </w:p>
        </w:tc>
      </w:tr>
      <w:tr w:rsidR="00720EBA" w14:paraId="069CBF32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E3B2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7568B16" wp14:editId="0E22AA28">
                  <wp:extent cx="304800" cy="209550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03A6" w14:textId="77777777" w:rsidR="00720EBA" w:rsidRDefault="00720EBA" w:rsidP="00720EBA">
            <w:pPr>
              <w:spacing w:line="261" w:lineRule="auto"/>
            </w:pPr>
            <w:proofErr w:type="spellStart"/>
            <w:r>
              <w:t>EaseFactor</w:t>
            </w:r>
            <w:proofErr w:type="spellEnd"/>
            <w:r>
              <w:t>: float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C4EE" w14:textId="77777777" w:rsidR="00720EBA" w:rsidRDefault="00720EBA" w:rsidP="00720EBA">
            <w:pPr>
              <w:spacing w:line="261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SRS.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2.5.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rating.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Công thức SM-2: EF' = EF + (0.1 - (5-grade) * (0.08 + (5-grade) * 0.02))</w:t>
            </w:r>
            <w:r>
              <w:rPr>
                <w:rFonts w:ascii="Times New Roman" w:hAnsi="Times New Roman"/>
                <w:i/>
              </w:rPr>
              <w:br/>
              <w:t>EF không xuống dưới 1.3. Grade = Again(1), Hard(2), Good(3), Easy(4).</w:t>
            </w:r>
            <w:r>
              <w:rPr>
                <w:rFonts w:ascii="Times New Roman" w:hAnsi="Times New Roman"/>
                <w:i/>
              </w:rPr>
              <w:br/>
              <w:t>EF càng cao → khoảng cách Interval càng dài → ôn tập ít hơn.</w:t>
            </w:r>
          </w:p>
        </w:tc>
      </w:tr>
      <w:tr w:rsidR="00720EBA" w14:paraId="61A776B6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A7D2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2E667DE" wp14:editId="3C2B975A">
                  <wp:extent cx="304800" cy="209550"/>
                  <wp:effectExtent l="0" t="0" r="0" b="0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0824" w14:textId="77777777" w:rsidR="00720EBA" w:rsidRDefault="00720EBA" w:rsidP="00720EBA">
            <w:pPr>
              <w:spacing w:line="261" w:lineRule="auto"/>
            </w:pPr>
            <w:proofErr w:type="spellStart"/>
            <w:r>
              <w:t>RepetitionCount</w:t>
            </w:r>
            <w:proofErr w:type="spellEnd"/>
            <w:r>
              <w:t>: int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39A7" w14:textId="77777777" w:rsidR="00720EBA" w:rsidRDefault="00720EBA" w:rsidP="00720EBA">
            <w:pPr>
              <w:spacing w:line="261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Số lần đánh giá 'Good' hoặc 'Easy' liên tiếp. Reset về 0 khi đánh giá 'Again'. Dùng để tính Interval: 0→1, 1→6, ≥2→previous * EF.</w:t>
            </w:r>
          </w:p>
        </w:tc>
      </w:tr>
      <w:tr w:rsidR="00720EBA" w14:paraId="4458A6EA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030C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F5A1A27" wp14:editId="6EAA4ECA">
                  <wp:extent cx="304800" cy="209550"/>
                  <wp:effectExtent l="0" t="0" r="0" b="0"/>
                  <wp:docPr id="4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E8E2" w14:textId="77777777" w:rsidR="00720EBA" w:rsidRDefault="00720EBA" w:rsidP="00720EBA">
            <w:pPr>
              <w:spacing w:line="261" w:lineRule="auto"/>
            </w:pPr>
            <w:proofErr w:type="spellStart"/>
            <w:r>
              <w:t>MemoryStatus</w:t>
            </w:r>
            <w:proofErr w:type="spellEnd"/>
            <w:r>
              <w:t xml:space="preserve">: </w:t>
            </w:r>
            <w:proofErr w:type="spellStart"/>
            <w:r>
              <w:t>nvarchar</w:t>
            </w:r>
            <w:proofErr w:type="spellEnd"/>
            <w:r>
              <w:t>(20)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F3F4" w14:textId="77777777" w:rsidR="00720EBA" w:rsidRDefault="00720EBA" w:rsidP="00720EBA">
            <w:pPr>
              <w:spacing w:line="261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>: "Learning", "Reviewing", "Mastered".</w:t>
            </w:r>
          </w:p>
          <w:p w14:paraId="68D56416" w14:textId="77777777" w:rsidR="00E93D33" w:rsidRDefault="00BC3A39"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lastRenderedPageBreak/>
              <w:t>Learning: Đang học lần đầu (cần ôn tập thường xuyên).</w:t>
            </w:r>
            <w:r>
              <w:rPr>
                <w:rFonts w:ascii="Times New Roman" w:hAnsi="Times New Roman"/>
              </w:rPr>
              <w:br/>
              <w:t>Reviewing: Đã học qua, đang trong giai đoạn ôn tập (Interval từ 1-30 ngày).</w:t>
            </w:r>
            <w:r>
              <w:rPr>
                <w:rFonts w:ascii="Times New Roman" w:hAnsi="Times New Roman"/>
              </w:rPr>
              <w:br/>
              <w:t>Mastered: Đã thành thạo (đạt 4+ lần đúng liên tiếp, Interval ≥ 60 ngày).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Cơ chế chuyển trạng thái:</w:t>
            </w:r>
            <w:r>
              <w:rPr>
                <w:rFonts w:ascii="Times New Roman" w:hAnsi="Times New Roman"/>
              </w:rPr>
              <w:br/>
              <w:t xml:space="preserve">  Learning → Reviewing: sa</w:t>
            </w:r>
            <w:r>
              <w:rPr>
                <w:rFonts w:ascii="Times New Roman" w:hAnsi="Times New Roman"/>
              </w:rPr>
              <w:t>u 2 lần đúng liên tiếp</w:t>
            </w:r>
            <w:r>
              <w:rPr>
                <w:rFonts w:ascii="Times New Roman" w:hAnsi="Times New Roman"/>
              </w:rPr>
              <w:br/>
              <w:t xml:space="preserve">  Reviewing → Mastered: sau 4 lần đúng liên tiếp</w:t>
            </w:r>
            <w:r>
              <w:rPr>
                <w:rFonts w:ascii="Times New Roman" w:hAnsi="Times New Roman"/>
              </w:rPr>
              <w:br/>
              <w:t xml:space="preserve">  Bất kỳ → Learning: khi đánh giá 'Again' (sai)</w:t>
            </w:r>
          </w:p>
        </w:tc>
      </w:tr>
    </w:tbl>
    <w:p w14:paraId="18083F98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6" w:name="_heading=h.gnn4fjm5m0tt" w:colFirst="0" w:colLast="0"/>
      <w:bookmarkStart w:id="57" w:name="_Toc233126429"/>
      <w:bookmarkStart w:id="58" w:name="_Toc233126458"/>
      <w:bookmarkEnd w:id="56"/>
      <w:proofErr w:type="spellStart"/>
      <w:r>
        <w:lastRenderedPageBreak/>
        <w:t>UserWordProgress</w:t>
      </w:r>
      <w:proofErr w:type="spellEnd"/>
      <w:r>
        <w:t xml:space="preserve"> (SRS Engine)</w:t>
      </w:r>
      <w:bookmarkEnd w:id="57"/>
      <w:bookmarkEnd w:id="58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6A6F1216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62DE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9E6A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5729777A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BE11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4C41913C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735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169D88B5" wp14:editId="34923BD5">
                  <wp:extent cx="314325" cy="292100"/>
                  <wp:effectExtent l="0" t="0" r="0" b="0"/>
                  <wp:docPr id="3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9949" w14:textId="77777777" w:rsidR="00720EBA" w:rsidRDefault="00720EBA" w:rsidP="00720EBA">
            <w:pPr>
              <w:spacing w:line="261" w:lineRule="auto"/>
            </w:pPr>
            <w:proofErr w:type="spellStart"/>
            <w:r>
              <w:t>MiniTestId</w:t>
            </w:r>
            <w:proofErr w:type="spellEnd"/>
            <w:r>
              <w:t>: int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66DB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</w:r>
            <w:r>
              <w:rPr>
                <w:rFonts w:ascii="Times New Roman" w:hAnsi="Times New Roman"/>
                <w:i/>
              </w:rPr>
              <w:br/>
              <w:t>Bảng MiniTests quản lý các bài kiểm tra nhanh do Admin/Creator tạo. Mỗi bài test có N câu hỏi (N=5-20) được liên kết qua bảng MiniTestItems.</w:t>
            </w:r>
          </w:p>
        </w:tc>
      </w:tr>
      <w:tr w:rsidR="00720EBA" w14:paraId="6291C73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950C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90E1712" wp14:editId="5C97EC52">
                  <wp:extent cx="314325" cy="292100"/>
                  <wp:effectExtent l="0" t="0" r="0" b="0"/>
                  <wp:docPr id="5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B691" w14:textId="77777777" w:rsidR="00720EBA" w:rsidRDefault="00720EBA" w:rsidP="00720EBA">
            <w:pPr>
              <w:spacing w:line="261" w:lineRule="auto"/>
            </w:pPr>
            <w:r>
              <w:t xml:space="preserve">Title: </w:t>
            </w: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9DE8" w14:textId="77777777" w:rsidR="00720EBA" w:rsidRDefault="00720EBA" w:rsidP="00720EBA">
            <w:pPr>
              <w:spacing w:line="261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MiniTest</w:t>
            </w:r>
            <w:proofErr w:type="spellEnd"/>
            <w:r>
              <w:t>.</w:t>
            </w:r>
          </w:p>
        </w:tc>
      </w:tr>
      <w:tr w:rsidR="00720EBA" w14:paraId="23C349F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6A9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B51FD60" wp14:editId="237221D2">
                  <wp:extent cx="314325" cy="292100"/>
                  <wp:effectExtent l="0" t="0" r="0" b="0"/>
                  <wp:docPr id="4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B06A" w14:textId="77777777" w:rsidR="00720EBA" w:rsidRDefault="00720EBA" w:rsidP="00720EBA">
            <w:pPr>
              <w:spacing w:line="261" w:lineRule="auto"/>
            </w:pPr>
            <w:r>
              <w:t xml:space="preserve">Description: </w:t>
            </w:r>
            <w:proofErr w:type="spellStart"/>
            <w:r>
              <w:t>nvarchar</w:t>
            </w:r>
            <w:proofErr w:type="spellEnd"/>
            <w:r>
              <w:t>(1000)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CDFD" w14:textId="77777777" w:rsidR="00720EBA" w:rsidRDefault="00720EBA" w:rsidP="00720EBA">
            <w:pPr>
              <w:spacing w:line="261" w:lineRule="auto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  <w:tr w:rsidR="00720EBA" w14:paraId="66BE3864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4CAA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C8835E0" wp14:editId="4087C23E">
                  <wp:extent cx="314325" cy="292100"/>
                  <wp:effectExtent l="0" t="0" r="0" b="0"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CC61" w14:textId="77777777" w:rsidR="00720EBA" w:rsidRDefault="00720EBA" w:rsidP="00720EBA">
            <w:pPr>
              <w:spacing w:line="261" w:lineRule="auto"/>
            </w:pPr>
            <w:proofErr w:type="spellStart"/>
            <w:r>
              <w:t>TopicId</w:t>
            </w:r>
            <w:proofErr w:type="spellEnd"/>
            <w:r>
              <w:t>: int (FK)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8F09" w14:textId="77777777" w:rsidR="00720EBA" w:rsidRDefault="00720EBA" w:rsidP="00720EBA">
            <w:pPr>
              <w:spacing w:line="261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-&gt; Topics.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  <w:r>
              <w:rPr>
                <w:rFonts w:ascii="Times New Roman" w:hAnsi="Times New Roman"/>
                <w:i/>
              </w:rPr>
              <w:br/>
              <w:t>FK → Topics. Mỗi MiniTest thuộc một chủ đề cụ thể, giúp người học kiểm tra kiến thức theo từng chủ đề TOEIC.</w:t>
            </w:r>
          </w:p>
        </w:tc>
      </w:tr>
      <w:tr w:rsidR="00720EBA" w14:paraId="7944122D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324A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1FAEA6AB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4B9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333A5B5" wp14:editId="5F68DAC8">
                  <wp:extent cx="304800" cy="209550"/>
                  <wp:effectExtent l="0" t="0" r="0" b="0"/>
                  <wp:docPr id="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F598" w14:textId="77777777" w:rsidR="00720EBA" w:rsidRDefault="00720EBA" w:rsidP="00720EBA">
            <w:pPr>
              <w:spacing w:line="261" w:lineRule="auto"/>
            </w:pPr>
            <w:proofErr w:type="spellStart"/>
            <w:r>
              <w:t>getQuestions</w:t>
            </w:r>
            <w:proofErr w:type="spellEnd"/>
            <w:r>
              <w:t>(): Question[]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921A" w14:textId="77777777" w:rsidR="00720EBA" w:rsidRDefault="00720EBA" w:rsidP="00720EBA">
            <w:pPr>
              <w:spacing w:line="261" w:lineRule="auto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(qua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MiniTestItems</w:t>
            </w:r>
            <w:proofErr w:type="spellEnd"/>
            <w:r>
              <w:t>).</w:t>
            </w:r>
          </w:p>
          <w:p w14:paraId="5D6D872B" w14:textId="77777777" w:rsidR="00E93D33" w:rsidRDefault="00BC3A39"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Pseudo-code:</w:t>
            </w:r>
            <w:r>
              <w:rPr>
                <w:rFonts w:ascii="Times New Roman" w:hAnsi="Times New Roman"/>
              </w:rPr>
              <w:br/>
              <w:t>1. SELECT q.* FROM MiniTestItems mti</w:t>
            </w:r>
            <w:r>
              <w:rPr>
                <w:rFonts w:ascii="Times New Roman" w:hAnsi="Times New Roman"/>
              </w:rPr>
              <w:br/>
              <w:t xml:space="preserve">   JOIN Questions q ON mti.QuestionId = q.QuestionId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lastRenderedPageBreak/>
              <w:t xml:space="preserve">   WHERE mti.MiniTestId = @miniTestId AND q.ContentStatus = 'Published'</w:t>
            </w:r>
            <w:r>
              <w:rPr>
                <w:rFonts w:ascii="Times New Roman" w:hAnsi="Times New Roman"/>
              </w:rPr>
              <w:br/>
              <w:t>2. Trộn ngẫu nhiên thứ tự câu hỏi</w:t>
            </w:r>
            <w:r>
              <w:rPr>
                <w:rFonts w:ascii="Times New Roman" w:hAnsi="Times New Roman"/>
              </w:rPr>
              <w:br/>
              <w:t xml:space="preserve">3. Với mỗi câu hỏi, kiểm tra </w:t>
            </w:r>
            <w:r>
              <w:rPr>
                <w:rFonts w:ascii="Times New Roman" w:hAnsi="Times New Roman"/>
              </w:rPr>
              <w:t>user đã làm chưa (nếu có userId)</w:t>
            </w:r>
            <w:r>
              <w:rPr>
                <w:rFonts w:ascii="Times New Roman" w:hAnsi="Times New Roman"/>
              </w:rPr>
              <w:br/>
              <w:t>4. Return: [{ questionId, questionType, questionText, options, correctAnswer?, explanation, userAttempted? }]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Loại câu hỏi hỗ trợ:</w:t>
            </w:r>
            <w:r>
              <w:rPr>
                <w:rFonts w:ascii="Times New Roman" w:hAnsi="Times New Roman"/>
              </w:rPr>
              <w:br/>
              <w:t>- MCQ: Multiple Choice (4 options)</w:t>
            </w:r>
            <w:r>
              <w:rPr>
                <w:rFonts w:ascii="Times New Roman" w:hAnsi="Times New Roman"/>
              </w:rPr>
              <w:br/>
              <w:t>- FillBlank: Điền từ vào chỗ trống</w:t>
            </w:r>
            <w:r>
              <w:rPr>
                <w:rFonts w:ascii="Times New Roman" w:hAnsi="Times New Roman"/>
              </w:rPr>
              <w:br/>
              <w:t>- DragDrop: Sắp xếp t</w:t>
            </w:r>
            <w:r>
              <w:rPr>
                <w:rFonts w:ascii="Times New Roman" w:hAnsi="Times New Roman"/>
              </w:rPr>
              <w:t>ừ thành câu hoàn chỉnh</w:t>
            </w:r>
            <w:r>
              <w:rPr>
                <w:rFonts w:ascii="Times New Roman" w:hAnsi="Times New Roman"/>
              </w:rPr>
              <w:br/>
              <w:t>- Dictation: Nghe và viết lại</w:t>
            </w:r>
          </w:p>
        </w:tc>
      </w:tr>
    </w:tbl>
    <w:p w14:paraId="0A3CC2F2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9" w:name="_heading=h.sqkebe4wtiht" w:colFirst="0" w:colLast="0"/>
      <w:bookmarkEnd w:id="59"/>
    </w:p>
    <w:p w14:paraId="580F62B4" w14:textId="77777777" w:rsidR="00720EBA" w:rsidRPr="00720EBA" w:rsidRDefault="00720EBA" w:rsidP="00720EBA">
      <w:pPr>
        <w:pStyle w:val="Heading1"/>
      </w:pPr>
      <w:bookmarkStart w:id="60" w:name="_heading=h.3znysh7" w:colFirst="0" w:colLast="0"/>
      <w:bookmarkStart w:id="61" w:name="_Toc233126430"/>
      <w:bookmarkStart w:id="62" w:name="_Toc233126459"/>
      <w:bookmarkEnd w:id="60"/>
      <w:r w:rsidRPr="00720EBA">
        <w:lastRenderedPageBreak/>
        <w:t>THIẾT KẾ DỮ LIỆU</w:t>
      </w:r>
      <w:bookmarkEnd w:id="61"/>
      <w:bookmarkEnd w:id="62"/>
    </w:p>
    <w:p w14:paraId="614A7459" w14:textId="77777777" w:rsidR="00720EBA" w:rsidRDefault="00720EBA" w:rsidP="00720EBA">
      <w:r>
        <w:rPr>
          <w:noProof/>
        </w:rPr>
        <w:drawing>
          <wp:inline distT="114300" distB="114300" distL="114300" distR="114300" wp14:anchorId="549E162D" wp14:editId="4FC5AF49">
            <wp:extent cx="5852160" cy="983676"/>
            <wp:effectExtent l="0" t="0" r="0" b="0"/>
            <wp:docPr id="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83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84BE2" w14:textId="77777777" w:rsidR="003154E5" w:rsidRDefault="003154E5" w:rsidP="003154E5">
      <w:pPr>
        <w:pStyle w:val="Heading1"/>
      </w:pPr>
      <w:bookmarkStart w:id="63" w:name="_heading=h.2et92p0" w:colFirst="0" w:colLast="0"/>
      <w:bookmarkStart w:id="64" w:name="_heading=h.tyjcwt" w:colFirst="0" w:colLast="0"/>
      <w:bookmarkStart w:id="65" w:name="_Toc233126431"/>
      <w:bookmarkStart w:id="66" w:name="_Toc233126460"/>
      <w:bookmarkEnd w:id="63"/>
      <w:bookmarkEnd w:id="64"/>
      <w:r w:rsidRPr="00720EBA">
        <w:lastRenderedPageBreak/>
        <w:t>THIẾT KẾ GIAO DIỆN NGƯỜI DÙNG</w:t>
      </w:r>
      <w:bookmarkEnd w:id="65"/>
      <w:bookmarkEnd w:id="66"/>
    </w:p>
    <w:p w14:paraId="75F3C9C2" w14:textId="77777777" w:rsidR="003154E5" w:rsidRPr="00DD3EE9" w:rsidRDefault="003154E5" w:rsidP="003154E5">
      <w:pPr>
        <w:pStyle w:val="NormalWeb"/>
        <w:ind w:hanging="2"/>
        <w:jc w:val="both"/>
        <w:outlineLvl w:val="1"/>
        <w:rPr>
          <w:b/>
          <w:bCs/>
          <w:i/>
          <w:iCs/>
          <w:color w:val="000000"/>
        </w:rPr>
      </w:pPr>
      <w:bookmarkStart w:id="67" w:name="_heading=h.uu8ryi9cis0n" w:colFirst="0" w:colLast="0"/>
      <w:bookmarkStart w:id="68" w:name="_Toc103349733"/>
      <w:bookmarkEnd w:id="67"/>
      <w:r>
        <w:rPr>
          <w:b/>
          <w:bCs/>
          <w:color w:val="000000"/>
        </w:rPr>
        <w:t>6</w:t>
      </w:r>
      <w:r w:rsidRPr="00DD3EE9">
        <w:rPr>
          <w:b/>
          <w:bCs/>
          <w:color w:val="000000"/>
        </w:rPr>
        <w:t xml:space="preserve">.1 Giao </w:t>
      </w:r>
      <w:proofErr w:type="spellStart"/>
      <w:r w:rsidRPr="00DD3EE9">
        <w:rPr>
          <w:b/>
          <w:bCs/>
          <w:color w:val="000000"/>
        </w:rPr>
        <w:t>diện</w:t>
      </w:r>
      <w:proofErr w:type="spellEnd"/>
      <w:r w:rsidRPr="00DD3EE9">
        <w:rPr>
          <w:b/>
          <w:bCs/>
          <w:color w:val="000000"/>
        </w:rPr>
        <w:t xml:space="preserve"> </w:t>
      </w:r>
      <w:proofErr w:type="spellStart"/>
      <w:r w:rsidRPr="00DD3EE9">
        <w:rPr>
          <w:b/>
          <w:bCs/>
          <w:color w:val="000000"/>
        </w:rPr>
        <w:t>đăng</w:t>
      </w:r>
      <w:proofErr w:type="spellEnd"/>
      <w:r w:rsidRPr="00DD3EE9">
        <w:rPr>
          <w:b/>
          <w:bCs/>
          <w:color w:val="000000"/>
        </w:rPr>
        <w:t xml:space="preserve"> </w:t>
      </w:r>
      <w:bookmarkEnd w:id="68"/>
      <w:proofErr w:type="spellStart"/>
      <w:r>
        <w:rPr>
          <w:b/>
          <w:bCs/>
          <w:color w:val="000000"/>
        </w:rPr>
        <w:t>nhập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người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dùng</w:t>
      </w:r>
      <w:proofErr w:type="spellEnd"/>
    </w:p>
    <w:p w14:paraId="248FFB35" w14:textId="77777777" w:rsidR="003154E5" w:rsidRPr="005319BA" w:rsidRDefault="003154E5" w:rsidP="003154E5">
      <w:pPr>
        <w:pStyle w:val="NormalWeb"/>
        <w:ind w:hanging="2"/>
      </w:pPr>
      <w:r>
        <w:rPr>
          <w:color w:val="000000"/>
        </w:rPr>
        <w:t xml:space="preserve"> </w:t>
      </w:r>
      <w:r w:rsidRPr="005319BA">
        <w:rPr>
          <w:noProof/>
        </w:rPr>
        <w:drawing>
          <wp:inline distT="0" distB="0" distL="0" distR="0" wp14:anchorId="4486EA98" wp14:editId="06E29E91">
            <wp:extent cx="5943600" cy="4127500"/>
            <wp:effectExtent l="0" t="0" r="0" b="6350"/>
            <wp:docPr id="2001163626" name="Picture 200116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F11A" w14:textId="77777777" w:rsidR="003154E5" w:rsidRPr="005319BA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  <w:r w:rsidRPr="005319BA">
        <w:rPr>
          <w:rFonts w:ascii="Times New Roman" w:hAnsi="Times New Roman"/>
          <w:noProof/>
        </w:rPr>
        <w:lastRenderedPageBreak/>
        <w:drawing>
          <wp:inline distT="0" distB="0" distL="0" distR="0" wp14:anchorId="3EE9CFE2" wp14:editId="2AD8D537">
            <wp:extent cx="5943600" cy="4127500"/>
            <wp:effectExtent l="0" t="0" r="0" b="6350"/>
            <wp:docPr id="2001163627" name="Picture 200116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4BE9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54E6FED6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  <w:bookmarkStart w:id="69" w:name="_Toc103349734"/>
      <w:r w:rsidRPr="00DD3EE9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DD3EE9">
        <w:rPr>
          <w:b/>
          <w:bCs/>
          <w:i/>
          <w:iCs/>
          <w:noProof/>
        </w:rPr>
        <w:t>.</w:t>
      </w:r>
      <w:r>
        <w:rPr>
          <w:b/>
          <w:bCs/>
          <w:i/>
          <w:iCs/>
          <w:noProof/>
        </w:rPr>
        <w:t>1.1</w:t>
      </w:r>
      <w:r w:rsidRPr="00DD3EE9">
        <w:rPr>
          <w:b/>
          <w:bCs/>
          <w:i/>
          <w:iCs/>
          <w:noProof/>
        </w:rPr>
        <w:t xml:space="preserve">: Giao diện đăng </w:t>
      </w:r>
      <w:r>
        <w:rPr>
          <w:b/>
          <w:bCs/>
          <w:i/>
          <w:iCs/>
          <w:noProof/>
        </w:rPr>
        <w:t xml:space="preserve">nhập, đăng kí </w:t>
      </w:r>
      <w:r w:rsidRPr="00DD3EE9">
        <w:rPr>
          <w:b/>
          <w:bCs/>
          <w:i/>
          <w:iCs/>
          <w:noProof/>
        </w:rPr>
        <w:t>hệ thống</w:t>
      </w:r>
      <w:bookmarkEnd w:id="69"/>
    </w:p>
    <w:p w14:paraId="3CCB45BD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</w:p>
    <w:p w14:paraId="5D3F3003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drawing>
          <wp:inline distT="0" distB="0" distL="0" distR="0" wp14:anchorId="5B7856BA" wp14:editId="32A3FCCE">
            <wp:extent cx="6122035" cy="3443605"/>
            <wp:effectExtent l="0" t="0" r="0" b="4445"/>
            <wp:docPr id="2001163668" name="Picture 2001163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C073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lastRenderedPageBreak/>
        <w:drawing>
          <wp:inline distT="0" distB="0" distL="0" distR="0" wp14:anchorId="58263F81" wp14:editId="4E5F1B71">
            <wp:extent cx="6122035" cy="3443605"/>
            <wp:effectExtent l="0" t="0" r="0" b="4445"/>
            <wp:docPr id="2001163669" name="Picture 2001163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E20F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DD3EE9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DD3EE9">
        <w:rPr>
          <w:b/>
          <w:bCs/>
          <w:i/>
          <w:iCs/>
          <w:noProof/>
        </w:rPr>
        <w:t>.</w:t>
      </w:r>
      <w:r>
        <w:rPr>
          <w:b/>
          <w:bCs/>
          <w:i/>
          <w:iCs/>
          <w:noProof/>
        </w:rPr>
        <w:t>1.2</w:t>
      </w:r>
      <w:r w:rsidRPr="00DD3EE9">
        <w:rPr>
          <w:b/>
          <w:bCs/>
          <w:i/>
          <w:iCs/>
          <w:noProof/>
        </w:rPr>
        <w:t xml:space="preserve">: Giao diện </w:t>
      </w:r>
      <w:proofErr w:type="spellStart"/>
      <w:r>
        <w:rPr>
          <w:b/>
          <w:bCs/>
          <w:i/>
          <w:iCs/>
        </w:rPr>
        <w:t>b</w:t>
      </w:r>
      <w:r w:rsidRPr="008B6A72">
        <w:rPr>
          <w:b/>
          <w:bCs/>
          <w:i/>
          <w:iCs/>
        </w:rPr>
        <w:t>ảng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điều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khiển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học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tập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với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mục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tiêu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ngày</w:t>
      </w:r>
      <w:proofErr w:type="spellEnd"/>
      <w:r w:rsidRPr="008B6A72">
        <w:rPr>
          <w:b/>
          <w:bCs/>
          <w:i/>
          <w:iCs/>
        </w:rPr>
        <w:t xml:space="preserve">, XP, </w:t>
      </w:r>
      <w:proofErr w:type="spellStart"/>
      <w:r w:rsidRPr="008B6A72">
        <w:rPr>
          <w:b/>
          <w:bCs/>
          <w:i/>
          <w:iCs/>
        </w:rPr>
        <w:t>chuỗi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học</w:t>
      </w:r>
      <w:proofErr w:type="spellEnd"/>
      <w:r w:rsidRPr="008B6A72">
        <w:rPr>
          <w:b/>
          <w:bCs/>
          <w:i/>
          <w:iCs/>
        </w:rPr>
        <w:t xml:space="preserve">, </w:t>
      </w:r>
      <w:proofErr w:type="spellStart"/>
      <w:r w:rsidRPr="008B6A72">
        <w:rPr>
          <w:b/>
          <w:bCs/>
          <w:i/>
          <w:iCs/>
        </w:rPr>
        <w:t>hoạt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động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và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lộ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trình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tiếp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theo.</w:t>
      </w:r>
      <w:proofErr w:type="spellEnd"/>
    </w:p>
    <w:p w14:paraId="6F4D0A9A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799C95C7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drawing>
          <wp:inline distT="0" distB="0" distL="0" distR="0" wp14:anchorId="31ACA740" wp14:editId="47991CFD">
            <wp:extent cx="6122035" cy="3443605"/>
            <wp:effectExtent l="0" t="0" r="0" b="4445"/>
            <wp:docPr id="2001163670" name="Picture 2001163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D96D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6.1.3: Giao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</w:t>
      </w:r>
      <w:r w:rsidRPr="008B6A72">
        <w:rPr>
          <w:b/>
          <w:bCs/>
          <w:i/>
          <w:iCs/>
        </w:rPr>
        <w:t>anh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sách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lộ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trình</w:t>
      </w:r>
      <w:proofErr w:type="spellEnd"/>
      <w:r w:rsidRPr="008B6A72">
        <w:rPr>
          <w:b/>
          <w:bCs/>
          <w:i/>
          <w:iCs/>
        </w:rPr>
        <w:t>/</w:t>
      </w:r>
      <w:proofErr w:type="spellStart"/>
      <w:r w:rsidRPr="008B6A72">
        <w:rPr>
          <w:b/>
          <w:bCs/>
          <w:i/>
          <w:iCs/>
        </w:rPr>
        <w:t>chủ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đề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giúp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học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viên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chọn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nội</w:t>
      </w:r>
      <w:proofErr w:type="spellEnd"/>
      <w:r w:rsidRPr="008B6A72">
        <w:rPr>
          <w:b/>
          <w:bCs/>
          <w:i/>
          <w:iCs/>
        </w:rPr>
        <w:t xml:space="preserve"> dung </w:t>
      </w:r>
      <w:proofErr w:type="spellStart"/>
      <w:r w:rsidRPr="008B6A72">
        <w:rPr>
          <w:b/>
          <w:bCs/>
          <w:i/>
          <w:iCs/>
        </w:rPr>
        <w:t>theo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thứ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tự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học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phù</w:t>
      </w:r>
      <w:proofErr w:type="spellEnd"/>
      <w:r w:rsidRPr="008B6A72">
        <w:rPr>
          <w:b/>
          <w:bCs/>
          <w:i/>
          <w:iCs/>
        </w:rPr>
        <w:t xml:space="preserve"> </w:t>
      </w:r>
      <w:proofErr w:type="spellStart"/>
      <w:r w:rsidRPr="008B6A72">
        <w:rPr>
          <w:b/>
          <w:bCs/>
          <w:i/>
          <w:iCs/>
        </w:rPr>
        <w:t>hợp</w:t>
      </w:r>
      <w:proofErr w:type="spellEnd"/>
      <w:r w:rsidRPr="008B6A72">
        <w:rPr>
          <w:b/>
          <w:bCs/>
          <w:i/>
          <w:iCs/>
        </w:rPr>
        <w:t>.</w:t>
      </w:r>
    </w:p>
    <w:p w14:paraId="11E3CDE4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lastRenderedPageBreak/>
        <w:drawing>
          <wp:inline distT="0" distB="0" distL="0" distR="0" wp14:anchorId="57F9EE79" wp14:editId="2A3E8C9F">
            <wp:extent cx="6122035" cy="3443605"/>
            <wp:effectExtent l="0" t="0" r="0" b="4445"/>
            <wp:docPr id="2001163671" name="Picture 200116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6C82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6.1.4:</w:t>
      </w:r>
      <w:r w:rsidRPr="00CA715B">
        <w:t xml:space="preserve"> </w:t>
      </w:r>
      <w:r w:rsidRPr="00CA715B">
        <w:rPr>
          <w:b/>
          <w:bCs/>
          <w:i/>
          <w:iCs/>
        </w:rPr>
        <w:t xml:space="preserve">Khu </w:t>
      </w:r>
      <w:proofErr w:type="spellStart"/>
      <w:r w:rsidRPr="00CA715B">
        <w:rPr>
          <w:b/>
          <w:bCs/>
          <w:i/>
          <w:iCs/>
        </w:rPr>
        <w:t>vực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chọn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chủ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đề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và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bắt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đầu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phiên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học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từ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vựng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bằng</w:t>
      </w:r>
      <w:proofErr w:type="spellEnd"/>
      <w:r w:rsidRPr="00CA715B">
        <w:rPr>
          <w:b/>
          <w:bCs/>
          <w:i/>
          <w:iCs/>
        </w:rPr>
        <w:t xml:space="preserve"> flashcard</w:t>
      </w:r>
    </w:p>
    <w:p w14:paraId="20759869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drawing>
          <wp:inline distT="0" distB="0" distL="0" distR="0" wp14:anchorId="3CA5827C" wp14:editId="348B96E7">
            <wp:extent cx="6122035" cy="3443605"/>
            <wp:effectExtent l="0" t="0" r="0" b="4445"/>
            <wp:docPr id="2001163672" name="Picture 200116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BE3F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6.1.5: Giao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xem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từ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vựng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trong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đề</w:t>
      </w:r>
      <w:proofErr w:type="spellEnd"/>
    </w:p>
    <w:p w14:paraId="65E36960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lastRenderedPageBreak/>
        <w:drawing>
          <wp:inline distT="0" distB="0" distL="0" distR="0" wp14:anchorId="6A28FD2C" wp14:editId="41857858">
            <wp:extent cx="6122035" cy="3443605"/>
            <wp:effectExtent l="0" t="0" r="0" b="4445"/>
            <wp:docPr id="2001163673" name="Picture 2001163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76B1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drawing>
          <wp:inline distT="0" distB="0" distL="0" distR="0" wp14:anchorId="3866AF5F" wp14:editId="56629C76">
            <wp:extent cx="6122035" cy="3443605"/>
            <wp:effectExtent l="0" t="0" r="0" b="4445"/>
            <wp:docPr id="2001163674" name="Picture 2001163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56F1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lastRenderedPageBreak/>
        <w:drawing>
          <wp:inline distT="0" distB="0" distL="0" distR="0" wp14:anchorId="2019499D" wp14:editId="0529D159">
            <wp:extent cx="6122035" cy="3443605"/>
            <wp:effectExtent l="0" t="0" r="0" b="4445"/>
            <wp:docPr id="2001163675" name="Picture 200116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31F1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6.1.6: Giao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bằng</w:t>
      </w:r>
      <w:proofErr w:type="spellEnd"/>
      <w:r>
        <w:rPr>
          <w:b/>
          <w:bCs/>
          <w:i/>
          <w:iCs/>
        </w:rPr>
        <w:t xml:space="preserve"> flashcard</w:t>
      </w:r>
    </w:p>
    <w:p w14:paraId="2D58D4F3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43EE456B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26E9FD3A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drawing>
          <wp:inline distT="0" distB="0" distL="0" distR="0" wp14:anchorId="3050F77C" wp14:editId="2D3313B5">
            <wp:extent cx="6122035" cy="3443605"/>
            <wp:effectExtent l="0" t="0" r="0" b="4445"/>
            <wp:docPr id="2001163676" name="Picture 200116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6E5D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06335C">
        <w:rPr>
          <w:b/>
          <w:bCs/>
          <w:i/>
          <w:iCs/>
        </w:rPr>
        <w:lastRenderedPageBreak/>
        <w:drawing>
          <wp:inline distT="0" distB="0" distL="0" distR="0" wp14:anchorId="1B87E16B" wp14:editId="46DF9778">
            <wp:extent cx="6122035" cy="3443605"/>
            <wp:effectExtent l="0" t="0" r="0" b="4445"/>
            <wp:docPr id="2001163677" name="Picture 2001163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CCE3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6902F7E7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BB39D1">
        <w:rPr>
          <w:b/>
          <w:bCs/>
          <w:i/>
          <w:iCs/>
        </w:rPr>
        <w:drawing>
          <wp:inline distT="0" distB="0" distL="0" distR="0" wp14:anchorId="0AC2A905" wp14:editId="68DAD0CC">
            <wp:extent cx="6122035" cy="3443605"/>
            <wp:effectExtent l="0" t="0" r="0" b="4445"/>
            <wp:docPr id="2001163678" name="Picture 2001163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5826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6.1.7: </w:t>
      </w:r>
      <w:proofErr w:type="spellStart"/>
      <w:r w:rsidRPr="00CA715B">
        <w:rPr>
          <w:b/>
          <w:bCs/>
          <w:i/>
          <w:iCs/>
        </w:rPr>
        <w:t>Màn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hình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chọn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chế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độ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luyện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tập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và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ôn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tập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thông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minh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theo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dữ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liệu</w:t>
      </w:r>
      <w:proofErr w:type="spellEnd"/>
      <w:r w:rsidRPr="00CA715B">
        <w:rPr>
          <w:b/>
          <w:bCs/>
          <w:i/>
          <w:iCs/>
        </w:rPr>
        <w:t xml:space="preserve"> SRS.</w:t>
      </w:r>
    </w:p>
    <w:p w14:paraId="795B6D9D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BB39D1">
        <w:rPr>
          <w:b/>
          <w:bCs/>
          <w:i/>
          <w:iCs/>
        </w:rPr>
        <w:lastRenderedPageBreak/>
        <w:drawing>
          <wp:inline distT="0" distB="0" distL="0" distR="0" wp14:anchorId="2D8913DA" wp14:editId="7ECB61B1">
            <wp:extent cx="6122035" cy="3443605"/>
            <wp:effectExtent l="0" t="0" r="0" b="4445"/>
            <wp:docPr id="2001163680" name="Picture 2001163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08A3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6.1.8: </w:t>
      </w:r>
      <w:r w:rsidRPr="00CA715B">
        <w:rPr>
          <w:b/>
          <w:bCs/>
          <w:i/>
          <w:iCs/>
        </w:rPr>
        <w:t xml:space="preserve">Danh </w:t>
      </w:r>
      <w:proofErr w:type="spellStart"/>
      <w:r w:rsidRPr="00CA715B">
        <w:rPr>
          <w:b/>
          <w:bCs/>
          <w:i/>
          <w:iCs/>
        </w:rPr>
        <w:t>sách</w:t>
      </w:r>
      <w:proofErr w:type="spellEnd"/>
      <w:r w:rsidRPr="00CA715B">
        <w:rPr>
          <w:b/>
          <w:bCs/>
          <w:i/>
          <w:iCs/>
        </w:rPr>
        <w:t xml:space="preserve"> mini test </w:t>
      </w:r>
      <w:proofErr w:type="spellStart"/>
      <w:r w:rsidRPr="00CA715B">
        <w:rPr>
          <w:b/>
          <w:bCs/>
          <w:i/>
          <w:iCs/>
        </w:rPr>
        <w:t>để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đánh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giá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mức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độ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ghi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nhớ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và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theo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dõi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kết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quả</w:t>
      </w:r>
      <w:proofErr w:type="spellEnd"/>
      <w:r w:rsidRPr="00CA715B">
        <w:rPr>
          <w:b/>
          <w:bCs/>
          <w:i/>
          <w:iCs/>
        </w:rPr>
        <w:t>.</w:t>
      </w:r>
    </w:p>
    <w:p w14:paraId="7B1D1E91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272A9A36" w14:textId="77777777" w:rsidR="003154E5" w:rsidRPr="00CA715B" w:rsidRDefault="003154E5" w:rsidP="003154E5">
      <w:pPr>
        <w:ind w:left="0" w:hanging="2"/>
      </w:pPr>
    </w:p>
    <w:p w14:paraId="286AD512" w14:textId="77777777" w:rsidR="003154E5" w:rsidRDefault="003154E5" w:rsidP="003154E5">
      <w:pPr>
        <w:ind w:left="0" w:hanging="2"/>
        <w:rPr>
          <w:rFonts w:ascii="Times New Roman" w:hAnsi="Times New Roman"/>
          <w:b/>
          <w:bCs/>
          <w:i/>
          <w:iCs/>
        </w:rPr>
      </w:pPr>
      <w:r w:rsidRPr="00BB39D1">
        <w:rPr>
          <w:rFonts w:ascii="Times New Roman" w:hAnsi="Times New Roman"/>
          <w:b/>
          <w:bCs/>
          <w:i/>
          <w:iCs/>
        </w:rPr>
        <w:drawing>
          <wp:inline distT="0" distB="0" distL="0" distR="0" wp14:anchorId="5B6FB8C9" wp14:editId="6810F007">
            <wp:extent cx="6122035" cy="3443605"/>
            <wp:effectExtent l="0" t="0" r="0" b="4445"/>
            <wp:docPr id="2001163681" name="Picture 2001163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EA02" w14:textId="77777777" w:rsidR="003154E5" w:rsidRPr="00CA715B" w:rsidRDefault="003154E5" w:rsidP="003154E5">
      <w:pPr>
        <w:tabs>
          <w:tab w:val="left" w:pos="3954"/>
        </w:tabs>
        <w:ind w:left="0"/>
      </w:pPr>
    </w:p>
    <w:p w14:paraId="442A19BB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BB39D1">
        <w:rPr>
          <w:b/>
          <w:bCs/>
          <w:i/>
          <w:iCs/>
        </w:rPr>
        <w:lastRenderedPageBreak/>
        <w:drawing>
          <wp:inline distT="0" distB="0" distL="0" distR="0" wp14:anchorId="6CD523CB" wp14:editId="47CB0820">
            <wp:extent cx="6122035" cy="3443605"/>
            <wp:effectExtent l="0" t="0" r="0" b="4445"/>
            <wp:docPr id="2001163682" name="Picture 200116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EDF5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499A8D5F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6.1.9: Giao </w:t>
      </w:r>
      <w:proofErr w:type="spellStart"/>
      <w:r>
        <w:rPr>
          <w:b/>
          <w:bCs/>
          <w:i/>
          <w:iCs/>
        </w:rPr>
        <w:t>diện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luyện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tập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minitest</w:t>
      </w:r>
      <w:proofErr w:type="spellEnd"/>
    </w:p>
    <w:p w14:paraId="492E4649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BB39D1">
        <w:rPr>
          <w:b/>
          <w:bCs/>
          <w:i/>
          <w:iCs/>
        </w:rPr>
        <w:drawing>
          <wp:inline distT="0" distB="0" distL="0" distR="0" wp14:anchorId="53038452" wp14:editId="48F82FAE">
            <wp:extent cx="6122035" cy="3443605"/>
            <wp:effectExtent l="0" t="0" r="0" b="4445"/>
            <wp:docPr id="2001163683" name="Picture 200116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3105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52A43FC4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6.1.10: </w:t>
      </w:r>
      <w:proofErr w:type="spellStart"/>
      <w:r w:rsidRPr="00CA715B">
        <w:rPr>
          <w:b/>
          <w:bCs/>
          <w:i/>
          <w:iCs/>
        </w:rPr>
        <w:t>Nơi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lưu</w:t>
      </w:r>
      <w:proofErr w:type="spellEnd"/>
      <w:r w:rsidRPr="00CA715B">
        <w:rPr>
          <w:b/>
          <w:bCs/>
          <w:i/>
          <w:iCs/>
        </w:rPr>
        <w:t xml:space="preserve">, </w:t>
      </w:r>
      <w:proofErr w:type="spellStart"/>
      <w:r w:rsidRPr="00CA715B">
        <w:rPr>
          <w:b/>
          <w:bCs/>
          <w:i/>
          <w:iCs/>
        </w:rPr>
        <w:t>tìm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kiếm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và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quản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lý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những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từ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vựng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học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viên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muốn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ghi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nhớ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riêng</w:t>
      </w:r>
      <w:proofErr w:type="spellEnd"/>
      <w:r w:rsidRPr="00CA715B">
        <w:rPr>
          <w:b/>
          <w:bCs/>
          <w:i/>
          <w:iCs/>
        </w:rPr>
        <w:t>.</w:t>
      </w:r>
    </w:p>
    <w:p w14:paraId="022F2FD4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BB39D1">
        <w:rPr>
          <w:b/>
          <w:bCs/>
          <w:i/>
          <w:iCs/>
        </w:rPr>
        <w:lastRenderedPageBreak/>
        <w:drawing>
          <wp:inline distT="0" distB="0" distL="0" distR="0" wp14:anchorId="744A03A5" wp14:editId="567ABE30">
            <wp:extent cx="6122035" cy="3443605"/>
            <wp:effectExtent l="0" t="0" r="0" b="4445"/>
            <wp:docPr id="2001163679" name="Picture 200116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8186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6.1.11: </w:t>
      </w:r>
      <w:r w:rsidRPr="00CA715B">
        <w:rPr>
          <w:b/>
          <w:bCs/>
          <w:i/>
          <w:iCs/>
        </w:rPr>
        <w:t xml:space="preserve">Các </w:t>
      </w:r>
      <w:proofErr w:type="spellStart"/>
      <w:r w:rsidRPr="00CA715B">
        <w:rPr>
          <w:b/>
          <w:bCs/>
          <w:i/>
          <w:iCs/>
        </w:rPr>
        <w:t>huy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hiệu</w:t>
      </w:r>
      <w:proofErr w:type="spellEnd"/>
      <w:r w:rsidRPr="00CA715B">
        <w:rPr>
          <w:b/>
          <w:bCs/>
          <w:i/>
          <w:iCs/>
        </w:rPr>
        <w:t xml:space="preserve">, </w:t>
      </w:r>
      <w:proofErr w:type="spellStart"/>
      <w:r w:rsidRPr="00CA715B">
        <w:rPr>
          <w:b/>
          <w:bCs/>
          <w:i/>
          <w:iCs/>
        </w:rPr>
        <w:t>cột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mốc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và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tiến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độ</w:t>
      </w:r>
      <w:proofErr w:type="spellEnd"/>
      <w:r w:rsidRPr="00CA715B">
        <w:rPr>
          <w:b/>
          <w:bCs/>
          <w:i/>
          <w:iCs/>
        </w:rPr>
        <w:t xml:space="preserve"> gamification </w:t>
      </w:r>
      <w:proofErr w:type="spellStart"/>
      <w:r w:rsidRPr="00CA715B">
        <w:rPr>
          <w:b/>
          <w:bCs/>
          <w:i/>
          <w:iCs/>
        </w:rPr>
        <w:t>của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học</w:t>
      </w:r>
      <w:proofErr w:type="spellEnd"/>
      <w:r w:rsidRPr="00CA715B">
        <w:rPr>
          <w:b/>
          <w:bCs/>
          <w:i/>
          <w:iCs/>
        </w:rPr>
        <w:t xml:space="preserve"> </w:t>
      </w:r>
      <w:proofErr w:type="spellStart"/>
      <w:r w:rsidRPr="00CA715B">
        <w:rPr>
          <w:b/>
          <w:bCs/>
          <w:i/>
          <w:iCs/>
        </w:rPr>
        <w:t>viên</w:t>
      </w:r>
      <w:proofErr w:type="spellEnd"/>
      <w:r w:rsidRPr="00CA715B">
        <w:rPr>
          <w:b/>
          <w:bCs/>
          <w:i/>
          <w:iCs/>
        </w:rPr>
        <w:t>.</w:t>
      </w:r>
    </w:p>
    <w:p w14:paraId="3057E3A6" w14:textId="77777777" w:rsidR="003154E5" w:rsidRPr="00CA715B" w:rsidRDefault="003154E5" w:rsidP="003154E5">
      <w:pPr>
        <w:pStyle w:val="NormalWeb"/>
        <w:jc w:val="both"/>
        <w:outlineLvl w:val="1"/>
        <w:rPr>
          <w:b/>
          <w:bCs/>
          <w:i/>
          <w:iCs/>
          <w:color w:val="000000"/>
        </w:rPr>
      </w:pPr>
      <w:bookmarkStart w:id="70" w:name="_Toc103349735"/>
      <w:r>
        <w:rPr>
          <w:b/>
          <w:bCs/>
          <w:color w:val="000000"/>
        </w:rPr>
        <w:t>6</w:t>
      </w:r>
      <w:r w:rsidRPr="00DD3EE9">
        <w:rPr>
          <w:b/>
          <w:bCs/>
          <w:color w:val="000000"/>
        </w:rPr>
        <w:t xml:space="preserve">.2 Giao </w:t>
      </w:r>
      <w:proofErr w:type="spellStart"/>
      <w:r w:rsidRPr="00DD3EE9">
        <w:rPr>
          <w:b/>
          <w:bCs/>
          <w:color w:val="000000"/>
        </w:rPr>
        <w:t>diện</w:t>
      </w:r>
      <w:proofErr w:type="spellEnd"/>
      <w:r w:rsidRPr="00DD3EE9">
        <w:rPr>
          <w:b/>
          <w:bCs/>
          <w:color w:val="000000"/>
        </w:rPr>
        <w:t xml:space="preserve"> </w:t>
      </w:r>
      <w:proofErr w:type="spellStart"/>
      <w:r w:rsidRPr="00DD3EE9">
        <w:rPr>
          <w:b/>
          <w:bCs/>
          <w:color w:val="000000"/>
        </w:rPr>
        <w:t>dành</w:t>
      </w:r>
      <w:proofErr w:type="spellEnd"/>
      <w:r w:rsidRPr="00DD3EE9">
        <w:rPr>
          <w:b/>
          <w:bCs/>
          <w:color w:val="000000"/>
        </w:rPr>
        <w:t xml:space="preserve"> </w:t>
      </w:r>
      <w:proofErr w:type="spellStart"/>
      <w:r w:rsidRPr="00DD3EE9">
        <w:rPr>
          <w:b/>
          <w:bCs/>
          <w:color w:val="000000"/>
        </w:rPr>
        <w:t>cho</w:t>
      </w:r>
      <w:proofErr w:type="spellEnd"/>
      <w:r w:rsidRPr="00DD3EE9">
        <w:rPr>
          <w:b/>
          <w:bCs/>
          <w:color w:val="000000"/>
        </w:rPr>
        <w:t xml:space="preserve"> </w:t>
      </w:r>
      <w:proofErr w:type="spellStart"/>
      <w:r w:rsidRPr="00DD3EE9">
        <w:rPr>
          <w:b/>
          <w:bCs/>
          <w:color w:val="000000"/>
        </w:rPr>
        <w:t>quản</w:t>
      </w:r>
      <w:proofErr w:type="spellEnd"/>
      <w:r w:rsidRPr="00DD3EE9">
        <w:rPr>
          <w:b/>
          <w:bCs/>
          <w:color w:val="000000"/>
        </w:rPr>
        <w:t xml:space="preserve"> </w:t>
      </w:r>
      <w:proofErr w:type="spellStart"/>
      <w:r w:rsidRPr="00DD3EE9">
        <w:rPr>
          <w:b/>
          <w:bCs/>
          <w:color w:val="000000"/>
        </w:rPr>
        <w:t>trị</w:t>
      </w:r>
      <w:proofErr w:type="spellEnd"/>
      <w:r w:rsidRPr="00DD3EE9">
        <w:rPr>
          <w:b/>
          <w:bCs/>
          <w:color w:val="000000"/>
        </w:rPr>
        <w:t xml:space="preserve"> (admin)</w:t>
      </w:r>
      <w:bookmarkEnd w:id="70"/>
    </w:p>
    <w:p w14:paraId="36C52C59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  <w:r w:rsidRPr="006E4E65">
        <w:rPr>
          <w:rFonts w:ascii="Times New Roman" w:hAnsi="Times New Roman"/>
        </w:rPr>
        <w:drawing>
          <wp:inline distT="0" distB="0" distL="0" distR="0" wp14:anchorId="3DDF0AFC" wp14:editId="30B52D54">
            <wp:extent cx="6122035" cy="3393440"/>
            <wp:effectExtent l="0" t="0" r="0" b="0"/>
            <wp:docPr id="2001163629" name="Picture 200116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3264" w14:textId="77777777" w:rsidR="003154E5" w:rsidRDefault="003154E5" w:rsidP="003154E5">
      <w:pPr>
        <w:pStyle w:val="NormalWeb"/>
        <w:jc w:val="center"/>
        <w:outlineLvl w:val="2"/>
        <w:rPr>
          <w:b/>
          <w:bCs/>
          <w:i/>
          <w:iCs/>
          <w:noProof/>
        </w:rPr>
      </w:pPr>
      <w:bookmarkStart w:id="71" w:name="_Toc103349736"/>
      <w:r w:rsidRPr="00DD3EE9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DD3EE9">
        <w:rPr>
          <w:b/>
          <w:bCs/>
          <w:i/>
          <w:iCs/>
          <w:noProof/>
        </w:rPr>
        <w:t xml:space="preserve">.2.1: </w:t>
      </w:r>
      <w:bookmarkEnd w:id="71"/>
      <w:r w:rsidRPr="00260D16">
        <w:rPr>
          <w:b/>
          <w:bCs/>
          <w:i/>
          <w:iCs/>
          <w:noProof/>
        </w:rPr>
        <w:t>Dashboard hệ thống với KPI người dùng, nội dung, hoạt động học và trạng thái dịch vụ.</w:t>
      </w:r>
    </w:p>
    <w:p w14:paraId="3DF0FAEC" w14:textId="77777777" w:rsidR="003154E5" w:rsidRPr="00CA715B" w:rsidRDefault="003154E5" w:rsidP="003154E5">
      <w:pPr>
        <w:pStyle w:val="NormalWeb"/>
        <w:jc w:val="center"/>
        <w:outlineLvl w:val="2"/>
        <w:rPr>
          <w:b/>
          <w:bCs/>
          <w:i/>
          <w:iCs/>
          <w:noProof/>
        </w:rPr>
      </w:pPr>
      <w:r w:rsidRPr="006E4E65">
        <w:rPr>
          <w:b/>
          <w:bCs/>
          <w:i/>
          <w:iCs/>
          <w:noProof/>
        </w:rPr>
        <w:lastRenderedPageBreak/>
        <w:drawing>
          <wp:inline distT="0" distB="0" distL="0" distR="0" wp14:anchorId="3198C9CE" wp14:editId="4D82B8F4">
            <wp:extent cx="6122035" cy="3417570"/>
            <wp:effectExtent l="0" t="0" r="0" b="0"/>
            <wp:docPr id="2001163631" name="Picture 200116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0C58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</w:p>
    <w:p w14:paraId="3501794A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1496E640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  <w:bookmarkStart w:id="72" w:name="_Toc103349737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.2.2: </w:t>
      </w:r>
      <w:bookmarkEnd w:id="72"/>
      <w:r w:rsidRPr="00260D16">
        <w:rPr>
          <w:b/>
          <w:bCs/>
          <w:i/>
          <w:iCs/>
          <w:noProof/>
          <w:color w:val="000000"/>
        </w:rPr>
        <w:t>Danh sách tài khoản, vai trò, trạng thái hoạt động và các thao tác quản trị.</w:t>
      </w:r>
    </w:p>
    <w:p w14:paraId="7C0BDAF8" w14:textId="77777777" w:rsidR="003154E5" w:rsidRDefault="003154E5" w:rsidP="003154E5">
      <w:pPr>
        <w:pStyle w:val="NormalWeb"/>
        <w:ind w:hanging="2"/>
        <w:jc w:val="both"/>
      </w:pPr>
      <w:r w:rsidRPr="006E4E65">
        <w:drawing>
          <wp:inline distT="0" distB="0" distL="0" distR="0" wp14:anchorId="2AFE4FAB" wp14:editId="79432397">
            <wp:extent cx="6122035" cy="3382645"/>
            <wp:effectExtent l="0" t="0" r="0" b="8255"/>
            <wp:docPr id="2001163648" name="Picture 200116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55C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3B2971A2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</w:p>
    <w:p w14:paraId="3FF92D64" w14:textId="77777777" w:rsidR="003154E5" w:rsidRDefault="003154E5" w:rsidP="003154E5">
      <w:pPr>
        <w:pStyle w:val="NormalWeb"/>
        <w:ind w:hanging="2"/>
        <w:jc w:val="both"/>
      </w:pPr>
    </w:p>
    <w:p w14:paraId="554F317D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3" w:name="_Toc103349738"/>
      <w:proofErr w:type="spellStart"/>
      <w:r w:rsidRPr="00DD3EE9">
        <w:rPr>
          <w:b/>
          <w:bCs/>
          <w:i/>
          <w:iCs/>
        </w:rPr>
        <w:t>Hình</w:t>
      </w:r>
      <w:proofErr w:type="spellEnd"/>
      <w:r w:rsidRPr="00DD3EE9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6</w:t>
      </w:r>
      <w:r w:rsidRPr="00DD3EE9">
        <w:rPr>
          <w:b/>
          <w:bCs/>
          <w:i/>
          <w:iCs/>
        </w:rPr>
        <w:t xml:space="preserve">.2.3: </w:t>
      </w:r>
      <w:bookmarkEnd w:id="73"/>
      <w:r w:rsidRPr="00260D16">
        <w:rPr>
          <w:b/>
          <w:bCs/>
          <w:i/>
          <w:iCs/>
        </w:rPr>
        <w:t xml:space="preserve">Giao </w:t>
      </w:r>
      <w:proofErr w:type="spellStart"/>
      <w:r w:rsidRPr="00260D16">
        <w:rPr>
          <w:b/>
          <w:bCs/>
          <w:i/>
          <w:iCs/>
        </w:rPr>
        <w:t>diện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tổng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hợp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chủ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đề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và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nội</w:t>
      </w:r>
      <w:proofErr w:type="spellEnd"/>
      <w:r w:rsidRPr="00260D16">
        <w:rPr>
          <w:b/>
          <w:bCs/>
          <w:i/>
          <w:iCs/>
        </w:rPr>
        <w:t xml:space="preserve"> dung </w:t>
      </w:r>
      <w:proofErr w:type="spellStart"/>
      <w:r w:rsidRPr="00260D16">
        <w:rPr>
          <w:b/>
          <w:bCs/>
          <w:i/>
          <w:iCs/>
        </w:rPr>
        <w:t>học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để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quản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trị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trạng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thái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xuất</w:t>
      </w:r>
      <w:proofErr w:type="spellEnd"/>
      <w:r w:rsidRPr="00260D16">
        <w:rPr>
          <w:b/>
          <w:bCs/>
          <w:i/>
          <w:iCs/>
        </w:rPr>
        <w:t xml:space="preserve"> </w:t>
      </w:r>
      <w:proofErr w:type="spellStart"/>
      <w:r w:rsidRPr="00260D16">
        <w:rPr>
          <w:b/>
          <w:bCs/>
          <w:i/>
          <w:iCs/>
        </w:rPr>
        <w:t>bản</w:t>
      </w:r>
      <w:proofErr w:type="spellEnd"/>
      <w:r w:rsidRPr="00260D16">
        <w:rPr>
          <w:b/>
          <w:bCs/>
          <w:i/>
          <w:iCs/>
        </w:rPr>
        <w:t>.</w:t>
      </w:r>
    </w:p>
    <w:p w14:paraId="5A2A7248" w14:textId="77777777" w:rsidR="003154E5" w:rsidRPr="005C2394" w:rsidRDefault="003154E5" w:rsidP="003154E5">
      <w:pPr>
        <w:pStyle w:val="NormalWeb"/>
        <w:ind w:hanging="2"/>
      </w:pPr>
      <w:r>
        <w:rPr>
          <w:noProof/>
          <w:color w:val="000000"/>
        </w:rPr>
        <w:tab/>
      </w:r>
      <w:r>
        <w:rPr>
          <w:noProof/>
          <w:color w:val="000000"/>
        </w:rPr>
        <w:tab/>
      </w:r>
      <w:r w:rsidRPr="006E4E65">
        <w:rPr>
          <w:noProof/>
          <w:color w:val="000000"/>
        </w:rPr>
        <w:drawing>
          <wp:inline distT="0" distB="0" distL="0" distR="0" wp14:anchorId="1FB95B35" wp14:editId="24ECC3C4">
            <wp:extent cx="6122035" cy="3382645"/>
            <wp:effectExtent l="0" t="0" r="0" b="8255"/>
            <wp:docPr id="2001163649" name="Picture 200116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273F" w14:textId="77777777" w:rsidR="003154E5" w:rsidRDefault="003154E5" w:rsidP="003154E5">
      <w:pPr>
        <w:pStyle w:val="NormalWeb"/>
        <w:tabs>
          <w:tab w:val="left" w:pos="4054"/>
        </w:tabs>
        <w:ind w:hanging="2"/>
        <w:jc w:val="both"/>
        <w:rPr>
          <w:noProof/>
          <w:color w:val="000000"/>
        </w:rPr>
      </w:pPr>
    </w:p>
    <w:p w14:paraId="284175BA" w14:textId="77777777" w:rsidR="003154E5" w:rsidRDefault="003154E5" w:rsidP="003154E5">
      <w:pPr>
        <w:pStyle w:val="NormalWeb"/>
        <w:ind w:hanging="2"/>
        <w:jc w:val="center"/>
        <w:outlineLvl w:val="2"/>
        <w:rPr>
          <w:noProof/>
        </w:rPr>
      </w:pPr>
      <w:bookmarkStart w:id="74" w:name="_Toc103349739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.2.4: Giao diện </w:t>
      </w:r>
      <w:bookmarkEnd w:id="74"/>
      <w:r>
        <w:rPr>
          <w:b/>
          <w:bCs/>
          <w:i/>
          <w:iCs/>
          <w:noProof/>
          <w:color w:val="000000"/>
        </w:rPr>
        <w:t>h</w:t>
      </w:r>
      <w:r w:rsidRPr="00260D16">
        <w:rPr>
          <w:b/>
          <w:bCs/>
          <w:i/>
          <w:iCs/>
          <w:noProof/>
          <w:color w:val="000000"/>
        </w:rPr>
        <w:t>àng đợi kiểm duyệt nội dung do biên tập viên gửi lên.</w:t>
      </w:r>
    </w:p>
    <w:p w14:paraId="724E323D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  <w:r w:rsidRPr="006E4E65">
        <w:rPr>
          <w:rFonts w:ascii="Times New Roman" w:hAnsi="Times New Roman"/>
        </w:rPr>
        <w:drawing>
          <wp:inline distT="0" distB="0" distL="0" distR="0" wp14:anchorId="2A1F02EE" wp14:editId="02C03E4E">
            <wp:extent cx="6122035" cy="3390265"/>
            <wp:effectExtent l="0" t="0" r="0" b="635"/>
            <wp:docPr id="2001163650" name="Picture 2001163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4DEA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03BBD850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75" w:name="_Toc103349740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.2.5: Giao diện </w:t>
      </w:r>
      <w:bookmarkEnd w:id="75"/>
      <w:r>
        <w:rPr>
          <w:b/>
          <w:bCs/>
          <w:i/>
          <w:iCs/>
          <w:noProof/>
          <w:color w:val="000000"/>
        </w:rPr>
        <w:t>d</w:t>
      </w:r>
      <w:r w:rsidRPr="00260D16">
        <w:rPr>
          <w:b/>
          <w:bCs/>
          <w:i/>
          <w:iCs/>
          <w:noProof/>
          <w:color w:val="000000"/>
        </w:rPr>
        <w:t>anh sách phản hồi/báo lỗi của học viên và quy trình xử lý.</w:t>
      </w:r>
    </w:p>
    <w:p w14:paraId="5866216B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  <w:r w:rsidRPr="006E4E65">
        <w:rPr>
          <w:noProof/>
          <w:color w:val="000000"/>
        </w:rPr>
        <w:drawing>
          <wp:inline distT="0" distB="0" distL="0" distR="0" wp14:anchorId="2422E1A6" wp14:editId="69375055">
            <wp:extent cx="6122035" cy="3376295"/>
            <wp:effectExtent l="0" t="0" r="0" b="0"/>
            <wp:docPr id="2001163651" name="Picture 200116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F417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</w:p>
    <w:p w14:paraId="2ECCF79D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08441309" w14:textId="77777777" w:rsidR="003154E5" w:rsidRDefault="003154E5" w:rsidP="003154E5">
      <w:pPr>
        <w:pStyle w:val="NormalWeb"/>
        <w:ind w:hanging="2"/>
        <w:jc w:val="center"/>
        <w:outlineLvl w:val="2"/>
        <w:rPr>
          <w:noProof/>
          <w:color w:val="000000"/>
        </w:rPr>
      </w:pPr>
      <w:bookmarkStart w:id="76" w:name="_Toc103349741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.2.6: Giao diện </w:t>
      </w:r>
      <w:bookmarkEnd w:id="76"/>
      <w:r w:rsidRPr="00260D16">
        <w:rPr>
          <w:b/>
          <w:bCs/>
          <w:i/>
          <w:iCs/>
          <w:noProof/>
          <w:color w:val="000000"/>
        </w:rPr>
        <w:t>Quản lý các nhóm danh mục dùng để phân loại chủ đề học.</w:t>
      </w:r>
    </w:p>
    <w:p w14:paraId="369B014F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  <w:r w:rsidRPr="006E4E65">
        <w:rPr>
          <w:rFonts w:ascii="Times New Roman" w:hAnsi="Times New Roman"/>
        </w:rPr>
        <w:drawing>
          <wp:inline distT="0" distB="0" distL="0" distR="0" wp14:anchorId="0A11B21C" wp14:editId="63EA9EDB">
            <wp:extent cx="6122035" cy="3429635"/>
            <wp:effectExtent l="0" t="0" r="0" b="0"/>
            <wp:docPr id="2001163652" name="Picture 200116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0A6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29BBCF0D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77" w:name="_Toc103349742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.2.7: </w:t>
      </w:r>
      <w:bookmarkEnd w:id="77"/>
      <w:r w:rsidRPr="00260D16">
        <w:rPr>
          <w:b/>
          <w:bCs/>
          <w:i/>
          <w:iCs/>
          <w:noProof/>
          <w:color w:val="000000"/>
        </w:rPr>
        <w:t>Biểu đồ phân tích người dùng, học tập và dữ liệu nội dung toàn hệ thống.</w:t>
      </w:r>
    </w:p>
    <w:p w14:paraId="2502EB2F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  <w:r w:rsidRPr="006E4E65">
        <w:rPr>
          <w:noProof/>
          <w:color w:val="000000"/>
        </w:rPr>
        <w:drawing>
          <wp:inline distT="0" distB="0" distL="0" distR="0" wp14:anchorId="3ADD2AB9" wp14:editId="51BCDC03">
            <wp:extent cx="6122035" cy="3354705"/>
            <wp:effectExtent l="0" t="0" r="0" b="0"/>
            <wp:docPr id="2001163653" name="Picture 2001163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2C28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</w:p>
    <w:p w14:paraId="6D7C02AC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497F8256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78" w:name="_Toc103349743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.2.8: Giao diện </w:t>
      </w:r>
      <w:bookmarkEnd w:id="78"/>
      <w:r>
        <w:rPr>
          <w:b/>
          <w:bCs/>
          <w:i/>
          <w:iCs/>
          <w:noProof/>
          <w:color w:val="000000"/>
        </w:rPr>
        <w:t>t</w:t>
      </w:r>
      <w:r w:rsidRPr="00C84FDA">
        <w:rPr>
          <w:b/>
          <w:bCs/>
          <w:i/>
          <w:iCs/>
          <w:noProof/>
          <w:color w:val="000000"/>
        </w:rPr>
        <w:t>heo dõi các hành động quản trị và thay đổi dữ liệu quan trọng.</w:t>
      </w:r>
    </w:p>
    <w:p w14:paraId="3BB7EED7" w14:textId="77777777" w:rsidR="003154E5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1A528087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  <w:r w:rsidRPr="006E4E65">
        <w:rPr>
          <w:rFonts w:ascii="Times New Roman" w:hAnsi="Times New Roman"/>
        </w:rPr>
        <w:lastRenderedPageBreak/>
        <w:drawing>
          <wp:inline distT="0" distB="0" distL="0" distR="0" wp14:anchorId="55515301" wp14:editId="2BEA2721">
            <wp:extent cx="6122035" cy="3410585"/>
            <wp:effectExtent l="0" t="0" r="0" b="0"/>
            <wp:docPr id="2001163654" name="Picture 200116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8D63" w14:textId="77777777" w:rsidR="003154E5" w:rsidRDefault="003154E5" w:rsidP="003154E5">
      <w:pPr>
        <w:pStyle w:val="NormalWeb"/>
        <w:ind w:hanging="2"/>
        <w:jc w:val="both"/>
      </w:pPr>
    </w:p>
    <w:p w14:paraId="715200B4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71F1EF40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79" w:name="_Toc103349744"/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.2.9: Giao diện </w:t>
      </w:r>
      <w:bookmarkEnd w:id="79"/>
      <w:r w:rsidRPr="005C2394">
        <w:rPr>
          <w:b/>
          <w:bCs/>
          <w:i/>
          <w:iCs/>
          <w:noProof/>
          <w:color w:val="000000"/>
        </w:rPr>
        <w:t>gửi thông báo chung và tạo lời nhắc học hằng ngày.</w:t>
      </w:r>
    </w:p>
    <w:p w14:paraId="69745FCF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</w:p>
    <w:p w14:paraId="308C8841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  <w:r w:rsidRPr="0006335C">
        <w:rPr>
          <w:rFonts w:ascii="Times New Roman" w:hAnsi="Times New Roman"/>
        </w:rPr>
        <w:drawing>
          <wp:inline distT="0" distB="0" distL="0" distR="0" wp14:anchorId="50EBE7B1" wp14:editId="05244ED1">
            <wp:extent cx="6122035" cy="3375025"/>
            <wp:effectExtent l="0" t="0" r="0" b="0"/>
            <wp:docPr id="2001163667" name="Picture 200116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E95A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202BDCF7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80" w:name="_Toc103349745"/>
      <w:r w:rsidRPr="00DD3EE9">
        <w:rPr>
          <w:b/>
          <w:bCs/>
          <w:i/>
          <w:iCs/>
          <w:noProof/>
          <w:color w:val="000000"/>
        </w:rPr>
        <w:lastRenderedPageBreak/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 xml:space="preserve">.2.10: Giao diện </w:t>
      </w:r>
      <w:bookmarkEnd w:id="80"/>
      <w:r>
        <w:rPr>
          <w:b/>
          <w:bCs/>
          <w:i/>
          <w:iCs/>
          <w:noProof/>
          <w:color w:val="000000"/>
        </w:rPr>
        <w:t>b</w:t>
      </w:r>
      <w:r w:rsidRPr="005C2394">
        <w:rPr>
          <w:b/>
          <w:bCs/>
          <w:i/>
          <w:iCs/>
          <w:noProof/>
          <w:color w:val="000000"/>
        </w:rPr>
        <w:t>ảng dữ liệu từ vựng với tìm kiếm, lọc, nhập hàng loạt và CRUD.</w:t>
      </w:r>
    </w:p>
    <w:p w14:paraId="4DC8BD35" w14:textId="77777777" w:rsidR="003154E5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r w:rsidRPr="006E4E65">
        <w:rPr>
          <w:b/>
          <w:bCs/>
          <w:i/>
          <w:iCs/>
          <w:noProof/>
          <w:color w:val="000000"/>
        </w:rPr>
        <w:drawing>
          <wp:inline distT="0" distB="0" distL="0" distR="0" wp14:anchorId="5CF04F69" wp14:editId="0A2364C9">
            <wp:extent cx="6122035" cy="3399790"/>
            <wp:effectExtent l="0" t="0" r="0" b="0"/>
            <wp:docPr id="2001163655" name="Picture 200116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D0D" w14:textId="77777777" w:rsidR="003154E5" w:rsidRPr="005C2394" w:rsidRDefault="003154E5" w:rsidP="003154E5">
      <w:pPr>
        <w:pStyle w:val="NormalWeb"/>
        <w:ind w:hanging="2"/>
        <w:jc w:val="center"/>
        <w:outlineLvl w:val="2"/>
      </w:pPr>
    </w:p>
    <w:p w14:paraId="4FD75A8C" w14:textId="77777777" w:rsidR="003154E5" w:rsidRDefault="003154E5" w:rsidP="003154E5">
      <w:pPr>
        <w:pStyle w:val="NormalWeb"/>
        <w:ind w:hanging="2"/>
        <w:jc w:val="both"/>
      </w:pPr>
    </w:p>
    <w:p w14:paraId="13B98A00" w14:textId="77777777" w:rsidR="003154E5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  <w:color w:val="000000"/>
        </w:rPr>
      </w:pPr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>.2.1</w:t>
      </w:r>
      <w:r>
        <w:rPr>
          <w:b/>
          <w:bCs/>
          <w:i/>
          <w:iCs/>
          <w:noProof/>
          <w:color w:val="000000"/>
        </w:rPr>
        <w:t>1</w:t>
      </w:r>
      <w:r w:rsidRPr="00DD3EE9">
        <w:rPr>
          <w:b/>
          <w:bCs/>
          <w:i/>
          <w:iCs/>
          <w:noProof/>
          <w:color w:val="000000"/>
        </w:rPr>
        <w:t xml:space="preserve">: Giao diện </w:t>
      </w:r>
      <w:r>
        <w:rPr>
          <w:b/>
          <w:bCs/>
          <w:i/>
          <w:iCs/>
          <w:noProof/>
          <w:color w:val="000000"/>
        </w:rPr>
        <w:t>q</w:t>
      </w:r>
      <w:r w:rsidRPr="005C2394">
        <w:rPr>
          <w:b/>
          <w:bCs/>
          <w:i/>
          <w:iCs/>
          <w:noProof/>
          <w:color w:val="000000"/>
        </w:rPr>
        <w:t>uản lý câu hỏi luyện tập gắn với từ vựng và chủ đề.</w:t>
      </w:r>
    </w:p>
    <w:p w14:paraId="4FEFCD02" w14:textId="77777777" w:rsidR="003154E5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  <w:color w:val="000000"/>
        </w:rPr>
      </w:pPr>
      <w:r w:rsidRPr="006E4E65">
        <w:rPr>
          <w:b/>
          <w:bCs/>
          <w:i/>
          <w:iCs/>
          <w:noProof/>
          <w:color w:val="000000"/>
        </w:rPr>
        <w:drawing>
          <wp:inline distT="0" distB="0" distL="0" distR="0" wp14:anchorId="0ADE2D3E" wp14:editId="087A5C2C">
            <wp:extent cx="6122035" cy="3397885"/>
            <wp:effectExtent l="0" t="0" r="0" b="0"/>
            <wp:docPr id="2001163656" name="Picture 200116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A99B" w14:textId="77777777" w:rsidR="003154E5" w:rsidRPr="005C2394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</w:rPr>
      </w:pPr>
    </w:p>
    <w:p w14:paraId="24AF7E05" w14:textId="77777777" w:rsidR="003154E5" w:rsidRDefault="003154E5" w:rsidP="003154E5">
      <w:pPr>
        <w:pStyle w:val="NormalWeb"/>
        <w:ind w:hanging="2"/>
        <w:jc w:val="both"/>
      </w:pPr>
    </w:p>
    <w:p w14:paraId="7B825011" w14:textId="77777777" w:rsidR="003154E5" w:rsidRPr="00E472FF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  <w:color w:val="000000"/>
        </w:rPr>
      </w:pPr>
      <w:r w:rsidRPr="00DD3EE9">
        <w:rPr>
          <w:b/>
          <w:bCs/>
          <w:i/>
          <w:iCs/>
          <w:noProof/>
          <w:color w:val="000000"/>
        </w:rPr>
        <w:t xml:space="preserve">Hình </w:t>
      </w:r>
      <w:r>
        <w:rPr>
          <w:b/>
          <w:bCs/>
          <w:i/>
          <w:iCs/>
          <w:noProof/>
          <w:color w:val="000000"/>
        </w:rPr>
        <w:t>6</w:t>
      </w:r>
      <w:r w:rsidRPr="00DD3EE9">
        <w:rPr>
          <w:b/>
          <w:bCs/>
          <w:i/>
          <w:iCs/>
          <w:noProof/>
          <w:color w:val="000000"/>
        </w:rPr>
        <w:t>.2.</w:t>
      </w:r>
      <w:r>
        <w:rPr>
          <w:b/>
          <w:bCs/>
          <w:i/>
          <w:iCs/>
          <w:noProof/>
          <w:color w:val="000000"/>
        </w:rPr>
        <w:t>12</w:t>
      </w:r>
      <w:r w:rsidRPr="00DD3EE9">
        <w:rPr>
          <w:b/>
          <w:bCs/>
          <w:i/>
          <w:iCs/>
          <w:noProof/>
          <w:color w:val="000000"/>
        </w:rPr>
        <w:t xml:space="preserve">: Giao diện </w:t>
      </w:r>
      <w:r>
        <w:rPr>
          <w:b/>
          <w:bCs/>
          <w:i/>
          <w:iCs/>
          <w:noProof/>
          <w:color w:val="000000"/>
        </w:rPr>
        <w:t>t</w:t>
      </w:r>
      <w:r w:rsidRPr="005C2394">
        <w:rPr>
          <w:b/>
          <w:bCs/>
          <w:i/>
          <w:iCs/>
          <w:noProof/>
          <w:color w:val="000000"/>
        </w:rPr>
        <w:t>ạo, chỉnh sửa, xuất bản và lưu trữ các bài kiểm tra ngắn.</w:t>
      </w:r>
    </w:p>
    <w:p w14:paraId="51469C9A" w14:textId="77777777" w:rsidR="003154E5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  <w:bookmarkStart w:id="81" w:name="_Toc103349746"/>
      <w:r>
        <w:rPr>
          <w:b/>
          <w:bCs/>
        </w:rPr>
        <w:t>6</w:t>
      </w:r>
      <w:r w:rsidRPr="00DD3EE9">
        <w:rPr>
          <w:b/>
          <w:bCs/>
        </w:rPr>
        <w:t xml:space="preserve">.3 Giao </w:t>
      </w:r>
      <w:proofErr w:type="spellStart"/>
      <w:r w:rsidRPr="00DD3EE9">
        <w:rPr>
          <w:b/>
          <w:bCs/>
        </w:rPr>
        <w:t>diện</w:t>
      </w:r>
      <w:proofErr w:type="spellEnd"/>
      <w:r w:rsidRPr="00DD3EE9">
        <w:rPr>
          <w:b/>
          <w:bCs/>
        </w:rPr>
        <w:t xml:space="preserve"> </w:t>
      </w:r>
      <w:proofErr w:type="spellStart"/>
      <w:r w:rsidRPr="00DD3EE9">
        <w:rPr>
          <w:b/>
          <w:bCs/>
        </w:rPr>
        <w:t>dành</w:t>
      </w:r>
      <w:proofErr w:type="spellEnd"/>
      <w:r w:rsidRPr="00DD3EE9">
        <w:rPr>
          <w:b/>
          <w:bCs/>
        </w:rPr>
        <w:t xml:space="preserve"> </w:t>
      </w:r>
      <w:proofErr w:type="spellStart"/>
      <w:r w:rsidRPr="00DD3EE9">
        <w:rPr>
          <w:b/>
          <w:bCs/>
        </w:rPr>
        <w:t>cho</w:t>
      </w:r>
      <w:proofErr w:type="spellEnd"/>
      <w:r w:rsidRPr="00DD3EE9">
        <w:rPr>
          <w:b/>
          <w:bCs/>
        </w:rPr>
        <w:t xml:space="preserve"> </w:t>
      </w:r>
      <w:bookmarkEnd w:id="81"/>
      <w:r>
        <w:rPr>
          <w:b/>
          <w:bCs/>
        </w:rPr>
        <w:t>Creator</w:t>
      </w:r>
    </w:p>
    <w:p w14:paraId="1CF2A6AD" w14:textId="77777777" w:rsidR="003154E5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  <w:r w:rsidRPr="006E4E65">
        <w:rPr>
          <w:b/>
          <w:bCs/>
        </w:rPr>
        <w:drawing>
          <wp:inline distT="0" distB="0" distL="0" distR="0" wp14:anchorId="592EC3BF" wp14:editId="72186654">
            <wp:extent cx="6122035" cy="3367405"/>
            <wp:effectExtent l="0" t="0" r="0" b="4445"/>
            <wp:docPr id="2001163657" name="Picture 200116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EF73" w14:textId="77777777" w:rsidR="003154E5" w:rsidRPr="00E472FF" w:rsidRDefault="003154E5" w:rsidP="003154E5">
      <w:pPr>
        <w:pStyle w:val="NormalWeb"/>
        <w:ind w:hanging="2"/>
        <w:jc w:val="center"/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6.3.1: </w:t>
      </w:r>
      <w:proofErr w:type="spellStart"/>
      <w:r w:rsidRPr="006C6090">
        <w:rPr>
          <w:b/>
          <w:bCs/>
          <w:i/>
          <w:iCs/>
        </w:rPr>
        <w:t>Tổng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quan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số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lượng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chủ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đề</w:t>
      </w:r>
      <w:proofErr w:type="spellEnd"/>
      <w:r w:rsidRPr="006C6090">
        <w:rPr>
          <w:b/>
          <w:bCs/>
          <w:i/>
          <w:iCs/>
        </w:rPr>
        <w:t xml:space="preserve">, </w:t>
      </w:r>
      <w:proofErr w:type="spellStart"/>
      <w:r w:rsidRPr="006C6090">
        <w:rPr>
          <w:b/>
          <w:bCs/>
          <w:i/>
          <w:iCs/>
        </w:rPr>
        <w:t>từ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vựng</w:t>
      </w:r>
      <w:proofErr w:type="spellEnd"/>
      <w:r w:rsidRPr="006C6090">
        <w:rPr>
          <w:b/>
          <w:bCs/>
          <w:i/>
          <w:iCs/>
        </w:rPr>
        <w:t xml:space="preserve">, </w:t>
      </w:r>
      <w:proofErr w:type="spellStart"/>
      <w:r w:rsidRPr="006C6090">
        <w:rPr>
          <w:b/>
          <w:bCs/>
          <w:i/>
          <w:iCs/>
        </w:rPr>
        <w:t>câu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hỏi</w:t>
      </w:r>
      <w:proofErr w:type="spellEnd"/>
      <w:r w:rsidRPr="006C6090">
        <w:rPr>
          <w:b/>
          <w:bCs/>
          <w:i/>
          <w:iCs/>
        </w:rPr>
        <w:t xml:space="preserve">, </w:t>
      </w:r>
      <w:proofErr w:type="spellStart"/>
      <w:r w:rsidRPr="006C6090">
        <w:rPr>
          <w:b/>
          <w:bCs/>
          <w:i/>
          <w:iCs/>
        </w:rPr>
        <w:t>bài</w:t>
      </w:r>
      <w:proofErr w:type="spellEnd"/>
      <w:r w:rsidRPr="006C6090">
        <w:rPr>
          <w:b/>
          <w:bCs/>
          <w:i/>
          <w:iCs/>
        </w:rPr>
        <w:t xml:space="preserve"> test </w:t>
      </w:r>
      <w:proofErr w:type="spellStart"/>
      <w:r w:rsidRPr="006C6090">
        <w:rPr>
          <w:b/>
          <w:bCs/>
          <w:i/>
          <w:iCs/>
        </w:rPr>
        <w:t>và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trạng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thái</w:t>
      </w:r>
      <w:proofErr w:type="spellEnd"/>
      <w:r w:rsidRPr="006C6090">
        <w:rPr>
          <w:b/>
          <w:bCs/>
          <w:i/>
          <w:iCs/>
        </w:rPr>
        <w:t xml:space="preserve"> </w:t>
      </w:r>
      <w:proofErr w:type="spellStart"/>
      <w:r w:rsidRPr="006C6090">
        <w:rPr>
          <w:b/>
          <w:bCs/>
          <w:i/>
          <w:iCs/>
        </w:rPr>
        <w:t>nội</w:t>
      </w:r>
      <w:proofErr w:type="spellEnd"/>
      <w:r w:rsidRPr="006C6090">
        <w:rPr>
          <w:b/>
          <w:bCs/>
          <w:i/>
          <w:iCs/>
        </w:rPr>
        <w:t xml:space="preserve"> dung.</w:t>
      </w:r>
    </w:p>
    <w:p w14:paraId="6D1ED5E2" w14:textId="77777777" w:rsidR="003154E5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  <w:r w:rsidRPr="006E4E65">
        <w:rPr>
          <w:b/>
          <w:bCs/>
        </w:rPr>
        <w:drawing>
          <wp:inline distT="0" distB="0" distL="0" distR="0" wp14:anchorId="2D1A8C98" wp14:editId="6E90623B">
            <wp:extent cx="6122035" cy="3368675"/>
            <wp:effectExtent l="0" t="0" r="0" b="3175"/>
            <wp:docPr id="2001163658" name="Picture 200116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2767" w14:textId="77777777" w:rsidR="003154E5" w:rsidRPr="00DD3EE9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</w:p>
    <w:p w14:paraId="47F46E43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0736E400" w14:textId="77777777" w:rsidR="003154E5" w:rsidRPr="006C6090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Hình 6.3.2: Giao diện tao các chủ đề</w:t>
      </w:r>
    </w:p>
    <w:p w14:paraId="5FD57771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drawing>
          <wp:inline distT="0" distB="0" distL="0" distR="0" wp14:anchorId="3415686C" wp14:editId="3453BBCB">
            <wp:extent cx="6122035" cy="3385185"/>
            <wp:effectExtent l="0" t="0" r="0" b="5715"/>
            <wp:docPr id="2001163659" name="Picture 200116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0AC" w14:textId="77777777" w:rsidR="003154E5" w:rsidRPr="006C6090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C6090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6C6090">
        <w:rPr>
          <w:b/>
          <w:bCs/>
          <w:i/>
          <w:iCs/>
          <w:noProof/>
        </w:rPr>
        <w:t>.3.3: Giao diện tạo các từ vựng</w:t>
      </w:r>
    </w:p>
    <w:p w14:paraId="00AA7911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drawing>
          <wp:inline distT="0" distB="0" distL="0" distR="0" wp14:anchorId="0B583C4E" wp14:editId="530E42D8">
            <wp:extent cx="6122035" cy="3366770"/>
            <wp:effectExtent l="0" t="0" r="0" b="5080"/>
            <wp:docPr id="2001163661" name="Picture 2001163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2598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lastRenderedPageBreak/>
        <w:drawing>
          <wp:inline distT="0" distB="0" distL="0" distR="0" wp14:anchorId="65272F62" wp14:editId="2B51B76B">
            <wp:extent cx="6122035" cy="3401060"/>
            <wp:effectExtent l="0" t="0" r="0" b="8890"/>
            <wp:docPr id="2001163660" name="Picture 200116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F656" w14:textId="77777777" w:rsidR="003154E5" w:rsidRPr="006C6090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C6090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6C6090">
        <w:rPr>
          <w:b/>
          <w:bCs/>
          <w:i/>
          <w:iCs/>
          <w:noProof/>
        </w:rPr>
        <w:t>.3.4: Giao diện tạo và quản lí các câu hỏi.</w:t>
      </w:r>
    </w:p>
    <w:p w14:paraId="6EF81678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drawing>
          <wp:inline distT="0" distB="0" distL="0" distR="0" wp14:anchorId="78F63E2A" wp14:editId="19BBB73D">
            <wp:extent cx="6122035" cy="3354070"/>
            <wp:effectExtent l="0" t="0" r="0" b="0"/>
            <wp:docPr id="2001163662" name="Picture 200116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FE38" w14:textId="77777777" w:rsidR="003154E5" w:rsidRPr="006C6090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C6090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6C6090">
        <w:rPr>
          <w:b/>
          <w:bCs/>
          <w:i/>
          <w:iCs/>
          <w:noProof/>
        </w:rPr>
        <w:t>.3.5: Giao diện tạo và quản lí minitest</w:t>
      </w:r>
    </w:p>
    <w:p w14:paraId="425F714D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lastRenderedPageBreak/>
        <w:drawing>
          <wp:inline distT="0" distB="0" distL="0" distR="0" wp14:anchorId="51715AE1" wp14:editId="04B83AAA">
            <wp:extent cx="6122035" cy="3398520"/>
            <wp:effectExtent l="0" t="0" r="0" b="0"/>
            <wp:docPr id="2001163663" name="Picture 200116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156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742ACC54" w14:textId="77777777" w:rsidR="003154E5" w:rsidRPr="00E472FF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 xml:space="preserve">Hình 6.3.6: </w:t>
      </w:r>
      <w:r w:rsidRPr="00E472FF">
        <w:rPr>
          <w:b/>
          <w:bCs/>
          <w:i/>
          <w:iCs/>
          <w:noProof/>
        </w:rPr>
        <w:t>Tập hợp nội dung đang soạn, chưa gửi sang quy trình kiểm duyệt.</w:t>
      </w:r>
    </w:p>
    <w:p w14:paraId="28ED956C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drawing>
          <wp:inline distT="0" distB="0" distL="0" distR="0" wp14:anchorId="2AAF45D4" wp14:editId="2116A717">
            <wp:extent cx="6122035" cy="3347085"/>
            <wp:effectExtent l="0" t="0" r="0" b="5715"/>
            <wp:docPr id="2001163664" name="Picture 2001163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2115" w14:textId="77777777" w:rsidR="003154E5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C6090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6C6090">
        <w:rPr>
          <w:b/>
          <w:bCs/>
          <w:i/>
          <w:iCs/>
          <w:noProof/>
        </w:rPr>
        <w:t xml:space="preserve">.3.7: Giao diện xem trang thái </w:t>
      </w:r>
      <w:r>
        <w:rPr>
          <w:b/>
          <w:bCs/>
          <w:i/>
          <w:iCs/>
          <w:noProof/>
        </w:rPr>
        <w:t xml:space="preserve">chờ </w:t>
      </w:r>
      <w:r w:rsidRPr="006C6090">
        <w:rPr>
          <w:b/>
          <w:bCs/>
          <w:i/>
          <w:iCs/>
          <w:noProof/>
        </w:rPr>
        <w:t>admin duyệt.</w:t>
      </w:r>
    </w:p>
    <w:p w14:paraId="7723FC17" w14:textId="77777777" w:rsidR="003154E5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E65">
        <w:rPr>
          <w:b/>
          <w:bCs/>
          <w:i/>
          <w:iCs/>
          <w:noProof/>
        </w:rPr>
        <w:lastRenderedPageBreak/>
        <w:drawing>
          <wp:inline distT="0" distB="0" distL="0" distR="0" wp14:anchorId="7D14E55C" wp14:editId="25AFE99E">
            <wp:extent cx="6122035" cy="3394075"/>
            <wp:effectExtent l="0" t="0" r="0" b="0"/>
            <wp:docPr id="2001163665" name="Picture 2001163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EA" w14:textId="77777777" w:rsidR="003154E5" w:rsidRPr="006C6090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Hình 6.3.8: Giao diện xem nội dung bị từ chối duyệt.</w:t>
      </w:r>
    </w:p>
    <w:p w14:paraId="00A24DB8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6D8C38CC" w14:textId="77777777" w:rsidR="003154E5" w:rsidRDefault="003154E5" w:rsidP="003154E5">
      <w:pPr>
        <w:pStyle w:val="NormalWeb"/>
        <w:ind w:hanging="2"/>
        <w:jc w:val="both"/>
        <w:rPr>
          <w:noProof/>
        </w:rPr>
      </w:pPr>
      <w:r w:rsidRPr="006E4E65">
        <w:rPr>
          <w:noProof/>
        </w:rPr>
        <w:drawing>
          <wp:inline distT="0" distB="0" distL="0" distR="0" wp14:anchorId="68A21B27" wp14:editId="2DF88F52">
            <wp:extent cx="6122035" cy="3389630"/>
            <wp:effectExtent l="0" t="0" r="0" b="1270"/>
            <wp:docPr id="2001163666" name="Picture 2001163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9B7" w14:textId="77777777" w:rsidR="003154E5" w:rsidRPr="00DD3EE9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  <w:bookmarkStart w:id="82" w:name="_Toc103349747"/>
      <w:r w:rsidRPr="00DD3EE9">
        <w:rPr>
          <w:b/>
          <w:bCs/>
          <w:i/>
          <w:iCs/>
          <w:noProof/>
        </w:rPr>
        <w:t xml:space="preserve">Hình </w:t>
      </w:r>
      <w:r>
        <w:rPr>
          <w:b/>
          <w:bCs/>
          <w:i/>
          <w:iCs/>
          <w:noProof/>
        </w:rPr>
        <w:t>6</w:t>
      </w:r>
      <w:r w:rsidRPr="00DD3EE9">
        <w:rPr>
          <w:b/>
          <w:bCs/>
          <w:i/>
          <w:iCs/>
          <w:noProof/>
        </w:rPr>
        <w:t>.3.</w:t>
      </w:r>
      <w:r>
        <w:rPr>
          <w:b/>
          <w:bCs/>
          <w:i/>
          <w:iCs/>
          <w:noProof/>
        </w:rPr>
        <w:t>9</w:t>
      </w:r>
      <w:r w:rsidRPr="00DD3EE9">
        <w:rPr>
          <w:b/>
          <w:bCs/>
          <w:i/>
          <w:iCs/>
          <w:noProof/>
        </w:rPr>
        <w:t xml:space="preserve">: </w:t>
      </w:r>
      <w:bookmarkEnd w:id="82"/>
      <w:r w:rsidRPr="006C6090">
        <w:rPr>
          <w:b/>
          <w:bCs/>
          <w:i/>
          <w:iCs/>
          <w:noProof/>
        </w:rPr>
        <w:t>Các chỉ số giúp đánh giá quy mô và hiệu quả nội dung đã tạo.</w:t>
      </w:r>
    </w:p>
    <w:p w14:paraId="41F1DD62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76C6D283" w14:textId="77777777" w:rsidR="003154E5" w:rsidRDefault="003154E5" w:rsidP="003154E5">
      <w:pPr>
        <w:pStyle w:val="NormalWeb"/>
        <w:ind w:hanging="2"/>
        <w:jc w:val="both"/>
        <w:rPr>
          <w:noProof/>
        </w:rPr>
      </w:pPr>
    </w:p>
    <w:p w14:paraId="5C7D4F0D" w14:textId="2F73B660" w:rsidR="00591558" w:rsidRDefault="00591558" w:rsidP="003154E5">
      <w:pPr>
        <w:pStyle w:val="Heading1"/>
      </w:pPr>
    </w:p>
    <w:sectPr w:rsidR="00591558" w:rsidSect="003154E5">
      <w:headerReference w:type="default" r:id="rId56"/>
      <w:footerReference w:type="default" r:id="rId57"/>
      <w:pgSz w:w="11907" w:h="16840"/>
      <w:pgMar w:top="1133" w:right="1133" w:bottom="1700" w:left="1133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B7155" w14:textId="77777777" w:rsidR="00BC3A39" w:rsidRDefault="00BC3A39">
      <w:r>
        <w:separator/>
      </w:r>
    </w:p>
  </w:endnote>
  <w:endnote w:type="continuationSeparator" w:id="0">
    <w:p w14:paraId="445966A3" w14:textId="77777777" w:rsidR="00BC3A39" w:rsidRDefault="00BC3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ZapfDingbats"/>
    <w:charset w:val="02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Aptim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8BE5" w14:textId="77777777" w:rsidR="00720EBA" w:rsidRPr="00D42D31" w:rsidRDefault="00720EBA" w:rsidP="00CC2345">
    <w:pPr>
      <w:pStyle w:val="Footer"/>
      <w:pBdr>
        <w:top w:val="single" w:sz="2" w:space="1" w:color="999999"/>
      </w:pBdr>
      <w:tabs>
        <w:tab w:val="clear" w:pos="8640"/>
        <w:tab w:val="right" w:pos="9000"/>
      </w:tabs>
      <w:ind w:left="0"/>
      <w:rPr>
        <w:color w:val="999999"/>
      </w:rPr>
    </w:pPr>
    <w:r w:rsidRPr="00D42D31">
      <w:rPr>
        <w:rStyle w:val="PageNumber"/>
        <w:color w:val="999999"/>
      </w:rPr>
      <w:tab/>
      <w:t>Tài liệu nội bộ</w:t>
    </w:r>
    <w:r w:rsidRPr="00D42D31">
      <w:rPr>
        <w:rStyle w:val="PageNumber"/>
        <w:color w:val="999999"/>
      </w:rPr>
      <w:tab/>
    </w:r>
    <w:r w:rsidRPr="00D42D31">
      <w:rPr>
        <w:rStyle w:val="PageNumber"/>
      </w:rPr>
      <w:fldChar w:fldCharType="begin"/>
    </w:r>
    <w:r w:rsidRPr="00D42D31">
      <w:rPr>
        <w:rStyle w:val="PageNumber"/>
      </w:rPr>
      <w:instrText xml:space="preserve"> PAGE </w:instrText>
    </w:r>
    <w:r w:rsidRPr="00D42D31">
      <w:rPr>
        <w:rStyle w:val="PageNumber"/>
      </w:rPr>
      <w:fldChar w:fldCharType="separate"/>
    </w:r>
    <w:r w:rsidR="004F61EE">
      <w:rPr>
        <w:rStyle w:val="PageNumber"/>
        <w:noProof/>
      </w:rPr>
      <w:t>33</w:t>
    </w:r>
    <w:r w:rsidRPr="00D42D31">
      <w:rPr>
        <w:rStyle w:val="PageNumber"/>
      </w:rPr>
      <w:fldChar w:fldCharType="end"/>
    </w:r>
    <w:r w:rsidRPr="00D42D31">
      <w:rPr>
        <w:rStyle w:val="PageNumber"/>
      </w:rPr>
      <w:t>/</w:t>
    </w:r>
    <w:r w:rsidRPr="00D42D31">
      <w:rPr>
        <w:rStyle w:val="PageNumber"/>
      </w:rPr>
      <w:fldChar w:fldCharType="begin"/>
    </w:r>
    <w:r w:rsidRPr="00D42D31">
      <w:rPr>
        <w:rStyle w:val="PageNumber"/>
      </w:rPr>
      <w:instrText xml:space="preserve"> NUMPAGES </w:instrText>
    </w:r>
    <w:r w:rsidRPr="00D42D31">
      <w:rPr>
        <w:rStyle w:val="PageNumber"/>
      </w:rPr>
      <w:fldChar w:fldCharType="separate"/>
    </w:r>
    <w:r w:rsidR="004F61EE">
      <w:rPr>
        <w:rStyle w:val="PageNumber"/>
        <w:noProof/>
      </w:rPr>
      <w:t>33</w:t>
    </w:r>
    <w:r w:rsidRPr="00D42D31">
      <w:rPr>
        <w:rStyle w:val="PageNumber"/>
      </w:rPr>
      <w:fldChar w:fldCharType="end"/>
    </w:r>
    <w:r w:rsidRPr="00D42D31">
      <w:rPr>
        <w:rStyle w:val="PageNumber"/>
        <w:color w:val="999999"/>
      </w:rPr>
      <w:t>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779BE" w14:textId="77777777" w:rsidR="00BC3A39" w:rsidRDefault="00BC3A39">
      <w:r>
        <w:separator/>
      </w:r>
    </w:p>
  </w:footnote>
  <w:footnote w:type="continuationSeparator" w:id="0">
    <w:p w14:paraId="4C74F82B" w14:textId="77777777" w:rsidR="00BC3A39" w:rsidRDefault="00BC3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D7C4" w14:textId="77777777" w:rsidR="00720EBA" w:rsidRPr="00D42D31" w:rsidRDefault="00720EBA" w:rsidP="00CC2345">
    <w:pPr>
      <w:pStyle w:val="Header"/>
      <w:pBdr>
        <w:bottom w:val="single" w:sz="2" w:space="1" w:color="999999"/>
      </w:pBdr>
      <w:tabs>
        <w:tab w:val="clear" w:pos="8640"/>
        <w:tab w:val="right" w:pos="9000"/>
      </w:tabs>
      <w:spacing w:line="240" w:lineRule="auto"/>
      <w:ind w:left="0"/>
      <w:rPr>
        <w:color w:val="999999"/>
      </w:rPr>
    </w:pPr>
    <w:r w:rsidRPr="00D42D31">
      <w:rPr>
        <w:rFonts w:cs="Tahoma"/>
        <w:bCs/>
        <w:iCs/>
        <w:color w:val="999999"/>
      </w:rPr>
      <w:t xml:space="preserve">&lt;2024_VocaBoost_VKU&gt;: Thiết kế chi tiết </w:t>
    </w:r>
    <w:r w:rsidRPr="00D42D31">
      <w:rPr>
        <w:rFonts w:cs="Tahoma"/>
        <w:bCs/>
        <w:iCs/>
        <w:color w:val="999999"/>
      </w:rPr>
      <w:tab/>
    </w:r>
    <w:r w:rsidRPr="00D42D31">
      <w:rPr>
        <w:rFonts w:cs="Tahoma"/>
        <w:bCs/>
        <w:iCs/>
        <w:color w:val="999999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7806" type="#_x0000_t75" style="width:3in;height:3in" o:bullet="t"/>
    </w:pict>
  </w:numPicBullet>
  <w:numPicBullet w:numPicBulletId="1">
    <w:pict>
      <v:shape id="_x0000_i7807" type="#_x0000_t75" style="width:3in;height:3in" o:bullet="t"/>
    </w:pict>
  </w:numPicBullet>
  <w:numPicBullet w:numPicBulletId="2">
    <w:pict>
      <v:shape id="_x0000_i7808" type="#_x0000_t75" style="width:3in;height:3in" o:bullet="t"/>
    </w:pict>
  </w:numPicBullet>
  <w:numPicBullet w:numPicBulletId="3">
    <w:pict>
      <v:shape id="_x0000_i7809" type="#_x0000_t75" style="width:3in;height:3in" o:bullet="t"/>
    </w:pict>
  </w:numPicBullet>
  <w:numPicBullet w:numPicBulletId="4">
    <w:pict>
      <v:shape id="_x0000_i7810" type="#_x0000_t75" style="width:3in;height:3in" o:bullet="t"/>
    </w:pict>
  </w:numPicBullet>
  <w:numPicBullet w:numPicBulletId="5">
    <w:pict>
      <v:shape id="_x0000_i7811" type="#_x0000_t75" style="width:3in;height:3in" o:bullet="t"/>
    </w:pict>
  </w:numPicBullet>
  <w:numPicBullet w:numPicBulletId="6">
    <w:pict>
      <v:shape id="_x0000_i7812" type="#_x0000_t75" style="width:3in;height:3in" o:bullet="t"/>
    </w:pict>
  </w:numPicBullet>
  <w:numPicBullet w:numPicBulletId="7">
    <w:pict>
      <v:shape id="_x0000_i7813" type="#_x0000_t75" style="width:3in;height:3in" o:bullet="t"/>
    </w:pict>
  </w:numPicBullet>
  <w:numPicBullet w:numPicBulletId="8">
    <w:pict>
      <v:shape id="_x0000_i7814" type="#_x0000_t75" style="width:3in;height:3in" o:bullet="t"/>
    </w:pict>
  </w:numPicBullet>
  <w:numPicBullet w:numPicBulletId="9">
    <w:pict>
      <v:shape id="_x0000_i7815" type="#_x0000_t75" style="width:3in;height:3in" o:bullet="t"/>
    </w:pict>
  </w:numPicBullet>
  <w:numPicBullet w:numPicBulletId="10">
    <w:pict>
      <v:shape id="_x0000_i7816" type="#_x0000_t75" style="width:3in;height:3in" o:bullet="t"/>
    </w:pict>
  </w:numPicBullet>
  <w:numPicBullet w:numPicBulletId="11">
    <w:pict>
      <v:shape id="_x0000_i7817" type="#_x0000_t75" style="width:3in;height:3in" o:bullet="t"/>
    </w:pict>
  </w:numPicBullet>
  <w:abstractNum w:abstractNumId="0" w15:restartNumberingAfterBreak="0">
    <w:nsid w:val="01A539EC"/>
    <w:multiLevelType w:val="multilevel"/>
    <w:tmpl w:val="C6461028"/>
    <w:lvl w:ilvl="0">
      <w:start w:val="1"/>
      <w:numFmt w:val="decimal"/>
      <w:pStyle w:val="ListNumber2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upperRoman"/>
      <w:lvlText w:val="%2."/>
      <w:lvlJc w:val="left"/>
      <w:pPr>
        <w:ind w:left="576" w:hanging="576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"/>
        <w:szCs w:val="2"/>
        <w:highlight w:val="black"/>
        <w:u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1080"/>
      </w:pPr>
    </w:lvl>
    <w:lvl w:ilvl="3">
      <w:start w:val="1"/>
      <w:numFmt w:val="decimal"/>
      <w:lvlText w:val="%2.%3.%4."/>
      <w:lvlJc w:val="left"/>
      <w:pPr>
        <w:ind w:left="864" w:hanging="864"/>
      </w:pPr>
    </w:lvl>
    <w:lvl w:ilvl="4">
      <w:start w:val="1"/>
      <w:numFmt w:val="decimal"/>
      <w:lvlText w:val="%2.%3.%4.%5."/>
      <w:lvlJc w:val="left"/>
      <w:pPr>
        <w:ind w:left="1008" w:hanging="1008"/>
      </w:pPr>
    </w:lvl>
    <w:lvl w:ilvl="5">
      <w:start w:val="1"/>
      <w:numFmt w:val="decimal"/>
      <w:lvlText w:val="%2.%3.%4.%5.%6."/>
      <w:lvlJc w:val="left"/>
      <w:pPr>
        <w:ind w:left="1152" w:hanging="1152"/>
      </w:pPr>
    </w:lvl>
    <w:lvl w:ilvl="6">
      <w:start w:val="1"/>
      <w:numFmt w:val="decimal"/>
      <w:lvlText w:val="%2.%3.%4.%5.%6.%7."/>
      <w:lvlJc w:val="left"/>
      <w:pPr>
        <w:ind w:left="1296" w:hanging="1296"/>
      </w:pPr>
    </w:lvl>
    <w:lvl w:ilvl="7">
      <w:start w:val="1"/>
      <w:numFmt w:val="decimal"/>
      <w:lvlText w:val="%2.%3.%4.%5.%6.%7.%8"/>
      <w:lvlJc w:val="left"/>
      <w:pPr>
        <w:ind w:left="1440" w:hanging="1440"/>
      </w:pPr>
    </w:lvl>
    <w:lvl w:ilvl="8">
      <w:start w:val="1"/>
      <w:numFmt w:val="decimal"/>
      <w:lvlText w:val="%2.%3.%4.%5.%6.%7.%8.%9"/>
      <w:lvlJc w:val="left"/>
      <w:pPr>
        <w:ind w:left="1584" w:hanging="1584"/>
      </w:pPr>
    </w:lvl>
  </w:abstractNum>
  <w:abstractNum w:abstractNumId="1" w15:restartNumberingAfterBreak="0">
    <w:nsid w:val="0812578B"/>
    <w:multiLevelType w:val="multilevel"/>
    <w:tmpl w:val="83E0B644"/>
    <w:lvl w:ilvl="0">
      <w:start w:val="1"/>
      <w:numFmt w:val="bullet"/>
      <w:pStyle w:val="ListNumber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12487"/>
    <w:multiLevelType w:val="multilevel"/>
    <w:tmpl w:val="06680D00"/>
    <w:lvl w:ilvl="0">
      <w:start w:val="1"/>
      <w:numFmt w:val="bullet"/>
      <w:pStyle w:val="ListBullet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41325D"/>
    <w:multiLevelType w:val="multilevel"/>
    <w:tmpl w:val="0A8011E6"/>
    <w:lvl w:ilvl="0">
      <w:start w:val="1"/>
      <w:numFmt w:val="decimal"/>
      <w:pStyle w:val="Heading1"/>
      <w:lvlText w:val="%1."/>
      <w:lvlJc w:val="left"/>
      <w:pPr>
        <w:tabs>
          <w:tab w:val="num" w:pos="2070"/>
        </w:tabs>
        <w:ind w:left="207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2277"/>
        </w:tabs>
        <w:ind w:left="2277" w:hanging="567"/>
      </w:pPr>
    </w:lvl>
    <w:lvl w:ilvl="2">
      <w:start w:val="1"/>
      <w:numFmt w:val="decimal"/>
      <w:pStyle w:val="H3"/>
      <w:lvlText w:val="%1.%2.%3."/>
      <w:lvlJc w:val="left"/>
      <w:pPr>
        <w:tabs>
          <w:tab w:val="num" w:pos="3924"/>
        </w:tabs>
        <w:ind w:left="3924" w:hanging="504"/>
      </w:pPr>
    </w:lvl>
    <w:lvl w:ilvl="3">
      <w:start w:val="1"/>
      <w:numFmt w:val="decimal"/>
      <w:lvlText w:val="%1.%2.%3.%4."/>
      <w:lvlJc w:val="left"/>
      <w:pPr>
        <w:tabs>
          <w:tab w:val="num" w:pos="3438"/>
        </w:tabs>
        <w:ind w:left="3438" w:hanging="648"/>
      </w:pPr>
    </w:lvl>
    <w:lvl w:ilvl="4">
      <w:start w:val="1"/>
      <w:numFmt w:val="decimal"/>
      <w:lvlText w:val="%1.%2.%3.%4.%5."/>
      <w:lvlJc w:val="left"/>
      <w:pPr>
        <w:tabs>
          <w:tab w:val="num" w:pos="3942"/>
        </w:tabs>
        <w:ind w:left="3942" w:hanging="792"/>
      </w:pPr>
    </w:lvl>
    <w:lvl w:ilvl="5">
      <w:start w:val="1"/>
      <w:numFmt w:val="decimal"/>
      <w:lvlText w:val="%1.%2.%3.%4.%5.%6."/>
      <w:lvlJc w:val="left"/>
      <w:pPr>
        <w:tabs>
          <w:tab w:val="num" w:pos="4446"/>
        </w:tabs>
        <w:ind w:left="444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950"/>
        </w:tabs>
        <w:ind w:left="495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54"/>
        </w:tabs>
        <w:ind w:left="545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030"/>
        </w:tabs>
        <w:ind w:left="6030" w:hanging="1440"/>
      </w:pPr>
    </w:lvl>
  </w:abstractNum>
  <w:abstractNum w:abstractNumId="4" w15:restartNumberingAfterBreak="0">
    <w:nsid w:val="10467175"/>
    <w:multiLevelType w:val="singleLevel"/>
    <w:tmpl w:val="6568E4E6"/>
    <w:lvl w:ilvl="0">
      <w:numFmt w:val="bullet"/>
      <w:pStyle w:val="Level2Textbullet"/>
      <w:lvlText w:val="-"/>
      <w:lvlJc w:val="left"/>
      <w:pPr>
        <w:tabs>
          <w:tab w:val="num" w:pos="792"/>
        </w:tabs>
        <w:ind w:left="792" w:hanging="360"/>
      </w:pPr>
      <w:rPr>
        <w:rFonts w:ascii="Times New Roman" w:hAnsi="Times New Roman" w:hint="default"/>
      </w:rPr>
    </w:lvl>
  </w:abstractNum>
  <w:abstractNum w:abstractNumId="5" w15:restartNumberingAfterBreak="0">
    <w:nsid w:val="13DF115B"/>
    <w:multiLevelType w:val="hybridMultilevel"/>
    <w:tmpl w:val="AAE8EFA0"/>
    <w:lvl w:ilvl="0" w:tplc="923A29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2D04668">
      <w:start w:val="1"/>
      <w:numFmt w:val="bullet"/>
      <w:pStyle w:val="StyledoclistArial10p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46F22EE"/>
    <w:multiLevelType w:val="multilevel"/>
    <w:tmpl w:val="F44EEF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Verdana" w:hAnsi="Verdana" w:hint="default"/>
        <w:b/>
        <w:i/>
        <w:color w:val="003300"/>
        <w:sz w:val="22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D544ECE"/>
    <w:multiLevelType w:val="multilevel"/>
    <w:tmpl w:val="E7FC6AB0"/>
    <w:lvl w:ilvl="0">
      <w:start w:val="1"/>
      <w:numFmt w:val="bullet"/>
      <w:pStyle w:val="ListBullet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A2724F"/>
    <w:multiLevelType w:val="multilevel"/>
    <w:tmpl w:val="299E055C"/>
    <w:lvl w:ilvl="0">
      <w:start w:val="1"/>
      <w:numFmt w:val="bullet"/>
      <w:pStyle w:val="Style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1D15A7"/>
    <w:multiLevelType w:val="hybridMultilevel"/>
    <w:tmpl w:val="03620792"/>
    <w:lvl w:ilvl="0" w:tplc="DC3C7C5A">
      <w:start w:val="6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0" w15:restartNumberingAfterBreak="0">
    <w:nsid w:val="3D5368AB"/>
    <w:multiLevelType w:val="multilevel"/>
    <w:tmpl w:val="8BC8189E"/>
    <w:lvl w:ilvl="0">
      <w:start w:val="1"/>
      <w:numFmt w:val="bullet"/>
      <w:pStyle w:val="ListBullet4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E83765"/>
    <w:multiLevelType w:val="multilevel"/>
    <w:tmpl w:val="1D4E89BA"/>
    <w:lvl w:ilvl="0">
      <w:start w:val="1"/>
      <w:numFmt w:val="bullet"/>
      <w:pStyle w:val="Heading1H1"/>
      <w:lvlText w:val=""/>
      <w:lvlJc w:val="left"/>
      <w:pPr>
        <w:tabs>
          <w:tab w:val="num" w:pos="3033"/>
        </w:tabs>
        <w:ind w:left="3013" w:hanging="340"/>
      </w:pPr>
      <w:rPr>
        <w:rFonts w:ascii="Monotype Sorts" w:hAnsi="Monotype Sorts" w:hint="default"/>
      </w:rPr>
    </w:lvl>
    <w:lvl w:ilvl="1">
      <w:start w:val="1"/>
      <w:numFmt w:val="bullet"/>
      <w:pStyle w:val="Heading2H2"/>
      <w:lvlText w:val=""/>
      <w:lvlJc w:val="left"/>
      <w:pPr>
        <w:tabs>
          <w:tab w:val="num" w:pos="1588"/>
        </w:tabs>
        <w:ind w:left="1588" w:hanging="420"/>
      </w:pPr>
      <w:rPr>
        <w:rFonts w:ascii="Monotype Sorts" w:hAnsi="Monotype Sorts" w:hint="default"/>
      </w:rPr>
    </w:lvl>
    <w:lvl w:ilvl="2" w:tentative="1">
      <w:start w:val="1"/>
      <w:numFmt w:val="bullet"/>
      <w:lvlText w:val=""/>
      <w:lvlJc w:val="left"/>
      <w:pPr>
        <w:tabs>
          <w:tab w:val="num" w:pos="2678"/>
        </w:tabs>
        <w:ind w:left="26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98"/>
        </w:tabs>
        <w:ind w:left="33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18"/>
        </w:tabs>
        <w:ind w:left="411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38"/>
        </w:tabs>
        <w:ind w:left="48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58"/>
        </w:tabs>
        <w:ind w:left="55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78"/>
        </w:tabs>
        <w:ind w:left="627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98"/>
        </w:tabs>
        <w:ind w:left="6998" w:hanging="360"/>
      </w:pPr>
      <w:rPr>
        <w:rFonts w:ascii="Wingdings" w:hAnsi="Wingdings" w:hint="default"/>
      </w:rPr>
    </w:lvl>
  </w:abstractNum>
  <w:abstractNum w:abstractNumId="12" w15:restartNumberingAfterBreak="0">
    <w:nsid w:val="49767CBD"/>
    <w:multiLevelType w:val="multilevel"/>
    <w:tmpl w:val="6430E754"/>
    <w:lvl w:ilvl="0">
      <w:start w:val="1"/>
      <w:numFmt w:val="bullet"/>
      <w:pStyle w:val="ListNumber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9E2F71"/>
    <w:multiLevelType w:val="multilevel"/>
    <w:tmpl w:val="69FC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9706D"/>
    <w:multiLevelType w:val="singleLevel"/>
    <w:tmpl w:val="D56E5CEA"/>
    <w:lvl w:ilvl="0">
      <w:start w:val="1"/>
      <w:numFmt w:val="decimal"/>
      <w:pStyle w:val="BodyTextInden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884779E"/>
    <w:multiLevelType w:val="multilevel"/>
    <w:tmpl w:val="5B880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88134C"/>
    <w:multiLevelType w:val="multilevel"/>
    <w:tmpl w:val="21820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-GACH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CB2784"/>
    <w:multiLevelType w:val="hybridMultilevel"/>
    <w:tmpl w:val="2B1C5CB6"/>
    <w:lvl w:ilvl="0" w:tplc="E41804BC">
      <w:start w:val="1"/>
      <w:numFmt w:val="bullet"/>
      <w:pStyle w:val="ListBullet"/>
      <w:lvlText w:val=""/>
      <w:lvlJc w:val="left"/>
      <w:pPr>
        <w:tabs>
          <w:tab w:val="num" w:pos="547"/>
        </w:tabs>
        <w:ind w:left="1539" w:hanging="283"/>
      </w:pPr>
      <w:rPr>
        <w:rFonts w:ascii="Symbol" w:hAnsi="Symbol" w:hint="default"/>
      </w:rPr>
    </w:lvl>
    <w:lvl w:ilvl="1" w:tplc="E982D590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9BE29BD6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C9844E74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39E42F44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BB682CC0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A8CEAC6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756E6D3C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1185FCC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8" w15:restartNumberingAfterBreak="0">
    <w:nsid w:val="79242087"/>
    <w:multiLevelType w:val="hybridMultilevel"/>
    <w:tmpl w:val="04A0BFCE"/>
    <w:lvl w:ilvl="0" w:tplc="CF92CA74">
      <w:start w:val="1"/>
      <w:numFmt w:val="bullet"/>
      <w:pStyle w:val="NormalIndent"/>
      <w:lvlText w:val="-"/>
      <w:lvlJc w:val="left"/>
      <w:pPr>
        <w:tabs>
          <w:tab w:val="num" w:pos="720"/>
        </w:tabs>
        <w:ind w:left="720" w:hanging="360"/>
      </w:pPr>
      <w:rPr>
        <w:rFonts w:hAnsi="Tahoma" w:hint="default"/>
      </w:rPr>
    </w:lvl>
    <w:lvl w:ilvl="1" w:tplc="04090003">
      <w:start w:val="1"/>
      <w:numFmt w:val="bullet"/>
      <w:pStyle w:val="NormalIndent2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7"/>
  </w:num>
  <w:num w:numId="4">
    <w:abstractNumId w:val="4"/>
  </w:num>
  <w:num w:numId="5">
    <w:abstractNumId w:val="14"/>
    <w:lvlOverride w:ilvl="0">
      <w:startOverride w:val="1"/>
    </w:lvlOverride>
  </w:num>
  <w:num w:numId="6">
    <w:abstractNumId w:val="11"/>
  </w:num>
  <w:num w:numId="7">
    <w:abstractNumId w:val="9"/>
  </w:num>
  <w:num w:numId="8">
    <w:abstractNumId w:val="13"/>
  </w:num>
  <w:num w:numId="9">
    <w:abstractNumId w:val="3"/>
  </w:num>
  <w:num w:numId="10">
    <w:abstractNumId w:val="5"/>
  </w:num>
  <w:num w:numId="11">
    <w:abstractNumId w:val="3"/>
  </w:num>
  <w:num w:numId="12">
    <w:abstractNumId w:val="15"/>
  </w:num>
  <w:num w:numId="13">
    <w:abstractNumId w:val="8"/>
  </w:num>
  <w:num w:numId="14">
    <w:abstractNumId w:val="2"/>
  </w:num>
  <w:num w:numId="15">
    <w:abstractNumId w:val="7"/>
  </w:num>
  <w:num w:numId="16">
    <w:abstractNumId w:val="10"/>
  </w:num>
  <w:num w:numId="17">
    <w:abstractNumId w:val="16"/>
  </w:num>
  <w:num w:numId="18">
    <w:abstractNumId w:val="12"/>
  </w:num>
  <w:num w:numId="19">
    <w:abstractNumId w:val="1"/>
  </w:num>
  <w:num w:numId="20">
    <w:abstractNumId w:val="0"/>
  </w:num>
  <w:num w:numId="21">
    <w:abstractNumId w:val="3"/>
  </w:num>
  <w:num w:numId="22">
    <w:abstractNumId w:val="3"/>
  </w:num>
  <w:num w:numId="2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2BB"/>
    <w:rsid w:val="00025D82"/>
    <w:rsid w:val="000403A7"/>
    <w:rsid w:val="00044353"/>
    <w:rsid w:val="00051FC3"/>
    <w:rsid w:val="00056340"/>
    <w:rsid w:val="0005720A"/>
    <w:rsid w:val="00057806"/>
    <w:rsid w:val="00070A91"/>
    <w:rsid w:val="00070D9D"/>
    <w:rsid w:val="0007683B"/>
    <w:rsid w:val="000822D6"/>
    <w:rsid w:val="00084805"/>
    <w:rsid w:val="000852BB"/>
    <w:rsid w:val="00086C81"/>
    <w:rsid w:val="0009251F"/>
    <w:rsid w:val="00097A8D"/>
    <w:rsid w:val="000B5304"/>
    <w:rsid w:val="000B53AC"/>
    <w:rsid w:val="000C229E"/>
    <w:rsid w:val="000D1D0A"/>
    <w:rsid w:val="00113757"/>
    <w:rsid w:val="00151446"/>
    <w:rsid w:val="00154993"/>
    <w:rsid w:val="00165A9F"/>
    <w:rsid w:val="001746C2"/>
    <w:rsid w:val="00176489"/>
    <w:rsid w:val="0017668C"/>
    <w:rsid w:val="00185F26"/>
    <w:rsid w:val="00191FBB"/>
    <w:rsid w:val="0019530D"/>
    <w:rsid w:val="00197625"/>
    <w:rsid w:val="001A6D69"/>
    <w:rsid w:val="001D27EC"/>
    <w:rsid w:val="001E029D"/>
    <w:rsid w:val="001F714E"/>
    <w:rsid w:val="0020540C"/>
    <w:rsid w:val="00224DD2"/>
    <w:rsid w:val="002424FA"/>
    <w:rsid w:val="00247D31"/>
    <w:rsid w:val="002539AA"/>
    <w:rsid w:val="00255F36"/>
    <w:rsid w:val="0026315A"/>
    <w:rsid w:val="00264A5D"/>
    <w:rsid w:val="002924BB"/>
    <w:rsid w:val="002925CA"/>
    <w:rsid w:val="00292F68"/>
    <w:rsid w:val="002A4F9A"/>
    <w:rsid w:val="002B2923"/>
    <w:rsid w:val="002C3356"/>
    <w:rsid w:val="002C4A9B"/>
    <w:rsid w:val="002E4B51"/>
    <w:rsid w:val="002E5EAC"/>
    <w:rsid w:val="002F1CED"/>
    <w:rsid w:val="00304B9F"/>
    <w:rsid w:val="0030591B"/>
    <w:rsid w:val="003069A0"/>
    <w:rsid w:val="00312F3E"/>
    <w:rsid w:val="00314F1A"/>
    <w:rsid w:val="003154E5"/>
    <w:rsid w:val="00335DFA"/>
    <w:rsid w:val="0034388C"/>
    <w:rsid w:val="003531EB"/>
    <w:rsid w:val="00366224"/>
    <w:rsid w:val="003844F8"/>
    <w:rsid w:val="0039713B"/>
    <w:rsid w:val="003A0B54"/>
    <w:rsid w:val="003C3294"/>
    <w:rsid w:val="00403908"/>
    <w:rsid w:val="00421ABC"/>
    <w:rsid w:val="0043081D"/>
    <w:rsid w:val="0044220D"/>
    <w:rsid w:val="00451162"/>
    <w:rsid w:val="00467F18"/>
    <w:rsid w:val="00473A52"/>
    <w:rsid w:val="00477AEF"/>
    <w:rsid w:val="00485503"/>
    <w:rsid w:val="004A051B"/>
    <w:rsid w:val="004B3DE5"/>
    <w:rsid w:val="004C43EA"/>
    <w:rsid w:val="004D1A62"/>
    <w:rsid w:val="004D5327"/>
    <w:rsid w:val="004E29E6"/>
    <w:rsid w:val="004E2D72"/>
    <w:rsid w:val="004F51BD"/>
    <w:rsid w:val="004F61EE"/>
    <w:rsid w:val="005028F4"/>
    <w:rsid w:val="005043BD"/>
    <w:rsid w:val="00504744"/>
    <w:rsid w:val="00506F71"/>
    <w:rsid w:val="00514B47"/>
    <w:rsid w:val="00522587"/>
    <w:rsid w:val="0052606A"/>
    <w:rsid w:val="00554F67"/>
    <w:rsid w:val="00573902"/>
    <w:rsid w:val="00575798"/>
    <w:rsid w:val="00576D9F"/>
    <w:rsid w:val="00591118"/>
    <w:rsid w:val="00591558"/>
    <w:rsid w:val="0059593E"/>
    <w:rsid w:val="00597B0D"/>
    <w:rsid w:val="005A168F"/>
    <w:rsid w:val="005A216D"/>
    <w:rsid w:val="005A6288"/>
    <w:rsid w:val="005A6EAB"/>
    <w:rsid w:val="005B0858"/>
    <w:rsid w:val="005B46DE"/>
    <w:rsid w:val="005B5644"/>
    <w:rsid w:val="005B64B9"/>
    <w:rsid w:val="005E1436"/>
    <w:rsid w:val="005E37EA"/>
    <w:rsid w:val="005E3BAB"/>
    <w:rsid w:val="005F1D43"/>
    <w:rsid w:val="006115A0"/>
    <w:rsid w:val="00622422"/>
    <w:rsid w:val="00622707"/>
    <w:rsid w:val="006256A8"/>
    <w:rsid w:val="00627067"/>
    <w:rsid w:val="00660362"/>
    <w:rsid w:val="00680E88"/>
    <w:rsid w:val="0069566E"/>
    <w:rsid w:val="006B0237"/>
    <w:rsid w:val="006B6DDF"/>
    <w:rsid w:val="006C2824"/>
    <w:rsid w:val="006D43C9"/>
    <w:rsid w:val="006D57DF"/>
    <w:rsid w:val="006E1D6F"/>
    <w:rsid w:val="00720EBA"/>
    <w:rsid w:val="007342AB"/>
    <w:rsid w:val="00745B4B"/>
    <w:rsid w:val="00750CA1"/>
    <w:rsid w:val="00764D4E"/>
    <w:rsid w:val="0076573A"/>
    <w:rsid w:val="007741BD"/>
    <w:rsid w:val="00781C58"/>
    <w:rsid w:val="0078488B"/>
    <w:rsid w:val="007937DD"/>
    <w:rsid w:val="00794864"/>
    <w:rsid w:val="007A232B"/>
    <w:rsid w:val="007A272B"/>
    <w:rsid w:val="007C70BC"/>
    <w:rsid w:val="007C7131"/>
    <w:rsid w:val="007D2074"/>
    <w:rsid w:val="007D3000"/>
    <w:rsid w:val="007F3FEE"/>
    <w:rsid w:val="00801553"/>
    <w:rsid w:val="0080212A"/>
    <w:rsid w:val="0080471D"/>
    <w:rsid w:val="00807D77"/>
    <w:rsid w:val="00812548"/>
    <w:rsid w:val="008245E6"/>
    <w:rsid w:val="00825714"/>
    <w:rsid w:val="008270A3"/>
    <w:rsid w:val="0083356A"/>
    <w:rsid w:val="008425C5"/>
    <w:rsid w:val="0084711F"/>
    <w:rsid w:val="008473A2"/>
    <w:rsid w:val="00860601"/>
    <w:rsid w:val="008718E2"/>
    <w:rsid w:val="00894BE4"/>
    <w:rsid w:val="008A021A"/>
    <w:rsid w:val="008E15CD"/>
    <w:rsid w:val="008E7848"/>
    <w:rsid w:val="008F0580"/>
    <w:rsid w:val="008F5324"/>
    <w:rsid w:val="00916732"/>
    <w:rsid w:val="009211C8"/>
    <w:rsid w:val="00956922"/>
    <w:rsid w:val="00961601"/>
    <w:rsid w:val="009667E9"/>
    <w:rsid w:val="0097618F"/>
    <w:rsid w:val="00985796"/>
    <w:rsid w:val="009922CB"/>
    <w:rsid w:val="00997EC0"/>
    <w:rsid w:val="009B22AA"/>
    <w:rsid w:val="009B5383"/>
    <w:rsid w:val="009C43DA"/>
    <w:rsid w:val="009C78B2"/>
    <w:rsid w:val="009E0745"/>
    <w:rsid w:val="009E20A0"/>
    <w:rsid w:val="00A02680"/>
    <w:rsid w:val="00A25F91"/>
    <w:rsid w:val="00A31442"/>
    <w:rsid w:val="00A31ECD"/>
    <w:rsid w:val="00A47C19"/>
    <w:rsid w:val="00A50D2A"/>
    <w:rsid w:val="00A74923"/>
    <w:rsid w:val="00A80C6E"/>
    <w:rsid w:val="00A9422D"/>
    <w:rsid w:val="00AA3040"/>
    <w:rsid w:val="00AB6F34"/>
    <w:rsid w:val="00AB748F"/>
    <w:rsid w:val="00AB7DEB"/>
    <w:rsid w:val="00AC2559"/>
    <w:rsid w:val="00AD107A"/>
    <w:rsid w:val="00AD5CD7"/>
    <w:rsid w:val="00AE6C4D"/>
    <w:rsid w:val="00B0476B"/>
    <w:rsid w:val="00B219A2"/>
    <w:rsid w:val="00B22FED"/>
    <w:rsid w:val="00B34E93"/>
    <w:rsid w:val="00B467E4"/>
    <w:rsid w:val="00B47B8A"/>
    <w:rsid w:val="00B51AD9"/>
    <w:rsid w:val="00B72535"/>
    <w:rsid w:val="00B74C72"/>
    <w:rsid w:val="00B77FAF"/>
    <w:rsid w:val="00B83BDB"/>
    <w:rsid w:val="00B87124"/>
    <w:rsid w:val="00BB0E34"/>
    <w:rsid w:val="00BC261A"/>
    <w:rsid w:val="00BC3A39"/>
    <w:rsid w:val="00BC4ABC"/>
    <w:rsid w:val="00C1140C"/>
    <w:rsid w:val="00C162F2"/>
    <w:rsid w:val="00C16A82"/>
    <w:rsid w:val="00C24077"/>
    <w:rsid w:val="00C31C61"/>
    <w:rsid w:val="00C322ED"/>
    <w:rsid w:val="00C45668"/>
    <w:rsid w:val="00C45D38"/>
    <w:rsid w:val="00C54633"/>
    <w:rsid w:val="00C55019"/>
    <w:rsid w:val="00C847C7"/>
    <w:rsid w:val="00CA6150"/>
    <w:rsid w:val="00CC2345"/>
    <w:rsid w:val="00CD50C6"/>
    <w:rsid w:val="00D10784"/>
    <w:rsid w:val="00D25E6C"/>
    <w:rsid w:val="00D3740D"/>
    <w:rsid w:val="00D40314"/>
    <w:rsid w:val="00D42D31"/>
    <w:rsid w:val="00D445A8"/>
    <w:rsid w:val="00D765B1"/>
    <w:rsid w:val="00D77B7B"/>
    <w:rsid w:val="00D819EC"/>
    <w:rsid w:val="00DA3D68"/>
    <w:rsid w:val="00DA4432"/>
    <w:rsid w:val="00DD2434"/>
    <w:rsid w:val="00E11E1E"/>
    <w:rsid w:val="00E422D2"/>
    <w:rsid w:val="00E423DD"/>
    <w:rsid w:val="00E5410E"/>
    <w:rsid w:val="00E668EE"/>
    <w:rsid w:val="00E722D0"/>
    <w:rsid w:val="00E91382"/>
    <w:rsid w:val="00E93D33"/>
    <w:rsid w:val="00EB6F4B"/>
    <w:rsid w:val="00ED02F3"/>
    <w:rsid w:val="00ED2CDC"/>
    <w:rsid w:val="00ED5086"/>
    <w:rsid w:val="00EE4616"/>
    <w:rsid w:val="00EF5A02"/>
    <w:rsid w:val="00F0051D"/>
    <w:rsid w:val="00F07FC2"/>
    <w:rsid w:val="00F13CDF"/>
    <w:rsid w:val="00F30662"/>
    <w:rsid w:val="00F30A99"/>
    <w:rsid w:val="00F5261D"/>
    <w:rsid w:val="00F57AC3"/>
    <w:rsid w:val="00F67E24"/>
    <w:rsid w:val="00F716BF"/>
    <w:rsid w:val="00F83BF4"/>
    <w:rsid w:val="00F84739"/>
    <w:rsid w:val="00F96858"/>
    <w:rsid w:val="00FA0E5A"/>
    <w:rsid w:val="00FB0218"/>
    <w:rsid w:val="00FC0ECB"/>
    <w:rsid w:val="00FC3BD2"/>
    <w:rsid w:val="00FF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D6217"/>
  <w15:docId w15:val="{4FAB8CE0-B4FA-43ED-9952-4CAF2AFD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5796"/>
    <w:pPr>
      <w:spacing w:before="120" w:line="360" w:lineRule="auto"/>
      <w:ind w:left="425"/>
    </w:pPr>
    <w:rPr>
      <w:rFonts w:ascii="Arial" w:hAnsi="Arial"/>
    </w:rPr>
  </w:style>
  <w:style w:type="paragraph" w:styleId="Heading1">
    <w:name w:val="heading 1"/>
    <w:aliases w:val="H1,H1 + Left,Before:  18 pt,After:  6 pt,Line spacing:  single + (C..."/>
    <w:basedOn w:val="Normal"/>
    <w:next w:val="Normal"/>
    <w:link w:val="Heading1Char"/>
    <w:autoRedefine/>
    <w:qFormat/>
    <w:rsid w:val="00720EBA"/>
    <w:pPr>
      <w:keepLines/>
      <w:pageBreakBefore/>
      <w:numPr>
        <w:numId w:val="9"/>
      </w:numPr>
      <w:tabs>
        <w:tab w:val="clear" w:pos="2070"/>
        <w:tab w:val="num" w:pos="540"/>
      </w:tabs>
      <w:spacing w:before="360" w:after="120" w:line="240" w:lineRule="auto"/>
      <w:ind w:hanging="1980"/>
      <w:outlineLvl w:val="0"/>
    </w:pPr>
    <w:rPr>
      <w:b/>
      <w:bCs/>
      <w:caps/>
      <w:kern w:val="28"/>
      <w:sz w:val="24"/>
      <w:szCs w:val="24"/>
    </w:rPr>
  </w:style>
  <w:style w:type="paragraph" w:styleId="Heading2">
    <w:name w:val="heading 2"/>
    <w:aliases w:val="l2,HD2"/>
    <w:basedOn w:val="Normal"/>
    <w:next w:val="Normal"/>
    <w:link w:val="Heading2Char"/>
    <w:autoRedefine/>
    <w:qFormat/>
    <w:rsid w:val="00C54633"/>
    <w:pPr>
      <w:numPr>
        <w:ilvl w:val="1"/>
        <w:numId w:val="9"/>
      </w:numPr>
      <w:tabs>
        <w:tab w:val="clear" w:pos="2277"/>
      </w:tabs>
      <w:autoSpaceDE w:val="0"/>
      <w:autoSpaceDN w:val="0"/>
      <w:spacing w:before="480" w:after="240" w:line="240" w:lineRule="auto"/>
      <w:ind w:left="567"/>
      <w:outlineLvl w:val="1"/>
    </w:pPr>
    <w:rPr>
      <w:b/>
      <w:bCs/>
      <w:i/>
      <w:iCs/>
      <w:kern w:val="28"/>
      <w:sz w:val="22"/>
    </w:rPr>
  </w:style>
  <w:style w:type="paragraph" w:styleId="Heading3">
    <w:name w:val="heading 3"/>
    <w:basedOn w:val="Normal"/>
    <w:next w:val="Normal"/>
    <w:link w:val="Heading3Char"/>
    <w:autoRedefine/>
    <w:qFormat/>
    <w:rsid w:val="00A31442"/>
    <w:pPr>
      <w:keepNext/>
      <w:keepLines/>
      <w:spacing w:before="360" w:after="240" w:line="240" w:lineRule="auto"/>
      <w:ind w:left="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BC261A"/>
    <w:pPr>
      <w:keepNext/>
      <w:numPr>
        <w:ilvl w:val="3"/>
        <w:numId w:val="1"/>
      </w:numPr>
      <w:autoSpaceDE w:val="0"/>
      <w:autoSpaceDN w:val="0"/>
      <w:spacing w:line="240" w:lineRule="atLeast"/>
      <w:jc w:val="right"/>
      <w:outlineLvl w:val="3"/>
    </w:pPr>
    <w:rPr>
      <w:rFonts w:ascii=".VnTime" w:hAnsi=".VnTime"/>
      <w:b/>
      <w:bCs/>
      <w:i/>
      <w:iCs/>
      <w:noProof/>
      <w:sz w:val="22"/>
      <w:szCs w:val="22"/>
    </w:rPr>
  </w:style>
  <w:style w:type="paragraph" w:styleId="Heading5">
    <w:name w:val="heading 5"/>
    <w:basedOn w:val="Normal"/>
    <w:next w:val="Normal"/>
    <w:qFormat/>
    <w:rsid w:val="00BC261A"/>
    <w:pPr>
      <w:keepNext/>
      <w:numPr>
        <w:ilvl w:val="4"/>
        <w:numId w:val="1"/>
      </w:numPr>
      <w:tabs>
        <w:tab w:val="left" w:pos="720"/>
      </w:tabs>
      <w:autoSpaceDE w:val="0"/>
      <w:autoSpaceDN w:val="0"/>
      <w:spacing w:line="240" w:lineRule="atLeast"/>
      <w:jc w:val="both"/>
      <w:outlineLvl w:val="4"/>
    </w:pPr>
    <w:rPr>
      <w:rFonts w:ascii=".VnTime" w:hAnsi=".VnTime"/>
      <w:b/>
      <w:bCs/>
      <w:noProof/>
    </w:rPr>
  </w:style>
  <w:style w:type="paragraph" w:styleId="Heading6">
    <w:name w:val="heading 6"/>
    <w:basedOn w:val="Normal"/>
    <w:next w:val="Normal"/>
    <w:qFormat/>
    <w:rsid w:val="00BC261A"/>
    <w:pPr>
      <w:numPr>
        <w:ilvl w:val="5"/>
        <w:numId w:val="1"/>
      </w:numPr>
      <w:tabs>
        <w:tab w:val="left" w:pos="720"/>
      </w:tabs>
      <w:autoSpaceDE w:val="0"/>
      <w:autoSpaceDN w:val="0"/>
      <w:spacing w:before="240" w:after="60" w:line="240" w:lineRule="atLeast"/>
      <w:jc w:val="both"/>
      <w:outlineLvl w:val="5"/>
    </w:pPr>
    <w:rPr>
      <w:rFonts w:ascii=".VnTime" w:hAnsi=".VnTime"/>
      <w:i/>
      <w:iCs/>
      <w:noProof/>
      <w:sz w:val="22"/>
      <w:szCs w:val="22"/>
    </w:rPr>
  </w:style>
  <w:style w:type="paragraph" w:styleId="Heading7">
    <w:name w:val="heading 7"/>
    <w:basedOn w:val="Normal"/>
    <w:next w:val="Normal"/>
    <w:qFormat/>
    <w:rsid w:val="00BC261A"/>
    <w:pPr>
      <w:numPr>
        <w:ilvl w:val="6"/>
        <w:numId w:val="1"/>
      </w:numPr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C261A"/>
    <w:pPr>
      <w:numPr>
        <w:ilvl w:val="7"/>
        <w:numId w:val="1"/>
      </w:numPr>
      <w:tabs>
        <w:tab w:val="left" w:pos="720"/>
      </w:tabs>
      <w:autoSpaceDE w:val="0"/>
      <w:autoSpaceDN w:val="0"/>
      <w:spacing w:before="240" w:after="60" w:line="240" w:lineRule="atLeast"/>
      <w:jc w:val="both"/>
      <w:outlineLvl w:val="7"/>
    </w:pPr>
    <w:rPr>
      <w:rFonts w:cs="Arial"/>
      <w:i/>
      <w:iCs/>
      <w:noProof/>
    </w:rPr>
  </w:style>
  <w:style w:type="paragraph" w:styleId="Heading9">
    <w:name w:val="heading 9"/>
    <w:basedOn w:val="Normal"/>
    <w:next w:val="Normal"/>
    <w:qFormat/>
    <w:rsid w:val="00BC261A"/>
    <w:pPr>
      <w:numPr>
        <w:ilvl w:val="8"/>
        <w:numId w:val="1"/>
      </w:numPr>
      <w:autoSpaceDE w:val="0"/>
      <w:autoSpaceDN w:val="0"/>
      <w:jc w:val="center"/>
      <w:outlineLvl w:val="8"/>
    </w:pPr>
    <w:rPr>
      <w:rFonts w:ascii=".VnTimeH" w:hAnsi=".VnTimeH"/>
      <w:b/>
      <w:bCs/>
      <w:noProof/>
      <w:kern w:val="2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pter Name"/>
    <w:basedOn w:val="Normal"/>
    <w:rsid w:val="00BC26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261A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BC261A"/>
    <w:rPr>
      <w:color w:val="0000FF"/>
      <w:u w:val="single"/>
    </w:rPr>
  </w:style>
  <w:style w:type="character" w:styleId="FollowedHyperlink">
    <w:name w:val="FollowedHyperlink"/>
    <w:rsid w:val="00BC261A"/>
    <w:rPr>
      <w:color w:val="800080"/>
      <w:u w:val="single"/>
    </w:rPr>
  </w:style>
  <w:style w:type="paragraph" w:styleId="Title">
    <w:name w:val="Title"/>
    <w:basedOn w:val="Normal"/>
    <w:qFormat/>
    <w:rsid w:val="00BC261A"/>
    <w:pPr>
      <w:jc w:val="center"/>
    </w:pPr>
    <w:rPr>
      <w:b/>
      <w:sz w:val="32"/>
    </w:rPr>
  </w:style>
  <w:style w:type="paragraph" w:customStyle="1" w:styleId="NormalTB">
    <w:name w:val="NormalTB"/>
    <w:autoRedefine/>
    <w:rsid w:val="00720EBA"/>
    <w:pPr>
      <w:widowControl w:val="0"/>
      <w:spacing w:before="120" w:line="360" w:lineRule="auto"/>
      <w:ind w:left="90"/>
      <w:jc w:val="center"/>
    </w:pPr>
    <w:rPr>
      <w:rFonts w:ascii="Tahoma" w:hAnsi="Tahoma" w:cs="Tahoma"/>
      <w:b/>
      <w:iCs/>
      <w:snapToGrid w:val="0"/>
    </w:rPr>
  </w:style>
  <w:style w:type="paragraph" w:styleId="Subtitle">
    <w:name w:val="Subtitle"/>
    <w:basedOn w:val="Normal"/>
    <w:qFormat/>
    <w:rsid w:val="00BC261A"/>
    <w:rPr>
      <w:b/>
    </w:rPr>
  </w:style>
  <w:style w:type="paragraph" w:styleId="BodyTextIndent">
    <w:name w:val="Body Text Indent"/>
    <w:basedOn w:val="Normal"/>
    <w:rsid w:val="00BC261A"/>
    <w:pPr>
      <w:numPr>
        <w:numId w:val="5"/>
      </w:numPr>
      <w:tabs>
        <w:tab w:val="clear" w:pos="360"/>
        <w:tab w:val="num" w:pos="907"/>
      </w:tabs>
      <w:ind w:left="907"/>
      <w:jc w:val="both"/>
    </w:pPr>
    <w:rPr>
      <w:snapToGrid w:val="0"/>
      <w:lang w:val="en-GB"/>
    </w:rPr>
  </w:style>
  <w:style w:type="paragraph" w:customStyle="1" w:styleId="H2">
    <w:name w:val="H2"/>
    <w:basedOn w:val="Normal"/>
    <w:next w:val="Normal"/>
    <w:rsid w:val="00BC261A"/>
    <w:pPr>
      <w:keepNext/>
      <w:spacing w:before="100" w:after="100"/>
      <w:outlineLvl w:val="2"/>
    </w:pPr>
    <w:rPr>
      <w:b/>
      <w:snapToGrid w:val="0"/>
      <w:sz w:val="36"/>
    </w:rPr>
  </w:style>
  <w:style w:type="paragraph" w:customStyle="1" w:styleId="H30">
    <w:name w:val="H3"/>
    <w:basedOn w:val="H3"/>
    <w:next w:val="Normal"/>
    <w:rsid w:val="004C43EA"/>
  </w:style>
  <w:style w:type="character" w:styleId="Strong">
    <w:name w:val="Strong"/>
    <w:qFormat/>
    <w:rsid w:val="00BC261A"/>
    <w:rPr>
      <w:b/>
    </w:rPr>
  </w:style>
  <w:style w:type="character" w:styleId="Emphasis">
    <w:name w:val="Emphasis"/>
    <w:qFormat/>
    <w:rsid w:val="00BC261A"/>
    <w:rPr>
      <w:i/>
    </w:rPr>
  </w:style>
  <w:style w:type="paragraph" w:customStyle="1" w:styleId="HeadingLv1">
    <w:name w:val="Heading Lv1"/>
    <w:basedOn w:val="Normal"/>
    <w:autoRedefine/>
    <w:rsid w:val="00622422"/>
    <w:pPr>
      <w:autoSpaceDE w:val="0"/>
      <w:autoSpaceDN w:val="0"/>
      <w:spacing w:after="120" w:line="240" w:lineRule="atLeast"/>
      <w:ind w:left="-36"/>
      <w:jc w:val="right"/>
    </w:pPr>
    <w:rPr>
      <w:rFonts w:ascii="Times New Roman" w:hAnsi="Times New Roman"/>
      <w:b/>
      <w:noProof/>
      <w:color w:val="17365D"/>
      <w:sz w:val="24"/>
      <w:szCs w:val="24"/>
    </w:rPr>
  </w:style>
  <w:style w:type="paragraph" w:customStyle="1" w:styleId="HeadingLv2">
    <w:name w:val="Heading Lv2"/>
    <w:basedOn w:val="HeadingLv1"/>
    <w:autoRedefine/>
    <w:rsid w:val="00622422"/>
    <w:pPr>
      <w:jc w:val="left"/>
    </w:pPr>
    <w:rPr>
      <w:color w:val="003400"/>
    </w:rPr>
  </w:style>
  <w:style w:type="paragraph" w:customStyle="1" w:styleId="HeadingNotNumbered">
    <w:name w:val="Heading Not Numbered"/>
    <w:basedOn w:val="Heading1"/>
    <w:next w:val="BodyText"/>
    <w:autoRedefine/>
    <w:rsid w:val="00BC261A"/>
    <w:pPr>
      <w:spacing w:before="240" w:after="60" w:line="360" w:lineRule="auto"/>
      <w:outlineLvl w:val="9"/>
    </w:pPr>
    <w:rPr>
      <w:rFonts w:ascii="Verdana" w:hAnsi="Verdana" w:cs="Tahoma"/>
      <w:iCs/>
      <w:caps w:val="0"/>
      <w:spacing w:val="-10"/>
    </w:rPr>
  </w:style>
  <w:style w:type="paragraph" w:styleId="BodyText">
    <w:name w:val="Body Text"/>
    <w:basedOn w:val="Normal"/>
    <w:rsid w:val="00BC261A"/>
    <w:pPr>
      <w:spacing w:after="120"/>
    </w:pPr>
  </w:style>
  <w:style w:type="paragraph" w:customStyle="1" w:styleId="headingbang">
    <w:name w:val="heading bang"/>
    <w:basedOn w:val="HeadingLv1"/>
    <w:autoRedefine/>
    <w:rsid w:val="00BC261A"/>
    <w:pPr>
      <w:ind w:left="7"/>
    </w:pPr>
    <w:rPr>
      <w:rFonts w:ascii="Tahoma" w:hAnsi="Tahoma"/>
    </w:rPr>
  </w:style>
  <w:style w:type="paragraph" w:customStyle="1" w:styleId="bang">
    <w:name w:val="bang"/>
    <w:basedOn w:val="Normal"/>
    <w:autoRedefine/>
    <w:rsid w:val="00DD2434"/>
    <w:pPr>
      <w:ind w:left="-38"/>
    </w:pPr>
    <w:rPr>
      <w:rFonts w:cs="Tahoma"/>
      <w:sz w:val="18"/>
    </w:rPr>
  </w:style>
  <w:style w:type="paragraph" w:customStyle="1" w:styleId="Bang0">
    <w:name w:val="Bang"/>
    <w:basedOn w:val="Normal"/>
    <w:autoRedefine/>
    <w:rsid w:val="00BC261A"/>
    <w:pPr>
      <w:autoSpaceDE w:val="0"/>
      <w:autoSpaceDN w:val="0"/>
      <w:spacing w:before="80" w:after="80" w:line="240" w:lineRule="auto"/>
      <w:ind w:left="58"/>
    </w:pPr>
    <w:rPr>
      <w:rFonts w:cs="Tahoma"/>
      <w:noProof/>
      <w:sz w:val="18"/>
    </w:rPr>
  </w:style>
  <w:style w:type="paragraph" w:styleId="TOC1">
    <w:name w:val="toc 1"/>
    <w:basedOn w:val="Normal"/>
    <w:next w:val="Normal"/>
    <w:autoRedefine/>
    <w:uiPriority w:val="39"/>
    <w:rsid w:val="00BC261A"/>
    <w:pPr>
      <w:tabs>
        <w:tab w:val="left" w:pos="540"/>
        <w:tab w:val="right" w:leader="dot" w:pos="8630"/>
      </w:tabs>
      <w:spacing w:before="360" w:after="240" w:line="240" w:lineRule="auto"/>
      <w:ind w:left="0"/>
    </w:pPr>
    <w:rPr>
      <w:rFonts w:cs="Tahoma"/>
      <w:b/>
      <w:bCs/>
      <w:iCs/>
      <w:caps/>
      <w:noProof/>
      <w:kern w:val="28"/>
      <w:szCs w:val="24"/>
    </w:rPr>
  </w:style>
  <w:style w:type="paragraph" w:styleId="TOC2">
    <w:name w:val="toc 2"/>
    <w:basedOn w:val="Normal"/>
    <w:next w:val="Normal"/>
    <w:autoRedefine/>
    <w:uiPriority w:val="39"/>
    <w:rsid w:val="00BC261A"/>
    <w:pPr>
      <w:tabs>
        <w:tab w:val="left" w:pos="1000"/>
        <w:tab w:val="right" w:leader="dot" w:pos="8630"/>
      </w:tabs>
      <w:spacing w:line="240" w:lineRule="auto"/>
    </w:pPr>
    <w:rPr>
      <w:rFonts w:cs="Tahoma"/>
      <w:noProof/>
      <w:kern w:val="28"/>
      <w:szCs w:val="24"/>
    </w:rPr>
  </w:style>
  <w:style w:type="paragraph" w:styleId="TOC3">
    <w:name w:val="toc 3"/>
    <w:basedOn w:val="Normal"/>
    <w:next w:val="Normal"/>
    <w:autoRedefine/>
    <w:uiPriority w:val="39"/>
    <w:rsid w:val="00BC261A"/>
    <w:pPr>
      <w:ind w:left="400"/>
    </w:pPr>
    <w:rPr>
      <w:rFonts w:ascii="Times New Roman" w:hAnsi="Times New Roman"/>
      <w:i/>
      <w:iCs/>
      <w:szCs w:val="24"/>
    </w:rPr>
  </w:style>
  <w:style w:type="paragraph" w:styleId="TOC4">
    <w:name w:val="toc 4"/>
    <w:basedOn w:val="Normal"/>
    <w:next w:val="Normal"/>
    <w:autoRedefine/>
    <w:semiHidden/>
    <w:rsid w:val="00BC261A"/>
    <w:pPr>
      <w:ind w:left="600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rsid w:val="00BC261A"/>
    <w:pPr>
      <w:ind w:left="800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rsid w:val="00BC261A"/>
    <w:pPr>
      <w:ind w:left="1000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rsid w:val="00BC261A"/>
    <w:pPr>
      <w:ind w:left="1200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rsid w:val="00BC261A"/>
    <w:pPr>
      <w:ind w:left="1400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rsid w:val="00BC261A"/>
    <w:pPr>
      <w:ind w:left="1600"/>
    </w:pPr>
    <w:rPr>
      <w:rFonts w:ascii="Times New Roman" w:hAnsi="Times New Roman"/>
      <w:szCs w:val="21"/>
    </w:rPr>
  </w:style>
  <w:style w:type="character" w:styleId="PageNumber">
    <w:name w:val="page number"/>
    <w:basedOn w:val="DefaultParagraphFont"/>
    <w:rsid w:val="00BC261A"/>
  </w:style>
  <w:style w:type="paragraph" w:customStyle="1" w:styleId="NormalH">
    <w:name w:val="NormalH"/>
    <w:basedOn w:val="Normal"/>
    <w:rsid w:val="00BC261A"/>
  </w:style>
  <w:style w:type="paragraph" w:styleId="BodyTextIndent2">
    <w:name w:val="Body Text Indent 2"/>
    <w:basedOn w:val="Normal"/>
    <w:rsid w:val="00BC261A"/>
    <w:pPr>
      <w:ind w:left="1980" w:firstLine="7"/>
      <w:jc w:val="both"/>
    </w:pPr>
  </w:style>
  <w:style w:type="paragraph" w:customStyle="1" w:styleId="NormalIndent">
    <w:name w:val="NormalIndent"/>
    <w:basedOn w:val="Normal"/>
    <w:autoRedefine/>
    <w:rsid w:val="00BC261A"/>
    <w:pPr>
      <w:numPr>
        <w:numId w:val="2"/>
      </w:numPr>
      <w:tabs>
        <w:tab w:val="clear" w:pos="720"/>
        <w:tab w:val="num" w:pos="900"/>
      </w:tabs>
      <w:ind w:left="900"/>
      <w:jc w:val="both"/>
    </w:pPr>
  </w:style>
  <w:style w:type="paragraph" w:customStyle="1" w:styleId="NormalIndent2">
    <w:name w:val="NormalIndent2"/>
    <w:basedOn w:val="NormalIndent"/>
    <w:autoRedefine/>
    <w:rsid w:val="00BC261A"/>
    <w:pPr>
      <w:numPr>
        <w:ilvl w:val="1"/>
      </w:numPr>
    </w:pPr>
  </w:style>
  <w:style w:type="paragraph" w:styleId="ListBullet">
    <w:name w:val="List Bullet"/>
    <w:basedOn w:val="Normal"/>
    <w:autoRedefine/>
    <w:rsid w:val="00BC261A"/>
    <w:pPr>
      <w:numPr>
        <w:numId w:val="3"/>
      </w:numPr>
      <w:jc w:val="both"/>
    </w:pPr>
  </w:style>
  <w:style w:type="paragraph" w:customStyle="1" w:styleId="Level2Textbullet">
    <w:name w:val="Level 2 Text bullet"/>
    <w:basedOn w:val="Normal"/>
    <w:autoRedefine/>
    <w:rsid w:val="00BC261A"/>
    <w:pPr>
      <w:numPr>
        <w:numId w:val="4"/>
      </w:numPr>
    </w:pPr>
    <w:rPr>
      <w:rFonts w:cs="Tahoma"/>
      <w:lang w:val="en-GB"/>
    </w:rPr>
  </w:style>
  <w:style w:type="paragraph" w:customStyle="1" w:styleId="Bangheader">
    <w:name w:val="Bangheader"/>
    <w:basedOn w:val="Normal"/>
    <w:autoRedefine/>
    <w:rsid w:val="00BC261A"/>
    <w:pPr>
      <w:ind w:left="0"/>
      <w:jc w:val="center"/>
    </w:pPr>
    <w:rPr>
      <w:b/>
      <w:color w:val="800000"/>
      <w:sz w:val="18"/>
    </w:rPr>
  </w:style>
  <w:style w:type="paragraph" w:styleId="DocumentMap">
    <w:name w:val="Document Map"/>
    <w:basedOn w:val="Normal"/>
    <w:semiHidden/>
    <w:rsid w:val="00BC261A"/>
    <w:pPr>
      <w:shd w:val="clear" w:color="auto" w:fill="000080"/>
    </w:pPr>
    <w:rPr>
      <w:rFonts w:cs="Tahoma"/>
    </w:rPr>
  </w:style>
  <w:style w:type="paragraph" w:styleId="BalloonText">
    <w:name w:val="Balloon Text"/>
    <w:basedOn w:val="Normal"/>
    <w:semiHidden/>
    <w:rsid w:val="00BC261A"/>
    <w:rPr>
      <w:rFonts w:cs="Tahoma"/>
      <w:sz w:val="16"/>
      <w:szCs w:val="16"/>
    </w:rPr>
  </w:style>
  <w:style w:type="paragraph" w:styleId="NormalWeb">
    <w:name w:val="Normal (Web)"/>
    <w:basedOn w:val="Normal"/>
    <w:uiPriority w:val="99"/>
    <w:qFormat/>
    <w:rsid w:val="00BC261A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Heading1H1">
    <w:name w:val="Heading 1.H1"/>
    <w:basedOn w:val="Normal"/>
    <w:next w:val="Normal"/>
    <w:rsid w:val="00BC261A"/>
    <w:pPr>
      <w:keepNext/>
      <w:numPr>
        <w:numId w:val="6"/>
      </w:numPr>
      <w:spacing w:before="240" w:after="240"/>
      <w:ind w:left="360" w:hanging="360"/>
      <w:outlineLvl w:val="0"/>
    </w:pPr>
    <w:rPr>
      <w:b/>
      <w:bCs/>
      <w:caps/>
      <w:kern w:val="28"/>
      <w:sz w:val="24"/>
      <w:szCs w:val="24"/>
      <w:lang w:val="en-AU"/>
    </w:rPr>
  </w:style>
  <w:style w:type="paragraph" w:customStyle="1" w:styleId="Heading2H2">
    <w:name w:val="Heading 2.H2"/>
    <w:basedOn w:val="Normal"/>
    <w:next w:val="Normal"/>
    <w:rsid w:val="00BC261A"/>
    <w:pPr>
      <w:keepNext/>
      <w:numPr>
        <w:ilvl w:val="1"/>
        <w:numId w:val="6"/>
      </w:numPr>
      <w:spacing w:before="240" w:after="200"/>
      <w:ind w:left="360" w:hanging="360"/>
      <w:jc w:val="both"/>
      <w:outlineLvl w:val="1"/>
    </w:pPr>
    <w:rPr>
      <w:b/>
      <w:bCs/>
      <w:lang w:val="en-AU"/>
    </w:rPr>
  </w:style>
  <w:style w:type="paragraph" w:customStyle="1" w:styleId="Level3Text">
    <w:name w:val="Level 3 Text"/>
    <w:basedOn w:val="Normal"/>
    <w:rsid w:val="00BC261A"/>
    <w:pPr>
      <w:spacing w:before="0"/>
      <w:ind w:left="1168"/>
    </w:pPr>
    <w:rPr>
      <w:lang w:val="en-GB"/>
    </w:rPr>
  </w:style>
  <w:style w:type="paragraph" w:customStyle="1" w:styleId="Level2Text">
    <w:name w:val="Level 2 Text"/>
    <w:basedOn w:val="Normal"/>
    <w:rsid w:val="00BC261A"/>
    <w:pPr>
      <w:spacing w:before="0"/>
      <w:ind w:left="448"/>
    </w:pPr>
    <w:rPr>
      <w:rFonts w:ascii="Times New Roman" w:hAnsi="Times New Roman"/>
      <w:lang w:val="en-GB"/>
    </w:rPr>
  </w:style>
  <w:style w:type="paragraph" w:customStyle="1" w:styleId="Level1Text">
    <w:name w:val="Level 1 Text"/>
    <w:basedOn w:val="Normal"/>
    <w:rsid w:val="00BC261A"/>
    <w:pPr>
      <w:spacing w:before="0"/>
    </w:pPr>
    <w:rPr>
      <w:rFonts w:ascii="Times New Roman" w:hAnsi="Times New Roman"/>
      <w:lang w:val="en-GB"/>
    </w:rPr>
  </w:style>
  <w:style w:type="character" w:customStyle="1" w:styleId="Heading5Char">
    <w:name w:val="Heading 5 Char"/>
    <w:rsid w:val="00BC261A"/>
    <w:rPr>
      <w:rFonts w:ascii=".VnTime" w:hAnsi=".VnTime"/>
      <w:b/>
      <w:bCs/>
      <w:noProof/>
      <w:lang w:val="en-US" w:eastAsia="en-US" w:bidi="ar-SA"/>
    </w:rPr>
  </w:style>
  <w:style w:type="character" w:customStyle="1" w:styleId="mw-headline">
    <w:name w:val="mw-headline"/>
    <w:basedOn w:val="DefaultParagraphFont"/>
    <w:rsid w:val="002E5EAC"/>
  </w:style>
  <w:style w:type="character" w:customStyle="1" w:styleId="editsection">
    <w:name w:val="editsection"/>
    <w:basedOn w:val="DefaultParagraphFont"/>
    <w:rsid w:val="002E5EAC"/>
  </w:style>
  <w:style w:type="paragraph" w:customStyle="1" w:styleId="body">
    <w:name w:val="body"/>
    <w:basedOn w:val="Normal"/>
    <w:rsid w:val="00165A9F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ctarticletitle1">
    <w:name w:val="ctarticletitle1"/>
    <w:rsid w:val="00E91382"/>
    <w:rPr>
      <w:rFonts w:ascii="Arial" w:hAnsi="Arial" w:cs="Arial" w:hint="default"/>
      <w:b/>
      <w:bCs/>
      <w:color w:val="330066"/>
      <w:sz w:val="34"/>
      <w:szCs w:val="34"/>
    </w:rPr>
  </w:style>
  <w:style w:type="character" w:customStyle="1" w:styleId="ctauthor1">
    <w:name w:val="ctauthor1"/>
    <w:rsid w:val="00E91382"/>
    <w:rPr>
      <w:b/>
      <w:bCs/>
      <w:i w:val="0"/>
      <w:iCs w:val="0"/>
    </w:rPr>
  </w:style>
  <w:style w:type="table" w:styleId="TableGrid">
    <w:name w:val="Table Grid"/>
    <w:basedOn w:val="TableNormal"/>
    <w:rsid w:val="00E91382"/>
    <w:pPr>
      <w:spacing w:before="120" w:line="360" w:lineRule="auto"/>
      <w:ind w:left="54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ackbody">
    <w:name w:val="blackbody"/>
    <w:basedOn w:val="DefaultParagraphFont"/>
    <w:rsid w:val="00B74C72"/>
  </w:style>
  <w:style w:type="character" w:customStyle="1" w:styleId="caption-before">
    <w:name w:val="caption-before"/>
    <w:basedOn w:val="DefaultParagraphFont"/>
    <w:rsid w:val="00B34E93"/>
  </w:style>
  <w:style w:type="paragraph" w:customStyle="1" w:styleId="H3">
    <w:name w:val="H_3"/>
    <w:basedOn w:val="Heading3"/>
    <w:rsid w:val="004C43EA"/>
    <w:pPr>
      <w:numPr>
        <w:ilvl w:val="2"/>
        <w:numId w:val="9"/>
      </w:numPr>
      <w:tabs>
        <w:tab w:val="clear" w:pos="3924"/>
      </w:tabs>
      <w:spacing w:before="240"/>
      <w:ind w:left="567" w:hanging="567"/>
    </w:pPr>
    <w:rPr>
      <w:rFonts w:cs="Tahoma"/>
      <w:bCs/>
    </w:rPr>
  </w:style>
  <w:style w:type="paragraph" w:customStyle="1" w:styleId="doctext">
    <w:name w:val="doctext"/>
    <w:basedOn w:val="Normal"/>
    <w:rsid w:val="0019530D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000000"/>
      <w:sz w:val="21"/>
      <w:szCs w:val="21"/>
    </w:rPr>
  </w:style>
  <w:style w:type="paragraph" w:customStyle="1" w:styleId="doclist">
    <w:name w:val="doclist"/>
    <w:basedOn w:val="Normal"/>
    <w:rsid w:val="0019530D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000000"/>
      <w:sz w:val="21"/>
      <w:szCs w:val="21"/>
    </w:rPr>
  </w:style>
  <w:style w:type="character" w:customStyle="1" w:styleId="docemphasis1">
    <w:name w:val="docemphasis1"/>
    <w:rsid w:val="0019530D"/>
    <w:rPr>
      <w:i/>
      <w:iCs/>
    </w:rPr>
  </w:style>
  <w:style w:type="paragraph" w:customStyle="1" w:styleId="StyledoclistArial10pt">
    <w:name w:val="Style doclist + Arial 10 pt"/>
    <w:basedOn w:val="doclist"/>
    <w:autoRedefine/>
    <w:rsid w:val="007C70BC"/>
    <w:pPr>
      <w:numPr>
        <w:ilvl w:val="1"/>
        <w:numId w:val="10"/>
      </w:numPr>
      <w:spacing w:before="120" w:beforeAutospacing="0" w:after="0" w:afterAutospacing="0" w:line="360" w:lineRule="auto"/>
    </w:pPr>
    <w:rPr>
      <w:rFonts w:ascii="Arial" w:hAnsi="Arial"/>
      <w:sz w:val="20"/>
      <w:lang w:val="en-GB"/>
    </w:rPr>
  </w:style>
  <w:style w:type="paragraph" w:customStyle="1" w:styleId="Bangheader8pt">
    <w:name w:val="Bangheader + 8 pt"/>
    <w:aliases w:val="(Complex) Italic,Auto,Left,Before:  4 pt,After:  4 pt,..."/>
    <w:basedOn w:val="Bangheader"/>
    <w:rsid w:val="00ED02F3"/>
    <w:pPr>
      <w:autoSpaceDE w:val="0"/>
      <w:autoSpaceDN w:val="0"/>
      <w:spacing w:before="80" w:after="80" w:line="240" w:lineRule="auto"/>
      <w:jc w:val="left"/>
      <w:outlineLvl w:val="6"/>
    </w:pPr>
    <w:rPr>
      <w:rFonts w:eastAsia="MS Mincho" w:cs="Tahoma"/>
      <w:iCs/>
      <w:color w:val="auto"/>
      <w:sz w:val="16"/>
      <w:szCs w:val="16"/>
    </w:rPr>
  </w:style>
  <w:style w:type="paragraph" w:customStyle="1" w:styleId="StyleBangheaderLeft006cm">
    <w:name w:val="Style Bangheader + Left:  006 cm"/>
    <w:basedOn w:val="Bangheader"/>
    <w:autoRedefine/>
    <w:rsid w:val="000C229E"/>
    <w:pPr>
      <w:spacing w:before="80" w:after="80"/>
      <w:ind w:left="34"/>
    </w:pPr>
    <w:rPr>
      <w:b w:val="0"/>
      <w:bCs/>
      <w:color w:val="auto"/>
      <w:spacing w:val="-6"/>
      <w:szCs w:val="18"/>
      <w:lang w:val="en-GB"/>
    </w:rPr>
  </w:style>
  <w:style w:type="paragraph" w:customStyle="1" w:styleId="StyleBangLeft006cm">
    <w:name w:val="Style Bang + Left:  006 cm"/>
    <w:basedOn w:val="Bang0"/>
    <w:autoRedefine/>
    <w:rsid w:val="000C229E"/>
    <w:pPr>
      <w:autoSpaceDE/>
      <w:autoSpaceDN/>
      <w:spacing w:line="360" w:lineRule="auto"/>
      <w:ind w:left="0"/>
    </w:pPr>
    <w:rPr>
      <w:rFonts w:cs="Times New Roman"/>
      <w:iCs/>
      <w:noProof w:val="0"/>
      <w:spacing w:val="-6"/>
      <w:szCs w:val="18"/>
      <w:lang w:val="en-GB"/>
    </w:rPr>
  </w:style>
  <w:style w:type="paragraph" w:customStyle="1" w:styleId="NormalT">
    <w:name w:val="NormalT"/>
    <w:basedOn w:val="Normal"/>
    <w:rsid w:val="00403908"/>
    <w:pPr>
      <w:ind w:left="547"/>
    </w:pPr>
    <w:rPr>
      <w:rFonts w:ascii="Tahoma" w:eastAsia="MS Mincho" w:hAnsi="Tahoma" w:cs="Arial"/>
    </w:rPr>
  </w:style>
  <w:style w:type="paragraph" w:customStyle="1" w:styleId="comment">
    <w:name w:val="comment"/>
    <w:basedOn w:val="Normal"/>
    <w:rsid w:val="00097A8D"/>
    <w:pPr>
      <w:ind w:left="144"/>
    </w:pPr>
    <w:rPr>
      <w:rFonts w:ascii="Tahoma" w:eastAsia="MS Mincho" w:hAnsi="Tahoma" w:cs="Arial"/>
      <w:bCs/>
      <w:i/>
      <w:snapToGrid w:val="0"/>
      <w:color w:val="808080"/>
      <w:lang w:eastAsia="ja-JP"/>
    </w:rPr>
  </w:style>
  <w:style w:type="paragraph" w:customStyle="1" w:styleId="TableNormal1">
    <w:name w:val="Table Normal1"/>
    <w:basedOn w:val="Normal"/>
    <w:rsid w:val="00097A8D"/>
    <w:pPr>
      <w:spacing w:before="40" w:after="40" w:line="240" w:lineRule="auto"/>
      <w:ind w:left="0"/>
    </w:pPr>
    <w:rPr>
      <w:rFonts w:ascii="Tahoma" w:eastAsia="MS Mincho" w:hAnsi="Tahoma" w:cs="Tahoma"/>
      <w:bCs/>
      <w:color w:val="000000"/>
      <w:szCs w:val="24"/>
      <w:lang w:val="en-GB" w:eastAsia="ja-JP"/>
    </w:rPr>
  </w:style>
  <w:style w:type="paragraph" w:customStyle="1" w:styleId="NormalTableHeader">
    <w:name w:val="Normal Table Header"/>
    <w:basedOn w:val="NormalIndent0"/>
    <w:rsid w:val="00097A8D"/>
    <w:pPr>
      <w:keepNext/>
      <w:keepLines/>
      <w:tabs>
        <w:tab w:val="left" w:pos="702"/>
        <w:tab w:val="left" w:pos="1080"/>
      </w:tabs>
      <w:spacing w:after="120"/>
      <w:ind w:left="0"/>
      <w:jc w:val="center"/>
    </w:pPr>
    <w:rPr>
      <w:rFonts w:ascii="Tahoma" w:eastAsia="MS Mincho" w:hAnsi="Tahoma" w:cs="Arial"/>
      <w:b/>
      <w:snapToGrid w:val="0"/>
      <w:lang w:eastAsia="ja-JP"/>
    </w:rPr>
  </w:style>
  <w:style w:type="paragraph" w:styleId="NormalIndent0">
    <w:name w:val="Normal Indent"/>
    <w:basedOn w:val="Normal"/>
    <w:rsid w:val="00097A8D"/>
    <w:pPr>
      <w:ind w:left="720"/>
    </w:pPr>
  </w:style>
  <w:style w:type="character" w:customStyle="1" w:styleId="hps">
    <w:name w:val="hps"/>
    <w:basedOn w:val="DefaultParagraphFont"/>
    <w:rsid w:val="00097A8D"/>
  </w:style>
  <w:style w:type="paragraph" w:customStyle="1" w:styleId="NAT">
    <w:name w:val="NAT"/>
    <w:basedOn w:val="Caption"/>
    <w:rsid w:val="00197625"/>
    <w:pPr>
      <w:widowControl w:val="0"/>
      <w:spacing w:before="0" w:line="240" w:lineRule="auto"/>
      <w:ind w:left="0"/>
      <w:jc w:val="center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nhideWhenUsed/>
    <w:qFormat/>
    <w:rsid w:val="00197625"/>
    <w:rPr>
      <w:b/>
      <w:bCs/>
    </w:rPr>
  </w:style>
  <w:style w:type="paragraph" w:customStyle="1" w:styleId="TableCaption">
    <w:name w:val="TableCaption"/>
    <w:basedOn w:val="NormalIndent0"/>
    <w:rsid w:val="00AB6F34"/>
    <w:pPr>
      <w:widowControl w:val="0"/>
      <w:spacing w:line="240" w:lineRule="auto"/>
      <w:ind w:left="-14" w:right="14"/>
    </w:pPr>
    <w:rPr>
      <w:rFonts w:ascii="Tahoma" w:eastAsia="MS Mincho" w:hAnsi="Tahoma" w:cs="Arial"/>
      <w:b/>
      <w:snapToGrid w:val="0"/>
    </w:rPr>
  </w:style>
  <w:style w:type="character" w:customStyle="1" w:styleId="Heading1Char">
    <w:name w:val="Heading 1 Char"/>
    <w:aliases w:val="H1 Char,H1 + Left Char,Before:  18 pt Char,After:  6 pt Char,Line spacing:  single + (C... Char"/>
    <w:basedOn w:val="DefaultParagraphFont"/>
    <w:link w:val="Heading1"/>
    <w:rsid w:val="00720EBA"/>
    <w:rPr>
      <w:rFonts w:ascii="Arial" w:hAnsi="Arial"/>
      <w:b/>
      <w:bCs/>
      <w:caps/>
      <w:kern w:val="28"/>
      <w:sz w:val="24"/>
      <w:szCs w:val="24"/>
    </w:rPr>
  </w:style>
  <w:style w:type="character" w:customStyle="1" w:styleId="Heading2Char">
    <w:name w:val="Heading 2 Char"/>
    <w:aliases w:val="l2 Char,HD2 Char"/>
    <w:basedOn w:val="DefaultParagraphFont"/>
    <w:link w:val="Heading2"/>
    <w:rsid w:val="00C54633"/>
    <w:rPr>
      <w:rFonts w:ascii="Arial" w:hAnsi="Arial"/>
      <w:b/>
      <w:bCs/>
      <w:i/>
      <w:iCs/>
      <w:kern w:val="28"/>
      <w:sz w:val="22"/>
    </w:rPr>
  </w:style>
  <w:style w:type="character" w:customStyle="1" w:styleId="Heading3Char">
    <w:name w:val="Heading 3 Char"/>
    <w:basedOn w:val="DefaultParagraphFont"/>
    <w:link w:val="Heading3"/>
    <w:rsid w:val="002B2923"/>
    <w:rPr>
      <w:rFonts w:ascii="Arial" w:hAnsi="Arial"/>
      <w:b/>
    </w:rPr>
  </w:style>
  <w:style w:type="paragraph" w:customStyle="1" w:styleId="StyleHeading3LatinArialComplexTahomaLatin9ptC">
    <w:name w:val="Style Heading 3 + (Latin) Arial (Complex) Tahoma (Latin) 9 pt (C..."/>
    <w:basedOn w:val="Heading3"/>
    <w:rsid w:val="00366224"/>
    <w:pPr>
      <w:tabs>
        <w:tab w:val="num" w:pos="3924"/>
      </w:tabs>
      <w:spacing w:before="240"/>
      <w:ind w:left="3924" w:hanging="504"/>
    </w:pPr>
    <w:rPr>
      <w:rFonts w:cs="Tahoma"/>
      <w:bCs/>
    </w:rPr>
  </w:style>
  <w:style w:type="character" w:customStyle="1" w:styleId="3oh-">
    <w:name w:val="_3oh-"/>
    <w:basedOn w:val="DefaultParagraphFont"/>
    <w:rsid w:val="000852BB"/>
  </w:style>
  <w:style w:type="paragraph" w:styleId="ListBullet2">
    <w:name w:val="List Bullet 2"/>
    <w:basedOn w:val="Normal"/>
    <w:rsid w:val="000852BB"/>
    <w:pPr>
      <w:numPr>
        <w:numId w:val="14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Bullet3">
    <w:name w:val="List Bullet 3"/>
    <w:basedOn w:val="Normal"/>
    <w:rsid w:val="000852BB"/>
    <w:pPr>
      <w:numPr>
        <w:numId w:val="15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Bullet4">
    <w:name w:val="List Bullet 4"/>
    <w:basedOn w:val="Normal"/>
    <w:rsid w:val="000852BB"/>
    <w:pPr>
      <w:numPr>
        <w:numId w:val="16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customStyle="1" w:styleId="-GACH">
    <w:name w:val="-GACH"/>
    <w:basedOn w:val="Normal"/>
    <w:rsid w:val="000852BB"/>
    <w:pPr>
      <w:numPr>
        <w:ilvl w:val="2"/>
        <w:numId w:val="17"/>
      </w:numPr>
      <w:spacing w:before="0" w:line="240" w:lineRule="auto"/>
    </w:pPr>
    <w:rPr>
      <w:rFonts w:ascii="VNI-Aptima" w:hAnsi="VNI-Aptima"/>
      <w:sz w:val="28"/>
      <w:szCs w:val="26"/>
    </w:rPr>
  </w:style>
  <w:style w:type="paragraph" w:styleId="ListNumber">
    <w:name w:val="List Number"/>
    <w:basedOn w:val="Normal"/>
    <w:rsid w:val="000852BB"/>
    <w:pPr>
      <w:numPr>
        <w:numId w:val="18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customStyle="1" w:styleId="Style1">
    <w:name w:val="Style1"/>
    <w:basedOn w:val="ListBullet"/>
    <w:rsid w:val="000852BB"/>
    <w:pPr>
      <w:numPr>
        <w:numId w:val="13"/>
      </w:numPr>
      <w:tabs>
        <w:tab w:val="left" w:pos="288"/>
      </w:tabs>
      <w:spacing w:before="160" w:after="160" w:line="288" w:lineRule="auto"/>
    </w:pPr>
    <w:rPr>
      <w:rFonts w:ascii="Times New Roman" w:hAnsi="Times New Roman"/>
      <w:b/>
      <w:sz w:val="26"/>
      <w:szCs w:val="26"/>
    </w:rPr>
  </w:style>
  <w:style w:type="paragraph" w:styleId="ListNumber3">
    <w:name w:val="List Number 3"/>
    <w:basedOn w:val="Normal"/>
    <w:rsid w:val="000852BB"/>
    <w:pPr>
      <w:numPr>
        <w:numId w:val="19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Number2">
    <w:name w:val="List Number 2"/>
    <w:basedOn w:val="Normal"/>
    <w:rsid w:val="00720EBA"/>
    <w:pPr>
      <w:numPr>
        <w:numId w:val="20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20EBA"/>
    <w:pPr>
      <w:keepNext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CommentReference">
    <w:name w:val="annotation reference"/>
    <w:basedOn w:val="DefaultParagraphFont"/>
    <w:semiHidden/>
    <w:unhideWhenUsed/>
    <w:rsid w:val="004F61E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F61E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4F61E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F61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F61EE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4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2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5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0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3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34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7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9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4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46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7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1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9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2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39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49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25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6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25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7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2753">
                  <w:blockQuote w:val="1"/>
                  <w:marLeft w:val="5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39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73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76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1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8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60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9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9185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16790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1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7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2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6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75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8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6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8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0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01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63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8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6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10561">
                  <w:marLeft w:val="167"/>
                  <w:marRight w:val="167"/>
                  <w:marTop w:val="167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hiennt\Working\AIAcademyVN\TPBankProject\Process\Template_Detailed_Design_Luc_Cuong_C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6A37E339-083E-4549-AAF4-654FCE596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Template_Detailed_Design_Luc_Cuong_Cong.dotx</Template>
  <TotalTime>48</TotalTime>
  <Pages>51</Pages>
  <Words>5726</Words>
  <Characters>32643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 Design</vt:lpstr>
    </vt:vector>
  </TitlesOfParts>
  <Company>CTIN</Company>
  <LinksUpToDate>false</LinksUpToDate>
  <CharactersWithSpaces>38293</CharactersWithSpaces>
  <SharedDoc>false</SharedDoc>
  <HLinks>
    <vt:vector size="162" baseType="variant">
      <vt:variant>
        <vt:i4>1179701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_Toc306115119</vt:lpwstr>
      </vt:variant>
      <vt:variant>
        <vt:i4>1179701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_Toc306115118</vt:lpwstr>
      </vt:variant>
      <vt:variant>
        <vt:i4>1179701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_Toc306115117</vt:lpwstr>
      </vt:variant>
      <vt:variant>
        <vt:i4>1179701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_Toc306115116</vt:lpwstr>
      </vt:variant>
      <vt:variant>
        <vt:i4>1179701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_Toc306115115</vt:lpwstr>
      </vt:variant>
      <vt:variant>
        <vt:i4>1179701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_Toc306115114</vt:lpwstr>
      </vt:variant>
      <vt:variant>
        <vt:i4>1179701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_Toc306115113</vt:lpwstr>
      </vt:variant>
      <vt:variant>
        <vt:i4>1179701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_Toc306115112</vt:lpwstr>
      </vt:variant>
      <vt:variant>
        <vt:i4>1179701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_Toc306115111</vt:lpwstr>
      </vt:variant>
      <vt:variant>
        <vt:i4>1179701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_Toc306115110</vt:lpwstr>
      </vt:variant>
      <vt:variant>
        <vt:i4>1245237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_Toc306115109</vt:lpwstr>
      </vt:variant>
      <vt:variant>
        <vt:i4>1245237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_Toc306115108</vt:lpwstr>
      </vt:variant>
      <vt:variant>
        <vt:i4>1245237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_Toc306115107</vt:lpwstr>
      </vt:variant>
      <vt:variant>
        <vt:i4>1245237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_Toc306115106</vt:lpwstr>
      </vt:variant>
      <vt:variant>
        <vt:i4>1245237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_Toc306115105</vt:lpwstr>
      </vt:variant>
      <vt:variant>
        <vt:i4>1245237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_Toc306115104</vt:lpwstr>
      </vt:variant>
      <vt:variant>
        <vt:i4>1245237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_Toc306115103</vt:lpwstr>
      </vt:variant>
      <vt:variant>
        <vt:i4>1245237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_Toc306115102</vt:lpwstr>
      </vt:variant>
      <vt:variant>
        <vt:i4>1245237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_Toc306115101</vt:lpwstr>
      </vt:variant>
      <vt:variant>
        <vt:i4>1245237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_Toc306115100</vt:lpwstr>
      </vt:variant>
      <vt:variant>
        <vt:i4>1703988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_Toc306115099</vt:lpwstr>
      </vt:variant>
      <vt:variant>
        <vt:i4>1703988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_Toc306115098</vt:lpwstr>
      </vt:variant>
      <vt:variant>
        <vt:i4>1703988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_Toc306115097</vt:lpwstr>
      </vt:variant>
      <vt:variant>
        <vt:i4>1703988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_Toc306115096</vt:lpwstr>
      </vt:variant>
      <vt:variant>
        <vt:i4>1703988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_Toc306115095</vt:lpwstr>
      </vt:variant>
      <vt:variant>
        <vt:i4>1703988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_Toc306115094</vt:lpwstr>
      </vt:variant>
      <vt:variant>
        <vt:i4>6029388</vt:i4>
      </vt:variant>
      <vt:variant>
        <vt:i4>0</vt:i4>
      </vt:variant>
      <vt:variant>
        <vt:i4>0</vt:i4>
      </vt:variant>
      <vt:variant>
        <vt:i4>5</vt:i4>
      </vt:variant>
      <vt:variant>
        <vt:lpwstr>http://www.ct-in.com.vn/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Design</dc:title>
  <dc:subject>v 1/0/0</dc:subject>
  <dc:creator>HienNT</dc:creator>
  <cp:lastModifiedBy>Tùng Lại Đức</cp:lastModifiedBy>
  <cp:revision>8</cp:revision>
  <dcterms:created xsi:type="dcterms:W3CDTF">2021-01-07T22:02:00Z</dcterms:created>
  <dcterms:modified xsi:type="dcterms:W3CDTF">2026-06-23T16:09:00Z</dcterms:modified>
</cp:coreProperties>
</file>