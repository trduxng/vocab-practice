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9"/>
        <w:gridCol w:w="6842"/>
      </w:tblGrid>
      <w:tr w:rsidR="00A31ECD" w:rsidRPr="006E4468" w14:paraId="1E462C6A" w14:textId="77777777" w:rsidTr="004B1BE3">
        <w:trPr>
          <w:trHeight w:val="1790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0B7" w14:textId="77777777" w:rsidR="00A31ECD" w:rsidRPr="006E4468" w:rsidRDefault="00A31ECD" w:rsidP="004B1BE3">
            <w:pPr>
              <w:spacing w:after="120" w:line="240" w:lineRule="auto"/>
              <w:ind w:left="0" w:hanging="2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bCs/>
                <w:noProof/>
                <w:color w:val="000000"/>
                <w:sz w:val="24"/>
                <w:szCs w:val="24"/>
                <w:bdr w:val="none" w:sz="0" w:space="0" w:color="auto" w:frame="1"/>
              </w:rPr>
              <w:drawing>
                <wp:inline distT="0" distB="0" distL="0" distR="0" wp14:anchorId="4E4E9EF5" wp14:editId="3934F2CC">
                  <wp:extent cx="1638300" cy="1543050"/>
                  <wp:effectExtent l="0" t="0" r="0" b="0"/>
                  <wp:docPr id="1" name="Picture 32" descr="Title: Hình ả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tle: Hình ả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B5491" w14:textId="77777777" w:rsidR="00A31ECD" w:rsidRPr="006E4468" w:rsidRDefault="00A31ECD" w:rsidP="004B1BE3">
            <w:pPr>
              <w:spacing w:after="120"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Khoa Công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nghệ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tin - Học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viện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Kỹ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thuật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quân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sự</w:t>
            </w:r>
            <w:proofErr w:type="spellEnd"/>
          </w:p>
          <w:p w14:paraId="1B181F56" w14:textId="77777777" w:rsidR="00A31ECD" w:rsidRPr="006E4468" w:rsidRDefault="00A31ECD" w:rsidP="004B1BE3">
            <w:pPr>
              <w:spacing w:after="120"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Trụ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sở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Tầng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19,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nhà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S1, 236 Hoàng Quốc Việt,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Cầu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Giấy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Hà</w:t>
            </w:r>
            <w:proofErr w:type="spellEnd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Nội</w:t>
            </w:r>
            <w:proofErr w:type="spellEnd"/>
          </w:p>
          <w:p w14:paraId="0776E603" w14:textId="77777777" w:rsidR="00A31ECD" w:rsidRPr="006E4468" w:rsidRDefault="00A31ECD" w:rsidP="004B1BE3">
            <w:pPr>
              <w:spacing w:after="120" w:line="240" w:lineRule="auto"/>
              <w:ind w:left="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Tel: (+84) 069515329 - Email: fit@mta.edu.vn</w:t>
            </w:r>
          </w:p>
          <w:p w14:paraId="7762A44E" w14:textId="77777777" w:rsidR="00A31ECD" w:rsidRPr="006E4468" w:rsidRDefault="00A31ECD" w:rsidP="004B1BE3">
            <w:pPr>
              <w:spacing w:after="120" w:line="240" w:lineRule="auto"/>
              <w:ind w:left="0" w:hanging="2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bCs/>
                <w:color w:val="000000"/>
                <w:sz w:val="24"/>
                <w:szCs w:val="24"/>
              </w:rPr>
              <w:t>Website: https://fit.mta.edu.vn</w:t>
            </w:r>
          </w:p>
        </w:tc>
      </w:tr>
    </w:tbl>
    <w:p w14:paraId="05229D87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1C01EE4E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111FEAE6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108334C0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148B7043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445E6AE5" w14:textId="77777777" w:rsidR="006D57DF" w:rsidRPr="006E4468" w:rsidRDefault="00B47B8A" w:rsidP="00720EBA">
      <w:pPr>
        <w:spacing w:before="240"/>
        <w:ind w:left="0"/>
        <w:jc w:val="center"/>
        <w:rPr>
          <w:rFonts w:ascii="Times New Roman" w:hAnsi="Times New Roman"/>
          <w:b/>
          <w:color w:val="17365D"/>
          <w:spacing w:val="20"/>
          <w:sz w:val="24"/>
          <w:szCs w:val="24"/>
        </w:rPr>
      </w:pP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&lt;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V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OCABOOST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–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H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Ệ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T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HỐNG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H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ỌC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T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Ừ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VỰNG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TOEIC T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HÔNG</w:t>
      </w:r>
      <w:r w:rsidR="000852BB"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 xml:space="preserve"> M</w:t>
      </w:r>
      <w:r w:rsidRPr="006E4468">
        <w:rPr>
          <w:rFonts w:ascii="Times New Roman" w:hAnsi="Times New Roman"/>
          <w:b/>
          <w:color w:val="17365D"/>
          <w:spacing w:val="20"/>
          <w:sz w:val="24"/>
          <w:szCs w:val="24"/>
        </w:rPr>
        <w:t>INH&gt;</w:t>
      </w:r>
    </w:p>
    <w:p w14:paraId="7537A1A3" w14:textId="77777777" w:rsidR="00750CA1" w:rsidRPr="006E4468" w:rsidRDefault="00750CA1" w:rsidP="00720EBA">
      <w:pPr>
        <w:spacing w:before="240"/>
        <w:ind w:left="0"/>
        <w:jc w:val="center"/>
        <w:rPr>
          <w:rFonts w:ascii="Times New Roman" w:hAnsi="Times New Roman"/>
          <w:b/>
          <w:i/>
          <w:color w:val="17365D"/>
          <w:spacing w:val="30"/>
          <w:sz w:val="24"/>
          <w:szCs w:val="24"/>
        </w:rPr>
      </w:pPr>
      <w:r w:rsidRPr="006E4468">
        <w:rPr>
          <w:rFonts w:ascii="Times New Roman" w:hAnsi="Times New Roman"/>
          <w:b/>
          <w:i/>
          <w:color w:val="17365D"/>
          <w:spacing w:val="30"/>
          <w:sz w:val="24"/>
          <w:szCs w:val="24"/>
        </w:rPr>
        <w:t>THIẾT KẾ</w:t>
      </w:r>
      <w:r w:rsidR="00197625" w:rsidRPr="006E4468">
        <w:rPr>
          <w:rFonts w:ascii="Times New Roman" w:hAnsi="Times New Roman"/>
          <w:b/>
          <w:i/>
          <w:color w:val="17365D"/>
          <w:spacing w:val="30"/>
          <w:sz w:val="24"/>
          <w:szCs w:val="24"/>
        </w:rPr>
        <w:t xml:space="preserve"> CHI TIẾT</w:t>
      </w:r>
    </w:p>
    <w:p w14:paraId="7240F13C" w14:textId="77777777" w:rsidR="00403908" w:rsidRPr="006E4468" w:rsidRDefault="00403908" w:rsidP="000852BB">
      <w:pPr>
        <w:spacing w:before="240"/>
        <w:ind w:left="0"/>
        <w:jc w:val="both"/>
        <w:rPr>
          <w:rFonts w:ascii="Times New Roman" w:hAnsi="Times New Roman"/>
          <w:b/>
          <w:color w:val="AC0000"/>
          <w:spacing w:val="30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000" w:firstRow="0" w:lastRow="0" w:firstColumn="0" w:lastColumn="0" w:noHBand="0" w:noVBand="0"/>
      </w:tblPr>
      <w:tblGrid>
        <w:gridCol w:w="2379"/>
        <w:gridCol w:w="3287"/>
      </w:tblGrid>
      <w:tr w:rsidR="00622422" w:rsidRPr="006E4468" w14:paraId="0B769DCC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407370ED" w14:textId="77777777" w:rsidR="00622422" w:rsidRPr="006E4468" w:rsidRDefault="00622422" w:rsidP="000852BB">
            <w:pPr>
              <w:pStyle w:val="HeadingLv1"/>
              <w:jc w:val="both"/>
            </w:pPr>
            <w:r w:rsidRPr="006E4468">
              <w:t>Mã dự án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27BFFDC1" w14:textId="77777777" w:rsidR="00622422" w:rsidRPr="006E4468" w:rsidRDefault="000852BB" w:rsidP="000852BB">
            <w:pPr>
              <w:pStyle w:val="HeadingLv2"/>
              <w:jc w:val="both"/>
            </w:pPr>
            <w:r w:rsidRPr="006E4468">
              <w:t>&lt;202</w:t>
            </w:r>
            <w:r w:rsidR="00A31ECD" w:rsidRPr="006E4468">
              <w:t>6</w:t>
            </w:r>
            <w:r w:rsidRPr="006E4468">
              <w:t>_VocaBoost_</w:t>
            </w:r>
            <w:r w:rsidR="00A31ECD" w:rsidRPr="006E4468">
              <w:t>MTA</w:t>
            </w:r>
            <w:r w:rsidRPr="006E4468">
              <w:t>&gt;</w:t>
            </w:r>
            <w:bookmarkStart w:id="0" w:name="_Hlk56516617"/>
            <w:bookmarkEnd w:id="0"/>
          </w:p>
        </w:tc>
      </w:tr>
      <w:tr w:rsidR="00622422" w:rsidRPr="006E4468" w14:paraId="780587EE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609055ED" w14:textId="77777777" w:rsidR="00622422" w:rsidRPr="006E4468" w:rsidRDefault="00154993" w:rsidP="000852BB">
            <w:pPr>
              <w:pStyle w:val="HeadingLv1"/>
              <w:jc w:val="both"/>
            </w:pPr>
            <w:r w:rsidRPr="006E4468">
              <w:t>Phiên bản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1C3D557E" w14:textId="77777777" w:rsidR="00622422" w:rsidRPr="006E4468" w:rsidRDefault="00720EBA" w:rsidP="000852BB">
            <w:pPr>
              <w:pStyle w:val="HeadingLv2"/>
              <w:ind w:left="0"/>
              <w:jc w:val="both"/>
            </w:pPr>
            <w:r w:rsidRPr="006E4468">
              <w:t>V1.0.0</w:t>
            </w:r>
          </w:p>
        </w:tc>
      </w:tr>
      <w:tr w:rsidR="00622422" w:rsidRPr="006E4468" w14:paraId="73CA3A71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073CA868" w14:textId="77777777" w:rsidR="00622422" w:rsidRPr="006E4468" w:rsidRDefault="00622422" w:rsidP="000852BB">
            <w:pPr>
              <w:pStyle w:val="HeadingLv1"/>
              <w:jc w:val="both"/>
            </w:pPr>
            <w:r w:rsidRPr="006E4468">
              <w:t>Ngày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3D154378" w14:textId="77777777" w:rsidR="00622422" w:rsidRPr="006E4468" w:rsidRDefault="00A31ECD" w:rsidP="000852BB">
            <w:pPr>
              <w:pStyle w:val="HeadingLv2"/>
              <w:jc w:val="both"/>
            </w:pPr>
            <w:r w:rsidRPr="006E4468">
              <w:t>20</w:t>
            </w:r>
            <w:r w:rsidR="00622422" w:rsidRPr="006E4468">
              <w:t>/</w:t>
            </w:r>
            <w:r w:rsidRPr="006E4468">
              <w:t>06</w:t>
            </w:r>
            <w:r w:rsidR="00622422" w:rsidRPr="006E4468">
              <w:t>/</w:t>
            </w:r>
            <w:r w:rsidRPr="006E4468">
              <w:t>2026</w:t>
            </w:r>
          </w:p>
        </w:tc>
      </w:tr>
    </w:tbl>
    <w:p w14:paraId="3030F7D0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619FBCA7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4815478E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7366FA35" w14:textId="77777777" w:rsidR="00CD50C6" w:rsidRPr="006E4468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5099CB79" w14:textId="77777777" w:rsidR="00403908" w:rsidRPr="006E4468" w:rsidRDefault="00403908" w:rsidP="000852BB">
      <w:pPr>
        <w:jc w:val="both"/>
        <w:rPr>
          <w:rFonts w:ascii="Times New Roman" w:hAnsi="Times New Roman"/>
          <w:sz w:val="24"/>
          <w:szCs w:val="24"/>
        </w:rPr>
      </w:pPr>
    </w:p>
    <w:p w14:paraId="371FC37D" w14:textId="77777777" w:rsidR="00AA3040" w:rsidRPr="006E4468" w:rsidRDefault="00AA3040" w:rsidP="000852BB">
      <w:pPr>
        <w:jc w:val="both"/>
        <w:rPr>
          <w:rFonts w:ascii="Times New Roman" w:hAnsi="Times New Roman"/>
          <w:sz w:val="24"/>
          <w:szCs w:val="24"/>
        </w:rPr>
      </w:pPr>
    </w:p>
    <w:p w14:paraId="589B66C7" w14:textId="77777777" w:rsidR="00A31ECD" w:rsidRPr="006E4468" w:rsidRDefault="00A9422D" w:rsidP="00720EBA">
      <w:pPr>
        <w:pStyle w:val="NormalTB"/>
        <w:rPr>
          <w:rFonts w:ascii="Times New Roman" w:hAnsi="Times New Roman" w:cs="Times New Roman"/>
          <w:sz w:val="24"/>
          <w:szCs w:val="24"/>
        </w:rPr>
      </w:pPr>
      <w:r w:rsidRPr="006E4468">
        <w:rPr>
          <w:rFonts w:ascii="Times New Roman" w:hAnsi="Times New Roman" w:cs="Times New Roman"/>
          <w:sz w:val="24"/>
          <w:szCs w:val="24"/>
        </w:rPr>
        <w:t>&lt;</w:t>
      </w:r>
      <w:r w:rsidR="00A31ECD" w:rsidRPr="006E4468">
        <w:rPr>
          <w:rFonts w:ascii="Times New Roman" w:hAnsi="Times New Roman" w:cs="Times New Roman"/>
          <w:sz w:val="24"/>
          <w:szCs w:val="24"/>
        </w:rPr>
        <w:t>HÀ NỘI</w:t>
      </w:r>
      <w:r w:rsidRPr="006E4468">
        <w:rPr>
          <w:rFonts w:ascii="Times New Roman" w:hAnsi="Times New Roman" w:cs="Times New Roman"/>
          <w:sz w:val="24"/>
          <w:szCs w:val="24"/>
        </w:rPr>
        <w:t>, 6-2026&gt;</w:t>
      </w:r>
    </w:p>
    <w:p w14:paraId="5CC2CE5C" w14:textId="77777777" w:rsidR="00A31ECD" w:rsidRPr="006E4468" w:rsidRDefault="00A31ECD" w:rsidP="00720EBA">
      <w:pPr>
        <w:pStyle w:val="NormalTB"/>
        <w:rPr>
          <w:rFonts w:ascii="Times New Roman" w:hAnsi="Times New Roman" w:cs="Times New Roman"/>
          <w:sz w:val="24"/>
          <w:szCs w:val="24"/>
        </w:rPr>
      </w:pPr>
    </w:p>
    <w:p w14:paraId="3873991B" w14:textId="77777777" w:rsidR="00A9422D" w:rsidRPr="006E4468" w:rsidRDefault="00A9422D" w:rsidP="00720EBA">
      <w:pPr>
        <w:pStyle w:val="NormalTB"/>
        <w:rPr>
          <w:rFonts w:ascii="Times New Roman" w:hAnsi="Times New Roman" w:cs="Times New Roman"/>
          <w:color w:val="003300"/>
          <w:sz w:val="24"/>
          <w:szCs w:val="24"/>
        </w:rPr>
      </w:pPr>
      <w:r w:rsidRPr="006E4468">
        <w:rPr>
          <w:rFonts w:ascii="Times New Roman" w:hAnsi="Times New Roman" w:cs="Times New Roman"/>
          <w:sz w:val="24"/>
          <w:szCs w:val="24"/>
        </w:rPr>
        <w:t>NỘI DUNG SỬA ĐỔI</w:t>
      </w:r>
    </w:p>
    <w:p w14:paraId="45C57A0C" w14:textId="77777777" w:rsidR="00A9422D" w:rsidRPr="006E4468" w:rsidRDefault="007342AB" w:rsidP="000852BB">
      <w:pPr>
        <w:ind w:left="0"/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lastRenderedPageBreak/>
        <w:t>*M</w:t>
      </w:r>
      <w:r w:rsidR="00A9422D" w:rsidRPr="006E4468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6E4468">
        <w:rPr>
          <w:rFonts w:ascii="Times New Roman" w:hAnsi="Times New Roman"/>
          <w:sz w:val="24"/>
          <w:szCs w:val="24"/>
        </w:rPr>
        <w:t>Mới</w:t>
      </w:r>
      <w:proofErr w:type="spellEnd"/>
      <w:r w:rsidR="00A9422D" w:rsidRPr="006E4468">
        <w:rPr>
          <w:rFonts w:ascii="Times New Roman" w:hAnsi="Times New Roman"/>
          <w:sz w:val="24"/>
          <w:szCs w:val="24"/>
        </w:rPr>
        <w:t xml:space="preserve"> </w:t>
      </w:r>
      <w:r w:rsidRPr="006E4468">
        <w:rPr>
          <w:rFonts w:ascii="Times New Roman" w:hAnsi="Times New Roman"/>
          <w:sz w:val="24"/>
          <w:szCs w:val="24"/>
        </w:rPr>
        <w:t>S</w:t>
      </w:r>
      <w:r w:rsidR="00A9422D" w:rsidRPr="006E4468">
        <w:rPr>
          <w:rFonts w:ascii="Times New Roman" w:hAnsi="Times New Roman"/>
          <w:sz w:val="24"/>
          <w:szCs w:val="24"/>
        </w:rPr>
        <w:t xml:space="preserve"> </w:t>
      </w:r>
      <w:r w:rsidRPr="006E4468">
        <w:rPr>
          <w:rFonts w:ascii="Times New Roman" w:hAnsi="Times New Roman"/>
          <w:sz w:val="24"/>
          <w:szCs w:val="24"/>
        </w:rPr>
        <w:t>–</w:t>
      </w:r>
      <w:r w:rsidR="00A9422D"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Sửa</w:t>
      </w:r>
      <w:proofErr w:type="spellEnd"/>
      <w:r w:rsidR="00A9422D" w:rsidRPr="006E4468">
        <w:rPr>
          <w:rFonts w:ascii="Times New Roman" w:hAnsi="Times New Roman"/>
          <w:sz w:val="24"/>
          <w:szCs w:val="24"/>
        </w:rPr>
        <w:t xml:space="preserve"> </w:t>
      </w:r>
      <w:r w:rsidRPr="006E4468">
        <w:rPr>
          <w:rFonts w:ascii="Times New Roman" w:hAnsi="Times New Roman"/>
          <w:sz w:val="24"/>
          <w:szCs w:val="24"/>
        </w:rPr>
        <w:t>X</w:t>
      </w:r>
      <w:r w:rsidR="00A9422D" w:rsidRPr="006E4468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6E4468">
        <w:rPr>
          <w:rFonts w:ascii="Times New Roman" w:hAnsi="Times New Roman"/>
          <w:sz w:val="24"/>
          <w:szCs w:val="24"/>
        </w:rPr>
        <w:t>Xóa</w:t>
      </w:r>
      <w:proofErr w:type="spellEnd"/>
    </w:p>
    <w:tbl>
      <w:tblPr>
        <w:tblW w:w="909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10"/>
        <w:gridCol w:w="2250"/>
        <w:gridCol w:w="900"/>
        <w:gridCol w:w="2520"/>
        <w:gridCol w:w="1620"/>
        <w:gridCol w:w="990"/>
      </w:tblGrid>
      <w:tr w:rsidR="00622422" w:rsidRPr="006E4468" w14:paraId="147F0FA4" w14:textId="77777777" w:rsidTr="009C78B2">
        <w:trPr>
          <w:trHeight w:val="728"/>
        </w:trPr>
        <w:tc>
          <w:tcPr>
            <w:tcW w:w="810" w:type="dxa"/>
            <w:shd w:val="clear" w:color="auto" w:fill="FABF8F" w:themeFill="accent6" w:themeFillTint="99"/>
          </w:tcPr>
          <w:p w14:paraId="43E80503" w14:textId="77777777" w:rsidR="00622422" w:rsidRPr="006E4468" w:rsidRDefault="00622422" w:rsidP="000852BB">
            <w:pPr>
              <w:pStyle w:val="HeadingLv1"/>
              <w:jc w:val="both"/>
              <w:rPr>
                <w:color w:val="auto"/>
              </w:rPr>
            </w:pPr>
            <w:r w:rsidRPr="006E4468">
              <w:rPr>
                <w:color w:val="auto"/>
              </w:rPr>
              <w:t>Ngày</w:t>
            </w:r>
          </w:p>
        </w:tc>
        <w:tc>
          <w:tcPr>
            <w:tcW w:w="2250" w:type="dxa"/>
            <w:shd w:val="clear" w:color="auto" w:fill="FABF8F" w:themeFill="accent6" w:themeFillTint="99"/>
          </w:tcPr>
          <w:p w14:paraId="37151816" w14:textId="77777777" w:rsidR="00622422" w:rsidRPr="006E4468" w:rsidRDefault="00622422" w:rsidP="000852BB">
            <w:pPr>
              <w:pStyle w:val="HeadingLv1"/>
              <w:jc w:val="both"/>
              <w:rPr>
                <w:color w:val="auto"/>
              </w:rPr>
            </w:pPr>
            <w:r w:rsidRPr="006E4468">
              <w:rPr>
                <w:color w:val="auto"/>
              </w:rPr>
              <w:t>Mục sửa đổi</w:t>
            </w:r>
          </w:p>
        </w:tc>
        <w:tc>
          <w:tcPr>
            <w:tcW w:w="900" w:type="dxa"/>
            <w:shd w:val="clear" w:color="auto" w:fill="FABF8F" w:themeFill="accent6" w:themeFillTint="99"/>
          </w:tcPr>
          <w:p w14:paraId="3F49CF38" w14:textId="77777777" w:rsidR="00622422" w:rsidRPr="006E4468" w:rsidRDefault="00622422" w:rsidP="000852BB">
            <w:pPr>
              <w:pStyle w:val="HeadingLv1"/>
              <w:jc w:val="both"/>
              <w:rPr>
                <w:color w:val="auto"/>
              </w:rPr>
            </w:pPr>
            <w:r w:rsidRPr="006E4468">
              <w:rPr>
                <w:color w:val="auto"/>
              </w:rPr>
              <w:t>M*</w:t>
            </w:r>
            <w:r w:rsidRPr="006E4468">
              <w:rPr>
                <w:color w:val="auto"/>
              </w:rPr>
              <w:br/>
              <w:t>S, X</w:t>
            </w:r>
          </w:p>
        </w:tc>
        <w:tc>
          <w:tcPr>
            <w:tcW w:w="2520" w:type="dxa"/>
            <w:shd w:val="clear" w:color="auto" w:fill="FABF8F" w:themeFill="accent6" w:themeFillTint="99"/>
          </w:tcPr>
          <w:p w14:paraId="0D9F7F46" w14:textId="77777777" w:rsidR="00622422" w:rsidRPr="006E4468" w:rsidRDefault="00622422" w:rsidP="000852BB">
            <w:pPr>
              <w:pStyle w:val="HeadingLv1"/>
              <w:jc w:val="both"/>
              <w:rPr>
                <w:color w:val="auto"/>
              </w:rPr>
            </w:pPr>
            <w:r w:rsidRPr="006E4468">
              <w:rPr>
                <w:color w:val="auto"/>
              </w:rPr>
              <w:t>Nội dung sửa đổi</w:t>
            </w:r>
          </w:p>
        </w:tc>
        <w:tc>
          <w:tcPr>
            <w:tcW w:w="1620" w:type="dxa"/>
            <w:shd w:val="clear" w:color="auto" w:fill="FABF8F" w:themeFill="accent6" w:themeFillTint="99"/>
          </w:tcPr>
          <w:p w14:paraId="3AE2516F" w14:textId="77777777" w:rsidR="00622422" w:rsidRPr="006E4468" w:rsidRDefault="00622422" w:rsidP="000852BB">
            <w:pPr>
              <w:pStyle w:val="HeadingLv1"/>
              <w:jc w:val="both"/>
              <w:rPr>
                <w:color w:val="auto"/>
              </w:rPr>
            </w:pPr>
            <w:r w:rsidRPr="006E4468">
              <w:rPr>
                <w:color w:val="auto"/>
              </w:rPr>
              <w:t>Người sửa đổi</w:t>
            </w:r>
          </w:p>
        </w:tc>
        <w:tc>
          <w:tcPr>
            <w:tcW w:w="990" w:type="dxa"/>
            <w:shd w:val="clear" w:color="auto" w:fill="FABF8F" w:themeFill="accent6" w:themeFillTint="99"/>
          </w:tcPr>
          <w:p w14:paraId="175AE139" w14:textId="77777777" w:rsidR="00622422" w:rsidRPr="006E4468" w:rsidRDefault="00622422" w:rsidP="000852BB">
            <w:pPr>
              <w:pStyle w:val="HeadingLv1"/>
              <w:jc w:val="both"/>
              <w:rPr>
                <w:color w:val="auto"/>
              </w:rPr>
            </w:pPr>
            <w:r w:rsidRPr="006E4468">
              <w:rPr>
                <w:color w:val="auto"/>
              </w:rPr>
              <w:t>Lần sửa đổi</w:t>
            </w:r>
          </w:p>
        </w:tc>
      </w:tr>
      <w:tr w:rsidR="00622422" w:rsidRPr="006E4468" w14:paraId="6215B16B" w14:textId="77777777" w:rsidTr="006E1D6F">
        <w:tc>
          <w:tcPr>
            <w:tcW w:w="810" w:type="dxa"/>
          </w:tcPr>
          <w:p w14:paraId="6987C87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92163EE" w14:textId="77777777" w:rsidR="00622422" w:rsidRPr="006E4468" w:rsidRDefault="000852BB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Tạo tài liệu</w:t>
            </w:r>
          </w:p>
        </w:tc>
        <w:tc>
          <w:tcPr>
            <w:tcW w:w="900" w:type="dxa"/>
          </w:tcPr>
          <w:p w14:paraId="310362E0" w14:textId="77777777" w:rsidR="00622422" w:rsidRPr="006E4468" w:rsidRDefault="000852BB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M</w:t>
            </w:r>
          </w:p>
        </w:tc>
        <w:tc>
          <w:tcPr>
            <w:tcW w:w="2520" w:type="dxa"/>
          </w:tcPr>
          <w:p w14:paraId="69F4F4C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5605CF9" w14:textId="77777777" w:rsidR="00622422" w:rsidRPr="006E4468" w:rsidRDefault="000852BB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Nguyễn Hoàng Phúc</w:t>
            </w:r>
          </w:p>
        </w:tc>
        <w:tc>
          <w:tcPr>
            <w:tcW w:w="990" w:type="dxa"/>
          </w:tcPr>
          <w:p w14:paraId="0CDBAA01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6390B06A" w14:textId="77777777" w:rsidTr="006E1D6F">
        <w:tc>
          <w:tcPr>
            <w:tcW w:w="810" w:type="dxa"/>
          </w:tcPr>
          <w:p w14:paraId="75443387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479C431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E687945" w14:textId="77777777" w:rsidR="00622422" w:rsidRPr="006E4468" w:rsidRDefault="000852BB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520" w:type="dxa"/>
          </w:tcPr>
          <w:p w14:paraId="6901345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E42CDFE" w14:textId="77777777" w:rsidR="00622422" w:rsidRPr="006E4468" w:rsidRDefault="00A31ECD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Trần Tuấn Dũng</w:t>
            </w:r>
          </w:p>
        </w:tc>
        <w:tc>
          <w:tcPr>
            <w:tcW w:w="990" w:type="dxa"/>
          </w:tcPr>
          <w:p w14:paraId="13E56CEE" w14:textId="77777777" w:rsidR="00622422" w:rsidRPr="006E4468" w:rsidRDefault="000852BB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22422" w:rsidRPr="006E4468" w14:paraId="02AC8307" w14:textId="77777777" w:rsidTr="006E1D6F">
        <w:tc>
          <w:tcPr>
            <w:tcW w:w="810" w:type="dxa"/>
          </w:tcPr>
          <w:p w14:paraId="40CCB71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897B184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3E81BA1E" w14:textId="77777777" w:rsidR="00622422" w:rsidRPr="006E4468" w:rsidRDefault="000852BB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2520" w:type="dxa"/>
          </w:tcPr>
          <w:p w14:paraId="11CDEE56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43D2020" w14:textId="77777777" w:rsidR="00622422" w:rsidRPr="006E4468" w:rsidRDefault="00A31ECD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Lại Đức Tùng</w:t>
            </w:r>
          </w:p>
        </w:tc>
        <w:tc>
          <w:tcPr>
            <w:tcW w:w="990" w:type="dxa"/>
          </w:tcPr>
          <w:p w14:paraId="58063F05" w14:textId="77777777" w:rsidR="00622422" w:rsidRPr="006E4468" w:rsidRDefault="000852BB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622422" w:rsidRPr="006E4468" w14:paraId="67A4EFEE" w14:textId="77777777" w:rsidTr="006E1D6F">
        <w:tc>
          <w:tcPr>
            <w:tcW w:w="810" w:type="dxa"/>
          </w:tcPr>
          <w:p w14:paraId="2F2B5FB6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2E039D7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BBDA31E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527A685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D2BF005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9A3B009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177F583A" w14:textId="77777777" w:rsidTr="006E1D6F">
        <w:tc>
          <w:tcPr>
            <w:tcW w:w="810" w:type="dxa"/>
          </w:tcPr>
          <w:p w14:paraId="3D95732C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29704689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34ED0A8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1A7A389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73984D3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24A98C7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0CE39B6B" w14:textId="77777777" w:rsidTr="006E1D6F">
        <w:tc>
          <w:tcPr>
            <w:tcW w:w="810" w:type="dxa"/>
          </w:tcPr>
          <w:p w14:paraId="0B68611F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E6290A5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653CE2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81786B4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997828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447663E8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4B4A773B" w14:textId="77777777" w:rsidTr="006E1D6F">
        <w:tc>
          <w:tcPr>
            <w:tcW w:w="810" w:type="dxa"/>
          </w:tcPr>
          <w:p w14:paraId="12CE0D13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5D84409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4B6AE3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F47310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692FBAD8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71FD565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12A7BEB4" w14:textId="77777777" w:rsidTr="006E1D6F">
        <w:tc>
          <w:tcPr>
            <w:tcW w:w="810" w:type="dxa"/>
          </w:tcPr>
          <w:p w14:paraId="02CCEFB9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0B154528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A0AC4CF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1A2D094A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CCA2D1B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3313AC1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2C9F3381" w14:textId="77777777" w:rsidTr="006E1D6F">
        <w:tc>
          <w:tcPr>
            <w:tcW w:w="810" w:type="dxa"/>
          </w:tcPr>
          <w:p w14:paraId="484BC8E6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E66F14E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6E43F754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07441FC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47142CC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C05912C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473DAF62" w14:textId="77777777" w:rsidTr="006E1D6F">
        <w:tc>
          <w:tcPr>
            <w:tcW w:w="810" w:type="dxa"/>
          </w:tcPr>
          <w:p w14:paraId="7287B2B4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5ADF913C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DD38FBA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3D9FBF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F263FAB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796588CA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101DAB2C" w14:textId="77777777" w:rsidTr="006E1D6F">
        <w:tc>
          <w:tcPr>
            <w:tcW w:w="810" w:type="dxa"/>
          </w:tcPr>
          <w:p w14:paraId="247E2223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15F062E6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20EBE49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A6E138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7F1AEDFE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47292282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57B6A8CC" w14:textId="77777777" w:rsidTr="006E1D6F">
        <w:tc>
          <w:tcPr>
            <w:tcW w:w="810" w:type="dxa"/>
          </w:tcPr>
          <w:p w14:paraId="5D3C7792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3C40BE7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309A463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3F45363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F2FEC9C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5C94E8DF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198445D0" w14:textId="77777777" w:rsidTr="006E1D6F">
        <w:tc>
          <w:tcPr>
            <w:tcW w:w="810" w:type="dxa"/>
          </w:tcPr>
          <w:p w14:paraId="157688A2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F645F4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48A7277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FA2CF62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3FACEC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37DC4D0A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4BE94E93" w14:textId="77777777" w:rsidTr="006E1D6F">
        <w:tc>
          <w:tcPr>
            <w:tcW w:w="810" w:type="dxa"/>
          </w:tcPr>
          <w:p w14:paraId="0276F37D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2867BB5C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2E8B6DB3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35FC3C2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289B7822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6F5C8864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3353FA67" w14:textId="77777777" w:rsidTr="006E1D6F">
        <w:tc>
          <w:tcPr>
            <w:tcW w:w="810" w:type="dxa"/>
          </w:tcPr>
          <w:p w14:paraId="50784D1F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3233716F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7A937AA0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06D43B06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6E90211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0400F216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22422" w:rsidRPr="006E4468" w14:paraId="334DA547" w14:textId="77777777" w:rsidTr="006E1D6F">
        <w:tc>
          <w:tcPr>
            <w:tcW w:w="810" w:type="dxa"/>
          </w:tcPr>
          <w:p w14:paraId="37BA150A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50" w:type="dxa"/>
          </w:tcPr>
          <w:p w14:paraId="78C5EF61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00" w:type="dxa"/>
          </w:tcPr>
          <w:p w14:paraId="5C7D58C5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FC35335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35C09B3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14:paraId="4CECCBA7" w14:textId="77777777" w:rsidR="00622422" w:rsidRPr="006E4468" w:rsidRDefault="00622422" w:rsidP="000852BB">
            <w:pPr>
              <w:pStyle w:val="Bang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4CA65F1" w14:textId="77777777" w:rsidR="00A9422D" w:rsidRPr="006E4468" w:rsidRDefault="00A9422D" w:rsidP="000852BB">
      <w:pPr>
        <w:ind w:left="0"/>
        <w:jc w:val="both"/>
        <w:rPr>
          <w:rFonts w:ascii="Times New Roman" w:hAnsi="Times New Roman"/>
          <w:sz w:val="24"/>
          <w:szCs w:val="24"/>
        </w:rPr>
      </w:pPr>
    </w:p>
    <w:p w14:paraId="1DBE06CD" w14:textId="22C3AFC1" w:rsidR="00B219A2" w:rsidRPr="006E4468" w:rsidRDefault="00A9422D" w:rsidP="006E4468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  <w:r w:rsidRPr="006E4468">
        <w:rPr>
          <w:rFonts w:ascii="Times New Roman" w:hAnsi="Times New Roman"/>
          <w:b/>
          <w:caps/>
          <w:color w:val="003300"/>
          <w:sz w:val="24"/>
          <w:szCs w:val="24"/>
        </w:rPr>
        <w:br w:type="page"/>
      </w:r>
    </w:p>
    <w:p w14:paraId="1E17B78C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0EE93DDE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24F7367B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3AF1D571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6A9611D6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1A372B04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5179FDFC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50119BF7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bCs/>
          <w:caps/>
          <w:color w:val="003300"/>
          <w:sz w:val="24"/>
          <w:szCs w:val="24"/>
        </w:rPr>
      </w:pPr>
    </w:p>
    <w:p w14:paraId="4E993064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caps/>
          <w:color w:val="003300"/>
          <w:sz w:val="24"/>
          <w:szCs w:val="24"/>
        </w:rPr>
      </w:pPr>
    </w:p>
    <w:p w14:paraId="65E2481D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caps/>
          <w:color w:val="003300"/>
          <w:sz w:val="24"/>
          <w:szCs w:val="24"/>
        </w:rPr>
      </w:pPr>
    </w:p>
    <w:p w14:paraId="34F56DEE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caps/>
          <w:color w:val="003300"/>
          <w:sz w:val="24"/>
          <w:szCs w:val="24"/>
        </w:rPr>
      </w:pPr>
    </w:p>
    <w:p w14:paraId="468724CB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caps/>
          <w:color w:val="003300"/>
          <w:sz w:val="24"/>
          <w:szCs w:val="24"/>
        </w:rPr>
      </w:pPr>
    </w:p>
    <w:p w14:paraId="499B57B6" w14:textId="77777777" w:rsidR="00B219A2" w:rsidRPr="006E4468" w:rsidRDefault="00B219A2" w:rsidP="00B219A2">
      <w:pPr>
        <w:pStyle w:val="NormalH"/>
        <w:spacing w:before="360" w:after="240" w:line="240" w:lineRule="auto"/>
        <w:ind w:left="0"/>
        <w:jc w:val="both"/>
        <w:rPr>
          <w:rFonts w:ascii="Times New Roman" w:hAnsi="Times New Roman"/>
          <w:b/>
          <w:caps/>
          <w:color w:val="003300"/>
          <w:sz w:val="24"/>
          <w:szCs w:val="24"/>
        </w:rPr>
      </w:pPr>
    </w:p>
    <w:p w14:paraId="4221B37B" w14:textId="77777777" w:rsidR="00056340" w:rsidRPr="006E4468" w:rsidRDefault="005F1D43">
      <w:pPr>
        <w:spacing w:after="200"/>
        <w:jc w:val="center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color w:val="1A1A2E"/>
          <w:sz w:val="24"/>
          <w:szCs w:val="24"/>
        </w:rPr>
        <w:t>MỤC LỤC</w:t>
      </w:r>
    </w:p>
    <w:p w14:paraId="570F4EE9" w14:textId="75AD88EC" w:rsidR="00816F46" w:rsidRPr="006E4468" w:rsidRDefault="005F1D43">
      <w:pPr>
        <w:pStyle w:val="TOC1"/>
        <w:rPr>
          <w:rFonts w:ascii="Times New Roman" w:eastAsiaTheme="minorEastAsia" w:hAnsi="Times New Roman" w:cs="Times New Roman"/>
          <w:b w:val="0"/>
          <w:bCs w:val="0"/>
          <w:iCs w:val="0"/>
          <w:caps w:val="0"/>
          <w:kern w:val="0"/>
          <w:sz w:val="24"/>
        </w:rPr>
      </w:pPr>
      <w:r w:rsidRPr="006E4468">
        <w:rPr>
          <w:rFonts w:ascii="Times New Roman" w:hAnsi="Times New Roman" w:cs="Times New Roman"/>
          <w:sz w:val="24"/>
        </w:rPr>
        <w:fldChar w:fldCharType="begin"/>
      </w:r>
      <w:r w:rsidRPr="006E4468">
        <w:rPr>
          <w:rFonts w:ascii="Times New Roman" w:hAnsi="Times New Roman" w:cs="Times New Roman"/>
          <w:sz w:val="24"/>
        </w:rPr>
        <w:instrText xml:space="preserve"> TOC \o "1-3" \h \z \u </w:instrText>
      </w:r>
      <w:r w:rsidRPr="006E4468">
        <w:rPr>
          <w:rFonts w:ascii="Times New Roman" w:hAnsi="Times New Roman" w:cs="Times New Roman"/>
          <w:sz w:val="24"/>
        </w:rPr>
        <w:fldChar w:fldCharType="separate"/>
      </w:r>
      <w:hyperlink w:anchor="_Toc233183422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1.</w:t>
        </w:r>
        <w:r w:rsidR="00816F46" w:rsidRPr="006E4468">
          <w:rPr>
            <w:rFonts w:ascii="Times New Roman" w:eastAsiaTheme="minorEastAsia" w:hAnsi="Times New Roman" w:cs="Times New Roman"/>
            <w:b w:val="0"/>
            <w:bCs w:val="0"/>
            <w:iCs w:val="0"/>
            <w:caps w:val="0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GIỚI THIỆU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_Toc233183422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15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015322BB" w14:textId="20C301C5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23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1.1.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Mục đích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_Toc233183423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15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6D680A7E" w14:textId="2F2C84BA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24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1.2.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Phạm vi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_Toc233183424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15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4B676435" w14:textId="674CAC3F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25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1.3.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Vai trò và trách nhiệm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_Toc233183425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15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587C21F0" w14:textId="4E4C7E22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26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1.4.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Tài liệu tham khảo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_Toc233183426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15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2D2EE87A" w14:textId="1268A125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27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1.5.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Từ và thuật ngữ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_Toc233183427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15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7B99668F" w14:textId="78CB6F3F" w:rsidR="00816F46" w:rsidRPr="006E4468" w:rsidRDefault="00446B89">
      <w:pPr>
        <w:pStyle w:val="TOC1"/>
        <w:rPr>
          <w:rFonts w:ascii="Times New Roman" w:eastAsiaTheme="minorEastAsia" w:hAnsi="Times New Roman" w:cs="Times New Roman"/>
          <w:b w:val="0"/>
          <w:bCs w:val="0"/>
          <w:iCs w:val="0"/>
          <w:caps w:val="0"/>
          <w:kern w:val="0"/>
          <w:sz w:val="24"/>
        </w:rPr>
      </w:pPr>
      <w:hyperlink w:anchor="_Toc233183428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2.</w:t>
        </w:r>
        <w:r w:rsidR="00816F46" w:rsidRPr="006E4468">
          <w:rPr>
            <w:rFonts w:ascii="Times New Roman" w:eastAsiaTheme="minorEastAsia" w:hAnsi="Times New Roman" w:cs="Times New Roman"/>
            <w:b w:val="0"/>
            <w:bCs w:val="0"/>
            <w:iCs w:val="0"/>
            <w:caps w:val="0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TỔNG QUAN HỆ THỐNG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_Toc233183428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17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47007EC6" w14:textId="1ED8CD0E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29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2.1.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Tổng quan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_Toc233183429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17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790C5176" w14:textId="5FA6B117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30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2.2.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Các yêu cầu chức năng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_Toc233183430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17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689E0C68" w14:textId="17CCC2B2" w:rsidR="00816F46" w:rsidRPr="006E4468" w:rsidRDefault="00446B89">
      <w:pPr>
        <w:pStyle w:val="TOC1"/>
        <w:rPr>
          <w:rFonts w:ascii="Times New Roman" w:eastAsiaTheme="minorEastAsia" w:hAnsi="Times New Roman" w:cs="Times New Roman"/>
          <w:b w:val="0"/>
          <w:bCs w:val="0"/>
          <w:iCs w:val="0"/>
          <w:caps w:val="0"/>
          <w:kern w:val="0"/>
          <w:sz w:val="24"/>
        </w:rPr>
      </w:pPr>
      <w:hyperlink w:anchor="_Toc233183431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3.</w:t>
        </w:r>
        <w:r w:rsidR="00816F46" w:rsidRPr="006E4468">
          <w:rPr>
            <w:rFonts w:ascii="Times New Roman" w:eastAsiaTheme="minorEastAsia" w:hAnsi="Times New Roman" w:cs="Times New Roman"/>
            <w:b w:val="0"/>
            <w:bCs w:val="0"/>
            <w:iCs w:val="0"/>
            <w:caps w:val="0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KIẾN TRÚC HỆ THỐNG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_Toc233183431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18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124EEB65" w14:textId="6D3BFF1B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32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3.1.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Mô hình kiến trúc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_Toc233183432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18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78A92D99" w14:textId="44EF7FAB" w:rsidR="00816F46" w:rsidRPr="006E4468" w:rsidRDefault="00446B89">
      <w:pPr>
        <w:pStyle w:val="TOC1"/>
        <w:rPr>
          <w:rFonts w:ascii="Times New Roman" w:eastAsiaTheme="minorEastAsia" w:hAnsi="Times New Roman" w:cs="Times New Roman"/>
          <w:b w:val="0"/>
          <w:bCs w:val="0"/>
          <w:iCs w:val="0"/>
          <w:caps w:val="0"/>
          <w:kern w:val="0"/>
          <w:sz w:val="24"/>
        </w:rPr>
      </w:pPr>
      <w:hyperlink w:anchor="_Toc233183433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4.</w:t>
        </w:r>
        <w:r w:rsidR="00816F46" w:rsidRPr="006E4468">
          <w:rPr>
            <w:rFonts w:ascii="Times New Roman" w:eastAsiaTheme="minorEastAsia" w:hAnsi="Times New Roman" w:cs="Times New Roman"/>
            <w:b w:val="0"/>
            <w:bCs w:val="0"/>
            <w:iCs w:val="0"/>
            <w:caps w:val="0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THIẾT KẾ LỚP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_Toc233183433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24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0D47315C" w14:textId="6167EA18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34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4.1.</w:t>
        </w:r>
        <w:r w:rsidR="00816F46" w:rsidRPr="006E4468">
          <w:rPr>
            <w:rFonts w:ascii="Times New Roman" w:eastAsiaTheme="minorEastAsia" w:hAnsi="Times New Roman" w:cs="Times New Roman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Class Diagram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_Toc233183434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24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7F3D43C0" w14:textId="2EA486F8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35" w:history="1">
        <w:r w:rsidR="00816F46" w:rsidRPr="006E4468">
          <w:rPr>
            <w:rStyle w:val="Hyperlink"/>
            <w:noProof/>
            <w:sz w:val="24"/>
          </w:rPr>
          <w:t>1. Module Auth - Xác thực và phân quyền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_Toc233183435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24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6C5D18D4" w14:textId="76A7297D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36" w:history="1">
        <w:r w:rsidR="00816F46" w:rsidRPr="006E4468">
          <w:rPr>
            <w:rStyle w:val="Hyperlink"/>
            <w:noProof/>
            <w:sz w:val="24"/>
          </w:rPr>
          <w:t>2. Module Categories - Danh mục và chủ đề học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_Toc233183436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26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4A8E756D" w14:textId="528A5475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37" w:history="1">
        <w:r w:rsidR="00816F46" w:rsidRPr="006E4468">
          <w:rPr>
            <w:rStyle w:val="Hyperlink"/>
            <w:noProof/>
            <w:sz w:val="24"/>
          </w:rPr>
          <w:t>3. Module User Learning - Học từ vựng, SRS, mini-test, notebook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_Toc233183437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27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563BAC8A" w14:textId="1338652B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38" w:history="1">
        <w:r w:rsidR="00816F46" w:rsidRPr="006E4468">
          <w:rPr>
            <w:rStyle w:val="Hyperlink"/>
            <w:noProof/>
            <w:sz w:val="24"/>
          </w:rPr>
          <w:t>4. Module Learning Path &amp; Progress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_Toc233183438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37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4A571115" w14:textId="5F01DBBE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39" w:history="1">
        <w:r w:rsidR="00816F46" w:rsidRPr="006E4468">
          <w:rPr>
            <w:rStyle w:val="Hyperlink"/>
            <w:noProof/>
            <w:sz w:val="24"/>
          </w:rPr>
          <w:t>5. Module Gamification - XP, Level, Achievement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_Toc233183439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39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09374280" w14:textId="78A5DFC3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40" w:history="1">
        <w:r w:rsidR="00816F46" w:rsidRPr="006E4468">
          <w:rPr>
            <w:rStyle w:val="Hyperlink"/>
            <w:noProof/>
            <w:sz w:val="24"/>
          </w:rPr>
          <w:t>6. Module Admin - Quản trị hệ thống và nội dung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_Toc233183440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41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7FEE33F" w14:textId="4EE841AC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41" w:history="1">
        <w:r w:rsidR="00816F46" w:rsidRPr="006E4468">
          <w:rPr>
            <w:rStyle w:val="Hyperlink"/>
            <w:noProof/>
            <w:sz w:val="24"/>
          </w:rPr>
          <w:t>7. Module Creator - Biên tập nội dung học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_Toc233183441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57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860AAF2" w14:textId="21D16CF4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42" w:history="1">
        <w:r w:rsidR="00816F46" w:rsidRPr="006E4468">
          <w:rPr>
            <w:rStyle w:val="Hyperlink"/>
            <w:noProof/>
            <w:sz w:val="24"/>
          </w:rPr>
          <w:t>8. Module Review - Kiểm duyệt nội dung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_Toc233183442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62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F8AF58F" w14:textId="0B38A510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43" w:history="1">
        <w:r w:rsidR="00816F46" w:rsidRPr="006E4468">
          <w:rPr>
            <w:rStyle w:val="Hyperlink"/>
            <w:noProof/>
            <w:sz w:val="24"/>
          </w:rPr>
          <w:t>9. Module AI - Hỗ trợ soạn nội dung TOEIC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_Toc233183443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63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00FB3B4E" w14:textId="6C0CEE1A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44" w:history="1">
        <w:r w:rsidR="00816F46" w:rsidRPr="006E4468">
          <w:rPr>
            <w:rStyle w:val="Hyperlink"/>
            <w:noProof/>
            <w:sz w:val="24"/>
          </w:rPr>
          <w:t>10. Module Report &amp; Notification - Báo cáo và thông báo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_Toc233183444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65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411ED655" w14:textId="626F2BBA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45" w:history="1">
        <w:r w:rsidR="00816F46" w:rsidRPr="006E4468">
          <w:rPr>
            <w:rStyle w:val="Hyperlink"/>
            <w:noProof/>
            <w:sz w:val="24"/>
          </w:rPr>
          <w:t>11. Module System/Common - Hạ tầng backend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_Toc233183445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67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57116128" w14:textId="78F4BCD1" w:rsidR="00816F46" w:rsidRPr="006E4468" w:rsidRDefault="00446B89">
      <w:pPr>
        <w:pStyle w:val="TOC1"/>
        <w:rPr>
          <w:rFonts w:ascii="Times New Roman" w:eastAsiaTheme="minorEastAsia" w:hAnsi="Times New Roman" w:cs="Times New Roman"/>
          <w:b w:val="0"/>
          <w:bCs w:val="0"/>
          <w:iCs w:val="0"/>
          <w:caps w:val="0"/>
          <w:kern w:val="0"/>
          <w:sz w:val="24"/>
        </w:rPr>
      </w:pPr>
      <w:hyperlink w:anchor="_Toc233183446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5.</w:t>
        </w:r>
        <w:r w:rsidR="00816F46" w:rsidRPr="006E4468">
          <w:rPr>
            <w:rFonts w:ascii="Times New Roman" w:eastAsiaTheme="minorEastAsia" w:hAnsi="Times New Roman" w:cs="Times New Roman"/>
            <w:b w:val="0"/>
            <w:bCs w:val="0"/>
            <w:iCs w:val="0"/>
            <w:caps w:val="0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THIẾT KẾ DỮ LIỆU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_Toc233183446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69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50C91E83" w14:textId="78EC4E13" w:rsidR="00816F46" w:rsidRPr="006E4468" w:rsidRDefault="00446B89">
      <w:pPr>
        <w:pStyle w:val="TOC1"/>
        <w:rPr>
          <w:rFonts w:ascii="Times New Roman" w:eastAsiaTheme="minorEastAsia" w:hAnsi="Times New Roman" w:cs="Times New Roman"/>
          <w:b w:val="0"/>
          <w:bCs w:val="0"/>
          <w:iCs w:val="0"/>
          <w:caps w:val="0"/>
          <w:kern w:val="0"/>
          <w:sz w:val="24"/>
        </w:rPr>
      </w:pPr>
      <w:hyperlink w:anchor="_Toc233183447" w:history="1"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6.</w:t>
        </w:r>
        <w:r w:rsidR="00816F46" w:rsidRPr="006E4468">
          <w:rPr>
            <w:rFonts w:ascii="Times New Roman" w:eastAsiaTheme="minorEastAsia" w:hAnsi="Times New Roman" w:cs="Times New Roman"/>
            <w:b w:val="0"/>
            <w:bCs w:val="0"/>
            <w:iCs w:val="0"/>
            <w:caps w:val="0"/>
            <w:kern w:val="0"/>
            <w:sz w:val="24"/>
          </w:rPr>
          <w:tab/>
        </w:r>
        <w:r w:rsidR="00816F46" w:rsidRPr="006E4468">
          <w:rPr>
            <w:rStyle w:val="Hyperlink"/>
            <w:rFonts w:ascii="Times New Roman" w:hAnsi="Times New Roman" w:cs="Times New Roman"/>
            <w:sz w:val="24"/>
          </w:rPr>
          <w:t>THIẾT KẾ GIAO DIỆN NGƯỜI DÙNG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_Toc233183447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70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4EA45F68" w14:textId="628F977C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48" w:history="1">
        <w:r w:rsidR="00816F46" w:rsidRPr="006E4468">
          <w:rPr>
            <w:rStyle w:val="Hyperlink"/>
            <w:rFonts w:ascii="Times New Roman" w:hAnsi="Times New Roman" w:cs="Times New Roman"/>
            <w:b/>
            <w:bCs/>
            <w:sz w:val="24"/>
          </w:rPr>
          <w:t>6.1 Giao diện đăng nhập, người dùng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_Toc233183448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70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12ECEE21" w14:textId="2E68782A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49" w:history="1">
        <w:r w:rsidR="00816F46" w:rsidRPr="006E4468">
          <w:rPr>
            <w:rStyle w:val="Hyperlink"/>
            <w:b/>
            <w:bCs/>
            <w:noProof/>
            <w:sz w:val="24"/>
          </w:rPr>
          <w:t>Hình 6.1.1: Giao diện đăng nhập, đăng kí hệ thống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_Toc233183449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71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6781732" w14:textId="70F0A2D7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0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_Toc233183450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71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681E9D46" w14:textId="5AA411A2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1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_Toc233183451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72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9846489" w14:textId="77ACE333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2" w:history="1">
        <w:r w:rsidR="00816F46" w:rsidRPr="006E4468">
          <w:rPr>
            <w:rStyle w:val="Hyperlink"/>
            <w:b/>
            <w:bCs/>
            <w:noProof/>
            <w:sz w:val="24"/>
          </w:rPr>
          <w:t>Hình 6.1.2: Giao diện bảng điều khiển học tập với mục tiêu ngày, XP, chuỗi học, hoạt động và lộ trình tiếp theo.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_Toc233183452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72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6711E15D" w14:textId="634553AF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3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_Toc233183453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72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33FFA7E5" w14:textId="6422D515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4" w:history="1">
        <w:r w:rsidR="00816F46" w:rsidRPr="006E4468">
          <w:rPr>
            <w:rStyle w:val="Hyperlink"/>
            <w:b/>
            <w:bCs/>
            <w:noProof/>
            <w:sz w:val="24"/>
          </w:rPr>
          <w:t>Hình 6.1.3: Giao diện danh sách lộ trình/chủ đề giúp học viên chọn nội dung theo thứ tự học phù hợp.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_Toc233183454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72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1D8C060" w14:textId="75A846A0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5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_Toc233183455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73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35907F5" w14:textId="3B8D6A21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6" w:history="1">
        <w:r w:rsidR="00816F46" w:rsidRPr="006E4468">
          <w:rPr>
            <w:rStyle w:val="Hyperlink"/>
            <w:b/>
            <w:bCs/>
            <w:noProof/>
            <w:sz w:val="24"/>
          </w:rPr>
          <w:t>Hình 6.1.4:</w:t>
        </w:r>
        <w:r w:rsidR="00816F46" w:rsidRPr="006E4468">
          <w:rPr>
            <w:rStyle w:val="Hyperlink"/>
            <w:noProof/>
            <w:sz w:val="24"/>
          </w:rPr>
          <w:t xml:space="preserve"> </w:t>
        </w:r>
        <w:r w:rsidR="00816F46" w:rsidRPr="006E4468">
          <w:rPr>
            <w:rStyle w:val="Hyperlink"/>
            <w:b/>
            <w:bCs/>
            <w:noProof/>
            <w:sz w:val="24"/>
          </w:rPr>
          <w:t>Khu vực chọn chủ đề và bắt đầu phiên học từ vựng bằng flashcard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_Toc233183456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73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992F6D4" w14:textId="53AA5119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7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_Toc233183457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73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0613FF08" w14:textId="258553C4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8" w:history="1">
        <w:r w:rsidR="00816F46" w:rsidRPr="006E4468">
          <w:rPr>
            <w:rStyle w:val="Hyperlink"/>
            <w:b/>
            <w:bCs/>
            <w:noProof/>
            <w:sz w:val="24"/>
          </w:rPr>
          <w:t>Hình 6.1.5: Giao diện xem các từ vựng trong chủ đề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_Toc233183458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73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482B8B7B" w14:textId="47F6185A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59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_Toc233183459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74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4992C2A7" w14:textId="47112098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0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_Toc233183460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74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1E4259C3" w14:textId="771C3045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1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_Toc233183461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75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27A4030" w14:textId="72F451B0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2" w:history="1">
        <w:r w:rsidR="00816F46" w:rsidRPr="006E4468">
          <w:rPr>
            <w:rStyle w:val="Hyperlink"/>
            <w:b/>
            <w:bCs/>
            <w:noProof/>
            <w:sz w:val="24"/>
          </w:rPr>
          <w:t>Hình 6.1.6: Giao diện học bằng flashcard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_Toc233183462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75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56FD7409" w14:textId="0F74CB18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3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_Toc233183463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75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54596E30" w14:textId="0EA00D4C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4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_Toc233183464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76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05E4F704" w14:textId="2D2ACB37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5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_Toc233183465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76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3BE5042F" w14:textId="5E904BD0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6" w:history="1">
        <w:r w:rsidR="00816F46" w:rsidRPr="006E4468">
          <w:rPr>
            <w:rStyle w:val="Hyperlink"/>
            <w:b/>
            <w:bCs/>
            <w:noProof/>
            <w:sz w:val="24"/>
          </w:rPr>
          <w:t>Hình 6.1.7: Màn hình chọn chế độ luyện tập và ôn tập thông minh theo dữ liệu SRS.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_Toc233183466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76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5BDE4D99" w14:textId="5DC2D612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7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_Toc233183467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77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A53CE34" w14:textId="4C50BB11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8" w:history="1">
        <w:r w:rsidR="00816F46" w:rsidRPr="006E4468">
          <w:rPr>
            <w:rStyle w:val="Hyperlink"/>
            <w:b/>
            <w:bCs/>
            <w:noProof/>
            <w:sz w:val="24"/>
          </w:rPr>
          <w:t>Hình 6.1.8: Danh sách mini test để đánh giá mức độ ghi nhớ và theo dõi kết quả.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_Toc233183468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77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C1AA91B" w14:textId="169B4942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69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_Toc233183469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78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5D679B4" w14:textId="08D9072C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0" w:history="1">
        <w:r w:rsidR="00816F46" w:rsidRPr="006E4468">
          <w:rPr>
            <w:rStyle w:val="Hyperlink"/>
            <w:b/>
            <w:bCs/>
            <w:noProof/>
            <w:sz w:val="24"/>
          </w:rPr>
          <w:t>Hình 6.1.9: Giao diện luyện tập minitest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_Toc233183470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78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3007C2D6" w14:textId="5E561ED9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1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_Toc233183471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78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34CA5A6B" w14:textId="1A7B9497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2" w:history="1">
        <w:r w:rsidR="00816F46" w:rsidRPr="006E4468">
          <w:rPr>
            <w:rStyle w:val="Hyperlink"/>
            <w:b/>
            <w:bCs/>
            <w:noProof/>
            <w:sz w:val="24"/>
          </w:rPr>
          <w:t>Hình 6.1.10: Nơi lưu, tìm kiếm và quản lý những từ vựng học viên muốn ghi nhớ riêng.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_Toc233183472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78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51FB8A12" w14:textId="28EA5BAD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3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_Toc233183473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79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39ECAE27" w14:textId="0D2980EF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4" w:history="1">
        <w:r w:rsidR="00816F46" w:rsidRPr="006E4468">
          <w:rPr>
            <w:rStyle w:val="Hyperlink"/>
            <w:b/>
            <w:bCs/>
            <w:noProof/>
            <w:sz w:val="24"/>
          </w:rPr>
          <w:t>Hình 6.1.11: Các huy hiệu, cột mốc và tiến độ gamification của học viên.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_Toc233183474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79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47E1F14C" w14:textId="26D6419F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75" w:history="1">
        <w:r w:rsidR="00816F46" w:rsidRPr="006E4468">
          <w:rPr>
            <w:rStyle w:val="Hyperlink"/>
            <w:rFonts w:ascii="Times New Roman" w:hAnsi="Times New Roman" w:cs="Times New Roman"/>
            <w:b/>
            <w:bCs/>
            <w:sz w:val="24"/>
          </w:rPr>
          <w:t>6.2 Giao diện dành cho quản trị (admin)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_Toc233183475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79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41F2D65D" w14:textId="13E4ECEC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6" w:history="1">
        <w:r w:rsidR="00816F46" w:rsidRPr="006E4468">
          <w:rPr>
            <w:rStyle w:val="Hyperlink"/>
            <w:b/>
            <w:bCs/>
            <w:noProof/>
            <w:sz w:val="24"/>
          </w:rPr>
          <w:t>Hình 6.2.1: Dashboard hệ thống với KPI người dùng, nội dung, hoạt động học và trạng thái dịch vụ.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_Toc233183476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79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1C167AE4" w14:textId="41CBC474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7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_Toc233183477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80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5752CC9" w14:textId="12D5666A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8" w:history="1">
        <w:r w:rsidR="00816F46" w:rsidRPr="006E4468">
          <w:rPr>
            <w:rStyle w:val="Hyperlink"/>
            <w:b/>
            <w:bCs/>
            <w:noProof/>
            <w:sz w:val="24"/>
          </w:rPr>
          <w:t>Hình 6.2.2: Danh sách tài khoản, vai trò, trạng thái hoạt động và các thao tác quản trị.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_Toc233183478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80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1B43D817" w14:textId="23992032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79" w:history="1">
        <w:r w:rsidR="00816F46" w:rsidRPr="006E4468">
          <w:rPr>
            <w:rStyle w:val="Hyperlink"/>
            <w:b/>
            <w:bCs/>
            <w:noProof/>
            <w:sz w:val="24"/>
          </w:rPr>
          <w:t>Hình 6.2.3: Giao diện tổng hợp chủ đề và nội dung học để quản trị trạng thái xuất bản.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_Toc233183479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81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14C59F42" w14:textId="50987261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0" w:history="1">
        <w:r w:rsidR="00816F46" w:rsidRPr="006E4468">
          <w:rPr>
            <w:rStyle w:val="Hyperlink"/>
            <w:b/>
            <w:bCs/>
            <w:noProof/>
            <w:sz w:val="24"/>
          </w:rPr>
          <w:t>Hình 6.2.4: Giao diện hàng đợi kiểm duyệt nội dung do biên tập viên gửi lên.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_Toc233183480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81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C7B6397" w14:textId="671D2399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1" w:history="1">
        <w:r w:rsidR="00816F46" w:rsidRPr="006E4468">
          <w:rPr>
            <w:rStyle w:val="Hyperlink"/>
            <w:b/>
            <w:bCs/>
            <w:noProof/>
            <w:sz w:val="24"/>
          </w:rPr>
          <w:t>Hình 6.2.5: Giao diện danh sách phản hồi/báo lỗi của học viên và quy trình xử lý.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_Toc233183481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82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4A89609" w14:textId="608836ED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2" w:history="1">
        <w:r w:rsidR="00816F46" w:rsidRPr="006E4468">
          <w:rPr>
            <w:rStyle w:val="Hyperlink"/>
            <w:b/>
            <w:bCs/>
            <w:noProof/>
            <w:sz w:val="24"/>
          </w:rPr>
          <w:t>Hình 6.2.6: Giao diện Quản lý các nhóm danh mục dùng để phân loại chủ đề học.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_Toc233183482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82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290AC9C" w14:textId="4F274EEF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3" w:history="1">
        <w:r w:rsidR="00816F46" w:rsidRPr="006E4468">
          <w:rPr>
            <w:rStyle w:val="Hyperlink"/>
            <w:b/>
            <w:bCs/>
            <w:noProof/>
            <w:sz w:val="24"/>
          </w:rPr>
          <w:t>Hình 6.2.7: Biểu đồ phân tích người dùng, học tập và dữ liệu nội dung toàn hệ thống.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_Toc233183483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83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333AD89B" w14:textId="14D24548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4" w:history="1">
        <w:r w:rsidR="00816F46" w:rsidRPr="006E4468">
          <w:rPr>
            <w:rStyle w:val="Hyperlink"/>
            <w:b/>
            <w:bCs/>
            <w:noProof/>
            <w:sz w:val="24"/>
          </w:rPr>
          <w:t>Hình 6.2.8: Giao diện theo dõi các hành động quản trị và thay đổi dữ liệu quan trọng.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_Toc233183484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83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73947691" w14:textId="01FC7ABE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5" w:history="1">
        <w:r w:rsidR="00816F46" w:rsidRPr="006E4468">
          <w:rPr>
            <w:rStyle w:val="Hyperlink"/>
            <w:b/>
            <w:bCs/>
            <w:noProof/>
            <w:sz w:val="24"/>
          </w:rPr>
          <w:t>Hình 6.2.9: Giao diện gửi thông báo chung và tạo lời nhắc học hằng ngày.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_Toc233183485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84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19584B9" w14:textId="0E5883CB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6" w:history="1">
        <w:r w:rsidR="00816F46" w:rsidRPr="006E4468">
          <w:rPr>
            <w:rStyle w:val="Hyperlink"/>
            <w:b/>
            <w:bCs/>
            <w:noProof/>
            <w:sz w:val="24"/>
          </w:rPr>
          <w:t>Hình 6.2.10: Giao diện bảng dữ liệu từ vựng với tìm kiếm, lọc, nhập hàng loạt và CRUD.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_Toc233183486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85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0011845A" w14:textId="413C705B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87" w:history="1"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_Toc233183487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85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3B0F2DB0" w14:textId="660025EB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88" w:history="1">
        <w:r w:rsidR="00816F46" w:rsidRPr="006E4468">
          <w:rPr>
            <w:rStyle w:val="Hyperlink"/>
            <w:rFonts w:ascii="Times New Roman" w:hAnsi="Times New Roman" w:cs="Times New Roman"/>
            <w:b/>
            <w:bCs/>
            <w:sz w:val="24"/>
          </w:rPr>
          <w:t>6.3 Giao diện dành cho Creator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_Toc233183488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86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50588D3C" w14:textId="46AF2135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89" w:history="1"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_Toc233183489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86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702F052B" w14:textId="167C1597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90" w:history="1">
        <w:r w:rsidR="00816F46" w:rsidRPr="006E4468">
          <w:rPr>
            <w:rStyle w:val="Hyperlink"/>
            <w:rFonts w:ascii="Times New Roman" w:hAnsi="Times New Roman" w:cs="Times New Roman"/>
            <w:b/>
            <w:bCs/>
            <w:i/>
            <w:iCs/>
            <w:sz w:val="24"/>
          </w:rPr>
          <w:t>Hình 6.3.1: Tổng quan số lượng chủ đề, từ vựng, câu hỏi, bài test và trạng thái nội dung.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_Toc233183490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86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56E642AC" w14:textId="4799D967" w:rsidR="00816F46" w:rsidRPr="006E4468" w:rsidRDefault="00446B89">
      <w:pPr>
        <w:pStyle w:val="TOC2"/>
        <w:rPr>
          <w:rFonts w:ascii="Times New Roman" w:eastAsiaTheme="minorEastAsia" w:hAnsi="Times New Roman" w:cs="Times New Roman"/>
          <w:kern w:val="0"/>
          <w:sz w:val="24"/>
        </w:rPr>
      </w:pPr>
      <w:hyperlink w:anchor="_Toc233183491" w:history="1">
        <w:r w:rsidR="00816F46" w:rsidRPr="006E4468">
          <w:rPr>
            <w:rFonts w:ascii="Times New Roman" w:hAnsi="Times New Roman" w:cs="Times New Roman"/>
            <w:webHidden/>
            <w:sz w:val="24"/>
          </w:rPr>
          <w:tab/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begin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instrText xml:space="preserve"> PAGEREF _Toc233183491 \h </w:instrText>
        </w:r>
        <w:r w:rsidR="00816F46" w:rsidRPr="006E4468">
          <w:rPr>
            <w:rFonts w:ascii="Times New Roman" w:hAnsi="Times New Roman" w:cs="Times New Roman"/>
            <w:webHidden/>
            <w:sz w:val="24"/>
          </w:rPr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separate"/>
        </w:r>
        <w:r w:rsidR="00816F46" w:rsidRPr="006E4468">
          <w:rPr>
            <w:rFonts w:ascii="Times New Roman" w:hAnsi="Times New Roman" w:cs="Times New Roman"/>
            <w:webHidden/>
            <w:sz w:val="24"/>
          </w:rPr>
          <w:t>86</w:t>
        </w:r>
        <w:r w:rsidR="00816F46" w:rsidRPr="006E4468">
          <w:rPr>
            <w:rFonts w:ascii="Times New Roman" w:hAnsi="Times New Roman" w:cs="Times New Roman"/>
            <w:webHidden/>
            <w:sz w:val="24"/>
          </w:rPr>
          <w:fldChar w:fldCharType="end"/>
        </w:r>
      </w:hyperlink>
    </w:p>
    <w:p w14:paraId="5A98AAA8" w14:textId="391CC35E" w:rsidR="00816F46" w:rsidRPr="006E4468" w:rsidRDefault="00446B89">
      <w:pPr>
        <w:pStyle w:val="TOC3"/>
        <w:tabs>
          <w:tab w:val="right" w:leader="dot" w:pos="9631"/>
        </w:tabs>
        <w:rPr>
          <w:rFonts w:eastAsiaTheme="minorEastAsia"/>
          <w:i w:val="0"/>
          <w:iCs w:val="0"/>
          <w:noProof/>
          <w:sz w:val="24"/>
        </w:rPr>
      </w:pPr>
      <w:hyperlink w:anchor="_Toc233183492" w:history="1">
        <w:r w:rsidR="00816F46" w:rsidRPr="006E4468">
          <w:rPr>
            <w:rStyle w:val="Hyperlink"/>
            <w:b/>
            <w:bCs/>
            <w:noProof/>
            <w:sz w:val="24"/>
          </w:rPr>
          <w:t>Hình 6.3.9: Các chỉ số giúp đánh giá quy mô và hiệu quả nội dung đã tạo.</w:t>
        </w:r>
        <w:r w:rsidR="00816F46" w:rsidRPr="006E4468">
          <w:rPr>
            <w:noProof/>
            <w:webHidden/>
            <w:sz w:val="24"/>
          </w:rPr>
          <w:tab/>
        </w:r>
        <w:r w:rsidR="00816F46" w:rsidRPr="006E4468">
          <w:rPr>
            <w:noProof/>
            <w:webHidden/>
            <w:sz w:val="24"/>
          </w:rPr>
          <w:fldChar w:fldCharType="begin"/>
        </w:r>
        <w:r w:rsidR="00816F46" w:rsidRPr="006E4468">
          <w:rPr>
            <w:noProof/>
            <w:webHidden/>
            <w:sz w:val="24"/>
          </w:rPr>
          <w:instrText xml:space="preserve"> PAGEREF _Toc233183492 \h </w:instrText>
        </w:r>
        <w:r w:rsidR="00816F46" w:rsidRPr="006E4468">
          <w:rPr>
            <w:noProof/>
            <w:webHidden/>
            <w:sz w:val="24"/>
          </w:rPr>
        </w:r>
        <w:r w:rsidR="00816F46" w:rsidRPr="006E4468">
          <w:rPr>
            <w:noProof/>
            <w:webHidden/>
            <w:sz w:val="24"/>
          </w:rPr>
          <w:fldChar w:fldCharType="separate"/>
        </w:r>
        <w:r w:rsidR="00816F46" w:rsidRPr="006E4468">
          <w:rPr>
            <w:noProof/>
            <w:webHidden/>
            <w:sz w:val="24"/>
          </w:rPr>
          <w:t>90</w:t>
        </w:r>
        <w:r w:rsidR="00816F46" w:rsidRPr="006E4468">
          <w:rPr>
            <w:noProof/>
            <w:webHidden/>
            <w:sz w:val="24"/>
          </w:rPr>
          <w:fldChar w:fldCharType="end"/>
        </w:r>
      </w:hyperlink>
    </w:p>
    <w:p w14:paraId="21EF3ED1" w14:textId="2DD7D7A2" w:rsidR="00056340" w:rsidRPr="006E4468" w:rsidRDefault="005F1D43">
      <w:pPr>
        <w:spacing w:after="12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fldChar w:fldCharType="end"/>
      </w:r>
    </w:p>
    <w:p w14:paraId="72499630" w14:textId="77777777" w:rsidR="00056340" w:rsidRPr="006E4468" w:rsidRDefault="00056340">
      <w:pPr>
        <w:spacing w:after="120"/>
        <w:rPr>
          <w:rFonts w:ascii="Times New Roman" w:hAnsi="Times New Roman"/>
          <w:sz w:val="24"/>
          <w:szCs w:val="24"/>
        </w:rPr>
      </w:pPr>
    </w:p>
    <w:p w14:paraId="0C13AD78" w14:textId="77777777" w:rsidR="00CD50C6" w:rsidRPr="006E4468" w:rsidRDefault="00575798" w:rsidP="00720EBA">
      <w:pPr>
        <w:pStyle w:val="Heading1"/>
        <w:rPr>
          <w:rFonts w:ascii="Times New Roman" w:hAnsi="Times New Roman"/>
        </w:rPr>
      </w:pPr>
      <w:bookmarkStart w:id="1" w:name="_Toc306115094"/>
      <w:bookmarkStart w:id="2" w:name="_Toc233126409"/>
      <w:bookmarkStart w:id="3" w:name="_Toc233183422"/>
      <w:r w:rsidRPr="006E4468">
        <w:rPr>
          <w:rFonts w:ascii="Times New Roman" w:hAnsi="Times New Roman"/>
        </w:rPr>
        <w:lastRenderedPageBreak/>
        <w:t>GIỚI THIỆU</w:t>
      </w:r>
      <w:bookmarkEnd w:id="1"/>
      <w:bookmarkEnd w:id="2"/>
      <w:bookmarkEnd w:id="3"/>
    </w:p>
    <w:p w14:paraId="69F29C26" w14:textId="77777777" w:rsidR="000B53AC" w:rsidRPr="006E4468" w:rsidRDefault="00591118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bookmarkStart w:id="4" w:name="_Toc306115095"/>
      <w:bookmarkStart w:id="5" w:name="_Toc233126410"/>
      <w:bookmarkStart w:id="6" w:name="_Toc233183423"/>
      <w:proofErr w:type="spellStart"/>
      <w:r w:rsidRPr="006E4468">
        <w:rPr>
          <w:rFonts w:ascii="Times New Roman" w:hAnsi="Times New Roman"/>
          <w:sz w:val="24"/>
          <w:szCs w:val="24"/>
        </w:rPr>
        <w:t>Mục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đích</w:t>
      </w:r>
      <w:bookmarkEnd w:id="4"/>
      <w:bookmarkEnd w:id="5"/>
      <w:bookmarkEnd w:id="6"/>
      <w:proofErr w:type="spellEnd"/>
    </w:p>
    <w:p w14:paraId="1B5D498E" w14:textId="77777777" w:rsidR="004F61EE" w:rsidRPr="006E4468" w:rsidRDefault="004F61EE" w:rsidP="004F61EE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Tài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này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cung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kế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6E4468">
        <w:rPr>
          <w:rFonts w:ascii="Times New Roman" w:hAnsi="Times New Roman"/>
          <w:sz w:val="24"/>
          <w:szCs w:val="24"/>
        </w:rPr>
        <w:t>tiết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trúc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dữ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cũng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như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thành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phần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TOEIC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minh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VocaBoost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64DB87B4" w14:textId="77777777" w:rsidR="004F61EE" w:rsidRPr="006E4468" w:rsidRDefault="004F61EE" w:rsidP="004F61EE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Tài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này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được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dụng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để</w:t>
      </w:r>
      <w:proofErr w:type="spellEnd"/>
      <w:r w:rsidRPr="006E4468">
        <w:rPr>
          <w:rFonts w:ascii="Times New Roman" w:hAnsi="Times New Roman"/>
          <w:sz w:val="24"/>
          <w:szCs w:val="24"/>
        </w:rPr>
        <w:t>:</w:t>
      </w:r>
    </w:p>
    <w:p w14:paraId="54F1EA4B" w14:textId="77777777" w:rsidR="004F61EE" w:rsidRPr="006E4468" w:rsidRDefault="004F61EE" w:rsidP="004F61EE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Nhân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468">
        <w:rPr>
          <w:rFonts w:ascii="Times New Roman" w:hAnsi="Times New Roman"/>
          <w:sz w:val="24"/>
          <w:szCs w:val="24"/>
        </w:rPr>
        <w:t>Lập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kịch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test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số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thử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5FB61A48" w14:textId="77777777" w:rsidR="004F61EE" w:rsidRPr="006E4468" w:rsidRDefault="004F61EE" w:rsidP="004F61EE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Thành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triển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468">
        <w:rPr>
          <w:rFonts w:ascii="Times New Roman" w:hAnsi="Times New Roman"/>
          <w:sz w:val="24"/>
          <w:szCs w:val="24"/>
        </w:rPr>
        <w:t>Xây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nghiệp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vụ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chức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năng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681B3098" w14:textId="77777777" w:rsidR="004F61EE" w:rsidRPr="006E4468" w:rsidRDefault="004F61EE" w:rsidP="004F61EE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Nhân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kế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UI/UX: Tham </w:t>
      </w:r>
      <w:proofErr w:type="spellStart"/>
      <w:r w:rsidRPr="006E4468">
        <w:rPr>
          <w:rFonts w:ascii="Times New Roman" w:hAnsi="Times New Roman"/>
          <w:sz w:val="24"/>
          <w:szCs w:val="24"/>
        </w:rPr>
        <w:t>khảo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để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kế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giao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diện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76241B65" w14:textId="77777777" w:rsidR="00097A8D" w:rsidRPr="006E4468" w:rsidRDefault="004F61EE" w:rsidP="004F61EE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Giảng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hướng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dẫn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nhận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tính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đúng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đắn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kế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623BEC46" w14:textId="77777777" w:rsidR="0083356A" w:rsidRPr="006E4468" w:rsidRDefault="0083356A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bookmarkStart w:id="7" w:name="_Toc306115096"/>
      <w:bookmarkStart w:id="8" w:name="_Toc233126411"/>
      <w:bookmarkStart w:id="9" w:name="_Toc233183424"/>
      <w:r w:rsidRPr="006E4468">
        <w:rPr>
          <w:rFonts w:ascii="Times New Roman" w:hAnsi="Times New Roman"/>
          <w:sz w:val="24"/>
          <w:szCs w:val="24"/>
        </w:rPr>
        <w:t>Phạm vi</w:t>
      </w:r>
      <w:bookmarkEnd w:id="7"/>
      <w:bookmarkEnd w:id="8"/>
      <w:bookmarkEnd w:id="9"/>
    </w:p>
    <w:p w14:paraId="2FE41990" w14:textId="77777777" w:rsidR="00097A8D" w:rsidRPr="006E4468" w:rsidRDefault="004F61EE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Tài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này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phục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vụ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việc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triển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bảo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dự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án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VocaBoost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5CB584E0" w14:textId="77777777" w:rsidR="00057806" w:rsidRPr="006E4468" w:rsidRDefault="00057806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bookmarkStart w:id="10" w:name="_Toc306115097"/>
      <w:bookmarkStart w:id="11" w:name="_Toc233126412"/>
      <w:bookmarkStart w:id="12" w:name="_Toc233183425"/>
      <w:r w:rsidRPr="006E4468">
        <w:rPr>
          <w:rFonts w:ascii="Times New Roman" w:hAnsi="Times New Roman"/>
          <w:sz w:val="24"/>
          <w:szCs w:val="24"/>
        </w:rPr>
        <w:t xml:space="preserve">Vai </w:t>
      </w:r>
      <w:proofErr w:type="spellStart"/>
      <w:r w:rsidRPr="006E4468">
        <w:rPr>
          <w:rFonts w:ascii="Times New Roman" w:hAnsi="Times New Roman"/>
          <w:sz w:val="24"/>
          <w:szCs w:val="24"/>
        </w:rPr>
        <w:t>trò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trách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nhiệm</w:t>
      </w:r>
      <w:bookmarkEnd w:id="10"/>
      <w:bookmarkEnd w:id="11"/>
      <w:bookmarkEnd w:id="12"/>
      <w:proofErr w:type="spellEnd"/>
    </w:p>
    <w:p w14:paraId="3AB75DDE" w14:textId="77777777" w:rsidR="004F61EE" w:rsidRPr="006E4468" w:rsidRDefault="004F61EE" w:rsidP="004F61EE">
      <w:pPr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Tài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này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miêu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6E4468">
        <w:rPr>
          <w:rFonts w:ascii="Times New Roman" w:hAnsi="Times New Roman"/>
          <w:sz w:val="24"/>
          <w:szCs w:val="24"/>
        </w:rPr>
        <w:t>tiết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triển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module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sự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giữa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module </w:t>
      </w:r>
      <w:proofErr w:type="spellStart"/>
      <w:r w:rsidRPr="006E4468">
        <w:rPr>
          <w:rFonts w:ascii="Times New Roman" w:hAnsi="Times New Roman"/>
          <w:sz w:val="24"/>
          <w:szCs w:val="24"/>
        </w:rPr>
        <w:t>trong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VocaBoost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2798D4FB" w14:textId="77777777" w:rsidR="004F61EE" w:rsidRPr="006E4468" w:rsidRDefault="004F61EE" w:rsidP="004F61EE">
      <w:pPr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Miêu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6E4468">
        <w:rPr>
          <w:rFonts w:ascii="Times New Roman" w:hAnsi="Times New Roman"/>
          <w:sz w:val="24"/>
          <w:szCs w:val="24"/>
        </w:rPr>
        <w:t>tiết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sự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ràng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buộc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giữa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bảng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trong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CSDL, </w:t>
      </w:r>
      <w:proofErr w:type="spellStart"/>
      <w:r w:rsidRPr="006E4468">
        <w:rPr>
          <w:rFonts w:ascii="Times New Roman" w:hAnsi="Times New Roman"/>
          <w:sz w:val="24"/>
          <w:szCs w:val="24"/>
        </w:rPr>
        <w:t>vai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trò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mục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đích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bảng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được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dụng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để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triển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VocaBoost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2D2F7807" w14:textId="77777777" w:rsidR="004F61EE" w:rsidRPr="006E4468" w:rsidRDefault="004F61EE" w:rsidP="004F61EE">
      <w:pPr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Miêu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hiện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111C6C07" w14:textId="77777777" w:rsidR="005A168F" w:rsidRPr="006E4468" w:rsidRDefault="00575798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bookmarkStart w:id="13" w:name="_Toc306115098"/>
      <w:bookmarkStart w:id="14" w:name="_Toc233126413"/>
      <w:bookmarkStart w:id="15" w:name="_Toc233183426"/>
      <w:r w:rsidRPr="006E4468">
        <w:rPr>
          <w:rFonts w:ascii="Times New Roman" w:hAnsi="Times New Roman"/>
          <w:sz w:val="24"/>
          <w:szCs w:val="24"/>
        </w:rPr>
        <w:t xml:space="preserve">Tài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tham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khảo</w:t>
      </w:r>
      <w:bookmarkEnd w:id="13"/>
      <w:bookmarkEnd w:id="14"/>
      <w:bookmarkEnd w:id="15"/>
      <w:proofErr w:type="spellEnd"/>
    </w:p>
    <w:p w14:paraId="0A6906F6" w14:textId="77777777" w:rsidR="00097A8D" w:rsidRPr="006E4468" w:rsidRDefault="00097A8D" w:rsidP="000852BB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Liệt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kê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tất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tham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khảo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như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khác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hoặc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kỹ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thuật</w:t>
      </w:r>
      <w:proofErr w:type="spellEnd"/>
      <w:r w:rsidRPr="006E4468">
        <w:rPr>
          <w:rFonts w:ascii="Times New Roman" w:hAnsi="Times New Roman"/>
          <w:sz w:val="24"/>
          <w:szCs w:val="24"/>
        </w:rPr>
        <w:t>, …</w:t>
      </w:r>
    </w:p>
    <w:p w14:paraId="7A3CCA9A" w14:textId="77777777" w:rsidR="00097A8D" w:rsidRPr="006E4468" w:rsidRDefault="00097A8D" w:rsidP="000852BB">
      <w:pPr>
        <w:jc w:val="both"/>
        <w:rPr>
          <w:rFonts w:ascii="Times New Roman" w:hAnsi="Times New Roman"/>
          <w:sz w:val="24"/>
          <w:szCs w:val="24"/>
        </w:rPr>
      </w:pPr>
    </w:p>
    <w:tbl>
      <w:tblPr>
        <w:tblW w:w="450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45"/>
        <w:gridCol w:w="6023"/>
      </w:tblGrid>
      <w:tr w:rsidR="00097A8D" w:rsidRPr="006E4468" w14:paraId="204DC587" w14:textId="77777777" w:rsidTr="009C78B2">
        <w:trPr>
          <w:trHeight w:val="399"/>
        </w:trPr>
        <w:tc>
          <w:tcPr>
            <w:tcW w:w="2531" w:type="dxa"/>
            <w:shd w:val="clear" w:color="auto" w:fill="FABF8F" w:themeFill="accent6" w:themeFillTint="99"/>
          </w:tcPr>
          <w:p w14:paraId="093581D7" w14:textId="77777777" w:rsidR="00097A8D" w:rsidRPr="006E4468" w:rsidRDefault="00097A8D" w:rsidP="000852BB">
            <w:pPr>
              <w:pStyle w:val="NormalTableHeader"/>
              <w:keepNext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Loại</w:t>
            </w:r>
            <w:proofErr w:type="spellEnd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proofErr w:type="spellEnd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5763" w:type="dxa"/>
            <w:shd w:val="clear" w:color="auto" w:fill="FABF8F" w:themeFill="accent6" w:themeFillTint="99"/>
          </w:tcPr>
          <w:p w14:paraId="64C2CD60" w14:textId="77777777" w:rsidR="00097A8D" w:rsidRPr="006E4468" w:rsidRDefault="00097A8D" w:rsidP="000852BB">
            <w:pPr>
              <w:pStyle w:val="NormalTableHeader"/>
              <w:keepNext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Tiêu</w:t>
            </w:r>
            <w:proofErr w:type="spellEnd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đề</w:t>
            </w:r>
            <w:proofErr w:type="spellEnd"/>
          </w:p>
        </w:tc>
      </w:tr>
      <w:tr w:rsidR="00097A8D" w:rsidRPr="006E4468" w14:paraId="3F63DAF5" w14:textId="77777777" w:rsidTr="006B0237">
        <w:tc>
          <w:tcPr>
            <w:tcW w:w="2531" w:type="dxa"/>
          </w:tcPr>
          <w:p w14:paraId="629F83DD" w14:textId="77777777" w:rsidR="00097A8D" w:rsidRPr="006E4468" w:rsidRDefault="00097A8D" w:rsidP="000852BB">
            <w:pPr>
              <w:pStyle w:val="comment"/>
              <w:jc w:val="both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</w:p>
        </w:tc>
        <w:tc>
          <w:tcPr>
            <w:tcW w:w="5763" w:type="dxa"/>
          </w:tcPr>
          <w:p w14:paraId="1C929B7D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  <w:tr w:rsidR="00097A8D" w:rsidRPr="006E4468" w14:paraId="253BD7C9" w14:textId="77777777" w:rsidTr="006B0237">
        <w:tc>
          <w:tcPr>
            <w:tcW w:w="2531" w:type="dxa"/>
          </w:tcPr>
          <w:p w14:paraId="74D3CCF5" w14:textId="77777777" w:rsidR="00097A8D" w:rsidRPr="006E4468" w:rsidRDefault="00097A8D" w:rsidP="000852BB">
            <w:pPr>
              <w:pStyle w:val="comment"/>
              <w:jc w:val="both"/>
              <w:rPr>
                <w:rFonts w:ascii="Times New Roman" w:hAnsi="Times New Roman" w:cs="Times New Roman"/>
                <w:i w:val="0"/>
                <w:color w:val="auto"/>
                <w:sz w:val="24"/>
                <w:szCs w:val="24"/>
              </w:rPr>
            </w:pPr>
          </w:p>
        </w:tc>
        <w:tc>
          <w:tcPr>
            <w:tcW w:w="5763" w:type="dxa"/>
          </w:tcPr>
          <w:p w14:paraId="7C6AB8AE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  <w:tr w:rsidR="00097A8D" w:rsidRPr="006E4468" w14:paraId="6ECDF96F" w14:textId="77777777" w:rsidTr="006B0237">
        <w:tc>
          <w:tcPr>
            <w:tcW w:w="2531" w:type="dxa"/>
          </w:tcPr>
          <w:p w14:paraId="03D1F524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5763" w:type="dxa"/>
          </w:tcPr>
          <w:p w14:paraId="28B6259E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  <w:tr w:rsidR="00097A8D" w:rsidRPr="006E4468" w14:paraId="15347FDB" w14:textId="77777777" w:rsidTr="006B0237">
        <w:tc>
          <w:tcPr>
            <w:tcW w:w="2531" w:type="dxa"/>
          </w:tcPr>
          <w:p w14:paraId="6EE70BC3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5763" w:type="dxa"/>
          </w:tcPr>
          <w:p w14:paraId="30BB1C2C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  <w:tr w:rsidR="00097A8D" w:rsidRPr="006E4468" w14:paraId="2D2CD79E" w14:textId="77777777" w:rsidTr="006B0237">
        <w:tc>
          <w:tcPr>
            <w:tcW w:w="2531" w:type="dxa"/>
          </w:tcPr>
          <w:p w14:paraId="1A19AD0F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5763" w:type="dxa"/>
          </w:tcPr>
          <w:p w14:paraId="6610CA46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</w:tbl>
    <w:p w14:paraId="2C58895D" w14:textId="77777777" w:rsidR="00097A8D" w:rsidRPr="006E4468" w:rsidRDefault="00097A8D" w:rsidP="000852BB">
      <w:pPr>
        <w:jc w:val="both"/>
        <w:rPr>
          <w:rFonts w:ascii="Times New Roman" w:hAnsi="Times New Roman"/>
          <w:sz w:val="24"/>
          <w:szCs w:val="24"/>
        </w:rPr>
      </w:pPr>
    </w:p>
    <w:p w14:paraId="5B9A7AC4" w14:textId="77777777" w:rsidR="00985796" w:rsidRPr="006E4468" w:rsidRDefault="00575798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bookmarkStart w:id="16" w:name="_Toc306115099"/>
      <w:bookmarkStart w:id="17" w:name="_Toc233126414"/>
      <w:bookmarkStart w:id="18" w:name="_Toc233183427"/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thuật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ngữ</w:t>
      </w:r>
      <w:bookmarkEnd w:id="16"/>
      <w:bookmarkEnd w:id="17"/>
      <w:bookmarkEnd w:id="18"/>
      <w:proofErr w:type="spellEnd"/>
    </w:p>
    <w:tbl>
      <w:tblPr>
        <w:tblW w:w="450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1"/>
        <w:gridCol w:w="2920"/>
        <w:gridCol w:w="3667"/>
      </w:tblGrid>
      <w:tr w:rsidR="00097A8D" w:rsidRPr="006E4468" w14:paraId="60662E8A" w14:textId="77777777" w:rsidTr="009C78B2">
        <w:tc>
          <w:tcPr>
            <w:tcW w:w="1991" w:type="dxa"/>
            <w:shd w:val="clear" w:color="auto" w:fill="FABF8F" w:themeFill="accent6" w:themeFillTint="99"/>
          </w:tcPr>
          <w:p w14:paraId="5064A411" w14:textId="77777777" w:rsidR="00097A8D" w:rsidRPr="006E4468" w:rsidRDefault="00097A8D" w:rsidP="000852BB">
            <w:pPr>
              <w:pStyle w:val="NormalTableHeader"/>
              <w:keepNext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ngữ</w:t>
            </w:r>
            <w:proofErr w:type="spellEnd"/>
          </w:p>
        </w:tc>
        <w:tc>
          <w:tcPr>
            <w:tcW w:w="2794" w:type="dxa"/>
            <w:shd w:val="clear" w:color="auto" w:fill="FABF8F" w:themeFill="accent6" w:themeFillTint="99"/>
          </w:tcPr>
          <w:p w14:paraId="3FF70B79" w14:textId="77777777" w:rsidR="00097A8D" w:rsidRPr="006E4468" w:rsidRDefault="00097A8D" w:rsidP="000852BB">
            <w:pPr>
              <w:pStyle w:val="NormalTableHeader"/>
              <w:keepNext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sz w:val="24"/>
                <w:szCs w:val="24"/>
              </w:rPr>
              <w:t xml:space="preserve">Ý </w:t>
            </w: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nghĩa</w:t>
            </w:r>
            <w:proofErr w:type="spellEnd"/>
          </w:p>
        </w:tc>
        <w:tc>
          <w:tcPr>
            <w:tcW w:w="3509" w:type="dxa"/>
            <w:shd w:val="clear" w:color="auto" w:fill="FABF8F" w:themeFill="accent6" w:themeFillTint="99"/>
          </w:tcPr>
          <w:p w14:paraId="037FFEFF" w14:textId="77777777" w:rsidR="00097A8D" w:rsidRPr="006E4468" w:rsidRDefault="00097A8D" w:rsidP="000852BB">
            <w:pPr>
              <w:pStyle w:val="NormalTableHeader"/>
              <w:keepNext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Diễn</w:t>
            </w:r>
            <w:proofErr w:type="spellEnd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sz w:val="24"/>
                <w:szCs w:val="24"/>
              </w:rPr>
              <w:t>giải</w:t>
            </w:r>
            <w:proofErr w:type="spellEnd"/>
          </w:p>
        </w:tc>
      </w:tr>
      <w:tr w:rsidR="00097A8D" w:rsidRPr="006E4468" w14:paraId="300B96A0" w14:textId="77777777" w:rsidTr="006B0237">
        <w:tc>
          <w:tcPr>
            <w:tcW w:w="1991" w:type="dxa"/>
          </w:tcPr>
          <w:p w14:paraId="4B143CEC" w14:textId="77777777" w:rsidR="00097A8D" w:rsidRPr="006E4468" w:rsidRDefault="00097A8D" w:rsidP="000852BB">
            <w:pPr>
              <w:pStyle w:val="comment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API</w:t>
            </w:r>
          </w:p>
        </w:tc>
        <w:tc>
          <w:tcPr>
            <w:tcW w:w="2794" w:type="dxa"/>
          </w:tcPr>
          <w:p w14:paraId="62720CF0" w14:textId="77777777" w:rsidR="00097A8D" w:rsidRPr="006E4468" w:rsidRDefault="00097A8D" w:rsidP="000852BB">
            <w:pPr>
              <w:pStyle w:val="comment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Application Programming Interface</w:t>
            </w:r>
          </w:p>
        </w:tc>
        <w:tc>
          <w:tcPr>
            <w:tcW w:w="3509" w:type="dxa"/>
          </w:tcPr>
          <w:p w14:paraId="4C673FE8" w14:textId="77777777" w:rsidR="00097A8D" w:rsidRPr="006E4468" w:rsidRDefault="002C3356" w:rsidP="000852BB">
            <w:pPr>
              <w:pStyle w:val="comment"/>
              <w:jc w:val="both"/>
              <w:rPr>
                <w:rFonts w:ascii="Times New Roman" w:hAnsi="Times New Roman" w:cs="Times New Roman"/>
                <w:color w:val="auto"/>
                <w:sz w:val="24"/>
                <w:szCs w:val="24"/>
              </w:rPr>
            </w:pPr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Giao </w:t>
            </w:r>
            <w:proofErr w:type="spellStart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diện</w:t>
            </w:r>
            <w:proofErr w:type="spellEnd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Lập</w:t>
            </w:r>
            <w:proofErr w:type="spellEnd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trình</w:t>
            </w:r>
            <w:proofErr w:type="spellEnd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Ứng</w:t>
            </w:r>
            <w:proofErr w:type="spellEnd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 w:cs="Times New Roman"/>
                <w:color w:val="auto"/>
                <w:sz w:val="24"/>
                <w:szCs w:val="24"/>
              </w:rPr>
              <w:t>dụng</w:t>
            </w:r>
            <w:proofErr w:type="spellEnd"/>
          </w:p>
        </w:tc>
      </w:tr>
      <w:tr w:rsidR="00097A8D" w:rsidRPr="006E4468" w14:paraId="045DA4EA" w14:textId="77777777" w:rsidTr="006B0237">
        <w:tc>
          <w:tcPr>
            <w:tcW w:w="1991" w:type="dxa"/>
          </w:tcPr>
          <w:p w14:paraId="479E4ED1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2794" w:type="dxa"/>
          </w:tcPr>
          <w:p w14:paraId="1F4287D6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3509" w:type="dxa"/>
          </w:tcPr>
          <w:p w14:paraId="5661E366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  <w:tr w:rsidR="00097A8D" w:rsidRPr="006E4468" w14:paraId="4F25C0F9" w14:textId="77777777" w:rsidTr="006B0237">
        <w:tc>
          <w:tcPr>
            <w:tcW w:w="1991" w:type="dxa"/>
          </w:tcPr>
          <w:p w14:paraId="178C44DB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2794" w:type="dxa"/>
          </w:tcPr>
          <w:p w14:paraId="7B3A4099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3509" w:type="dxa"/>
          </w:tcPr>
          <w:p w14:paraId="04CD32E2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  <w:tr w:rsidR="00097A8D" w:rsidRPr="006E4468" w14:paraId="665A70F6" w14:textId="77777777" w:rsidTr="006B0237">
        <w:tc>
          <w:tcPr>
            <w:tcW w:w="1991" w:type="dxa"/>
          </w:tcPr>
          <w:p w14:paraId="7668E51F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2794" w:type="dxa"/>
          </w:tcPr>
          <w:p w14:paraId="312AE035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3509" w:type="dxa"/>
          </w:tcPr>
          <w:p w14:paraId="54E8142A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  <w:tr w:rsidR="00097A8D" w:rsidRPr="006E4468" w14:paraId="500580DA" w14:textId="77777777" w:rsidTr="006B0237">
        <w:tc>
          <w:tcPr>
            <w:tcW w:w="1991" w:type="dxa"/>
          </w:tcPr>
          <w:p w14:paraId="36AC882D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2794" w:type="dxa"/>
          </w:tcPr>
          <w:p w14:paraId="13F0F506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  <w:tc>
          <w:tcPr>
            <w:tcW w:w="3509" w:type="dxa"/>
          </w:tcPr>
          <w:p w14:paraId="1DF4B662" w14:textId="77777777" w:rsidR="00097A8D" w:rsidRPr="006E4468" w:rsidRDefault="00097A8D" w:rsidP="000852BB">
            <w:pPr>
              <w:pStyle w:val="TableNormal1"/>
              <w:jc w:val="both"/>
              <w:rPr>
                <w:rFonts w:ascii="Times New Roman" w:hAnsi="Times New Roman" w:cs="Times New Roman"/>
                <w:color w:val="auto"/>
                <w:sz w:val="24"/>
                <w:lang w:val="en-US"/>
              </w:rPr>
            </w:pPr>
          </w:p>
        </w:tc>
      </w:tr>
    </w:tbl>
    <w:p w14:paraId="7E2D0E52" w14:textId="77777777" w:rsidR="00097A8D" w:rsidRPr="006E4468" w:rsidRDefault="00097A8D" w:rsidP="000852BB">
      <w:pPr>
        <w:jc w:val="both"/>
        <w:rPr>
          <w:rFonts w:ascii="Times New Roman" w:hAnsi="Times New Roman"/>
          <w:sz w:val="24"/>
          <w:szCs w:val="24"/>
        </w:rPr>
      </w:pPr>
    </w:p>
    <w:p w14:paraId="218B6BE8" w14:textId="77777777" w:rsidR="00197625" w:rsidRPr="006E4468" w:rsidRDefault="00197625" w:rsidP="00720EBA">
      <w:pPr>
        <w:pStyle w:val="Heading1"/>
        <w:rPr>
          <w:rFonts w:ascii="Times New Roman" w:hAnsi="Times New Roman"/>
        </w:rPr>
      </w:pPr>
      <w:bookmarkStart w:id="19" w:name="_Toc291598681"/>
      <w:bookmarkStart w:id="20" w:name="_Toc306115100"/>
      <w:bookmarkStart w:id="21" w:name="_Toc233126415"/>
      <w:bookmarkStart w:id="22" w:name="_Toc233183428"/>
      <w:r w:rsidRPr="006E4468">
        <w:rPr>
          <w:rFonts w:ascii="Times New Roman" w:hAnsi="Times New Roman"/>
        </w:rPr>
        <w:lastRenderedPageBreak/>
        <w:t xml:space="preserve">TỔNG QUAN </w:t>
      </w:r>
      <w:bookmarkEnd w:id="19"/>
      <w:r w:rsidR="00ED5086" w:rsidRPr="006E4468">
        <w:rPr>
          <w:rFonts w:ascii="Times New Roman" w:hAnsi="Times New Roman"/>
        </w:rPr>
        <w:t>HỆ THỐNG</w:t>
      </w:r>
      <w:bookmarkEnd w:id="20"/>
      <w:bookmarkEnd w:id="21"/>
      <w:bookmarkEnd w:id="22"/>
    </w:p>
    <w:p w14:paraId="0D17D573" w14:textId="77777777" w:rsidR="006E4468" w:rsidRPr="006E4468" w:rsidRDefault="006E4468" w:rsidP="006E4468">
      <w:pPr>
        <w:pStyle w:val="Heading3"/>
        <w:rPr>
          <w:rFonts w:ascii="Times New Roman" w:hAnsi="Times New Roman"/>
          <w:sz w:val="24"/>
          <w:szCs w:val="24"/>
        </w:rPr>
      </w:pPr>
      <w:bookmarkStart w:id="23" w:name="_Toc291598682"/>
      <w:bookmarkStart w:id="24" w:name="_Toc306115101"/>
      <w:bookmarkStart w:id="25" w:name="_Toc233126416"/>
      <w:bookmarkStart w:id="26" w:name="_Toc233183429"/>
      <w:proofErr w:type="spellStart"/>
      <w:r w:rsidRPr="006E4468">
        <w:rPr>
          <w:rFonts w:ascii="Times New Roman" w:hAnsi="Times New Roman"/>
          <w:sz w:val="24"/>
          <w:szCs w:val="24"/>
        </w:rPr>
        <w:t>Giới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VocaBoost</w:t>
      </w:r>
      <w:proofErr w:type="spellEnd"/>
    </w:p>
    <w:p w14:paraId="666450A0" w14:textId="77777777" w:rsidR="006E4468" w:rsidRPr="006E4468" w:rsidRDefault="006E4468" w:rsidP="006E4468">
      <w:pPr>
        <w:pStyle w:val="NormalWeb"/>
      </w:pPr>
      <w:proofErr w:type="spellStart"/>
      <w:r w:rsidRPr="006E4468">
        <w:rPr>
          <w:rStyle w:val="Strong"/>
        </w:rPr>
        <w:t>VocaBoost</w:t>
      </w:r>
      <w:proofErr w:type="spellEnd"/>
      <w:r w:rsidRPr="006E4468">
        <w:t xml:space="preserve"> </w:t>
      </w:r>
      <w:proofErr w:type="spellStart"/>
      <w:r w:rsidRPr="006E4468">
        <w:t>là</w:t>
      </w:r>
      <w:proofErr w:type="spellEnd"/>
      <w:r w:rsidRPr="006E4468">
        <w:t xml:space="preserve"> </w:t>
      </w:r>
      <w:proofErr w:type="spellStart"/>
      <w:r w:rsidRPr="006E4468">
        <w:t>nền</w:t>
      </w:r>
      <w:proofErr w:type="spellEnd"/>
      <w:r w:rsidRPr="006E4468">
        <w:t xml:space="preserve"> </w:t>
      </w:r>
      <w:proofErr w:type="spellStart"/>
      <w:r w:rsidRPr="006E4468">
        <w:t>tảng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từ</w:t>
      </w:r>
      <w:proofErr w:type="spellEnd"/>
      <w:r w:rsidRPr="006E4468">
        <w:t xml:space="preserve"> </w:t>
      </w:r>
      <w:proofErr w:type="spellStart"/>
      <w:r w:rsidRPr="006E4468">
        <w:t>vựng</w:t>
      </w:r>
      <w:proofErr w:type="spellEnd"/>
      <w:r w:rsidRPr="006E4468">
        <w:t xml:space="preserve"> TOEIC </w:t>
      </w:r>
      <w:proofErr w:type="spellStart"/>
      <w:r w:rsidRPr="006E4468">
        <w:t>trực</w:t>
      </w:r>
      <w:proofErr w:type="spellEnd"/>
      <w:r w:rsidRPr="006E4468">
        <w:t xml:space="preserve"> </w:t>
      </w:r>
      <w:proofErr w:type="spellStart"/>
      <w:r w:rsidRPr="006E4468">
        <w:t>tuyến</w:t>
      </w:r>
      <w:proofErr w:type="spellEnd"/>
      <w:r w:rsidRPr="006E4468">
        <w:t xml:space="preserve"> </w:t>
      </w:r>
      <w:proofErr w:type="spellStart"/>
      <w:r w:rsidRPr="006E4468">
        <w:t>được</w:t>
      </w:r>
      <w:proofErr w:type="spellEnd"/>
      <w:r w:rsidRPr="006E4468">
        <w:t xml:space="preserve"> </w:t>
      </w:r>
      <w:proofErr w:type="spellStart"/>
      <w:r w:rsidRPr="006E4468">
        <w:t>phát</w:t>
      </w:r>
      <w:proofErr w:type="spellEnd"/>
      <w:r w:rsidRPr="006E4468">
        <w:t xml:space="preserve"> </w:t>
      </w:r>
      <w:proofErr w:type="spellStart"/>
      <w:r w:rsidRPr="006E4468">
        <w:t>triển</w:t>
      </w:r>
      <w:proofErr w:type="spellEnd"/>
      <w:r w:rsidRPr="006E4468">
        <w:t xml:space="preserve"> </w:t>
      </w:r>
      <w:proofErr w:type="spellStart"/>
      <w:r w:rsidRPr="006E4468">
        <w:t>nhằm</w:t>
      </w:r>
      <w:proofErr w:type="spellEnd"/>
      <w:r w:rsidRPr="006E4468">
        <w:t xml:space="preserve"> </w:t>
      </w:r>
      <w:proofErr w:type="spellStart"/>
      <w:r w:rsidRPr="006E4468">
        <w:t>hỗ</w:t>
      </w:r>
      <w:proofErr w:type="spellEnd"/>
      <w:r w:rsidRPr="006E4468">
        <w:t xml:space="preserve"> </w:t>
      </w:r>
      <w:proofErr w:type="spellStart"/>
      <w:r w:rsidRPr="006E4468">
        <w:t>trợ</w:t>
      </w:r>
      <w:proofErr w:type="spellEnd"/>
      <w:r w:rsidRPr="006E4468">
        <w:t xml:space="preserve"> </w:t>
      </w:r>
      <w:proofErr w:type="spellStart"/>
      <w:r w:rsidRPr="006E4468">
        <w:t>người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nâng</w:t>
      </w:r>
      <w:proofErr w:type="spellEnd"/>
      <w:r w:rsidRPr="006E4468">
        <w:t xml:space="preserve"> </w:t>
      </w:r>
      <w:proofErr w:type="spellStart"/>
      <w:r w:rsidRPr="006E4468">
        <w:t>cao</w:t>
      </w:r>
      <w:proofErr w:type="spellEnd"/>
      <w:r w:rsidRPr="006E4468">
        <w:t xml:space="preserve"> </w:t>
      </w:r>
      <w:proofErr w:type="spellStart"/>
      <w:r w:rsidRPr="006E4468">
        <w:t>vốn</w:t>
      </w:r>
      <w:proofErr w:type="spellEnd"/>
      <w:r w:rsidRPr="006E4468">
        <w:t xml:space="preserve"> </w:t>
      </w:r>
      <w:proofErr w:type="spellStart"/>
      <w:r w:rsidRPr="006E4468">
        <w:t>từ</w:t>
      </w:r>
      <w:proofErr w:type="spellEnd"/>
      <w:r w:rsidRPr="006E4468">
        <w:t xml:space="preserve"> </w:t>
      </w:r>
      <w:proofErr w:type="spellStart"/>
      <w:r w:rsidRPr="006E4468">
        <w:t>vựng</w:t>
      </w:r>
      <w:proofErr w:type="spellEnd"/>
      <w:r w:rsidRPr="006E4468">
        <w:t xml:space="preserve"> </w:t>
      </w:r>
      <w:proofErr w:type="spellStart"/>
      <w:r w:rsidRPr="006E4468">
        <w:t>một</w:t>
      </w:r>
      <w:proofErr w:type="spellEnd"/>
      <w:r w:rsidRPr="006E4468">
        <w:t xml:space="preserve"> </w:t>
      </w:r>
      <w:proofErr w:type="spellStart"/>
      <w:r w:rsidRPr="006E4468">
        <w:t>cách</w:t>
      </w:r>
      <w:proofErr w:type="spellEnd"/>
      <w:r w:rsidRPr="006E4468">
        <w:t xml:space="preserve"> </w:t>
      </w:r>
      <w:proofErr w:type="spellStart"/>
      <w:r w:rsidRPr="006E4468">
        <w:t>hiệu</w:t>
      </w:r>
      <w:proofErr w:type="spellEnd"/>
      <w:r w:rsidRPr="006E4468">
        <w:t xml:space="preserve"> </w:t>
      </w:r>
      <w:proofErr w:type="spellStart"/>
      <w:r w:rsidRPr="006E4468">
        <w:t>quả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có</w:t>
      </w:r>
      <w:proofErr w:type="spellEnd"/>
      <w:r w:rsidRPr="006E4468">
        <w:t xml:space="preserve"> </w:t>
      </w: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 xml:space="preserve">. </w:t>
      </w: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 xml:space="preserve"> </w:t>
      </w:r>
      <w:proofErr w:type="spellStart"/>
      <w:r w:rsidRPr="006E4468">
        <w:t>cung</w:t>
      </w:r>
      <w:proofErr w:type="spellEnd"/>
      <w:r w:rsidRPr="006E4468">
        <w:t xml:space="preserve"> </w:t>
      </w:r>
      <w:proofErr w:type="spellStart"/>
      <w:r w:rsidRPr="006E4468">
        <w:t>cấp</w:t>
      </w:r>
      <w:proofErr w:type="spellEnd"/>
      <w:r w:rsidRPr="006E4468">
        <w:t xml:space="preserve"> </w:t>
      </w:r>
      <w:proofErr w:type="spellStart"/>
      <w:r w:rsidRPr="006E4468">
        <w:t>hơn</w:t>
      </w:r>
      <w:proofErr w:type="spellEnd"/>
      <w:r w:rsidRPr="006E4468">
        <w:t xml:space="preserve"> </w:t>
      </w:r>
      <w:r w:rsidRPr="006E4468">
        <w:rPr>
          <w:rStyle w:val="Strong"/>
        </w:rPr>
        <w:t xml:space="preserve">720 </w:t>
      </w:r>
      <w:proofErr w:type="spellStart"/>
      <w:r w:rsidRPr="006E4468">
        <w:rPr>
          <w:rStyle w:val="Strong"/>
        </w:rPr>
        <w:t>từ</w:t>
      </w:r>
      <w:proofErr w:type="spellEnd"/>
      <w:r w:rsidRPr="006E4468">
        <w:rPr>
          <w:rStyle w:val="Strong"/>
        </w:rPr>
        <w:t xml:space="preserve"> </w:t>
      </w:r>
      <w:proofErr w:type="spellStart"/>
      <w:r w:rsidRPr="006E4468">
        <w:rPr>
          <w:rStyle w:val="Strong"/>
        </w:rPr>
        <w:t>vựng</w:t>
      </w:r>
      <w:proofErr w:type="spellEnd"/>
      <w:r w:rsidRPr="006E4468">
        <w:rPr>
          <w:rStyle w:val="Strong"/>
        </w:rPr>
        <w:t xml:space="preserve"> TOEIC</w:t>
      </w:r>
      <w:r w:rsidRPr="006E4468">
        <w:t xml:space="preserve"> </w:t>
      </w:r>
      <w:proofErr w:type="spellStart"/>
      <w:r w:rsidRPr="006E4468">
        <w:t>được</w:t>
      </w:r>
      <w:proofErr w:type="spellEnd"/>
      <w:r w:rsidRPr="006E4468">
        <w:t xml:space="preserve"> </w:t>
      </w:r>
      <w:proofErr w:type="spellStart"/>
      <w:r w:rsidRPr="006E4468">
        <w:t>phân</w:t>
      </w:r>
      <w:proofErr w:type="spellEnd"/>
      <w:r w:rsidRPr="006E4468">
        <w:t xml:space="preserve"> </w:t>
      </w:r>
      <w:proofErr w:type="spellStart"/>
      <w:r w:rsidRPr="006E4468">
        <w:t>loại</w:t>
      </w:r>
      <w:proofErr w:type="spellEnd"/>
      <w:r w:rsidRPr="006E4468">
        <w:t xml:space="preserve"> </w:t>
      </w:r>
      <w:proofErr w:type="spellStart"/>
      <w:r w:rsidRPr="006E4468">
        <w:t>thành</w:t>
      </w:r>
      <w:proofErr w:type="spellEnd"/>
      <w:r w:rsidRPr="006E4468">
        <w:t xml:space="preserve"> 4 </w:t>
      </w:r>
      <w:proofErr w:type="spellStart"/>
      <w:r w:rsidRPr="006E4468">
        <w:t>cấp</w:t>
      </w:r>
      <w:proofErr w:type="spellEnd"/>
      <w:r w:rsidRPr="006E4468">
        <w:t xml:space="preserve"> </w:t>
      </w:r>
      <w:proofErr w:type="spellStart"/>
      <w:r w:rsidRPr="006E4468">
        <w:t>độ</w:t>
      </w:r>
      <w:proofErr w:type="spellEnd"/>
      <w:r w:rsidRPr="006E4468">
        <w:t xml:space="preserve"> </w:t>
      </w:r>
      <w:proofErr w:type="spellStart"/>
      <w:r w:rsidRPr="006E4468">
        <w:t>năng</w:t>
      </w:r>
      <w:proofErr w:type="spellEnd"/>
      <w:r w:rsidRPr="006E4468">
        <w:t xml:space="preserve"> </w:t>
      </w:r>
      <w:proofErr w:type="spellStart"/>
      <w:r w:rsidRPr="006E4468">
        <w:t>lực</w:t>
      </w:r>
      <w:proofErr w:type="spellEnd"/>
      <w:r w:rsidRPr="006E4468">
        <w:t xml:space="preserve"> </w:t>
      </w:r>
      <w:proofErr w:type="spellStart"/>
      <w:r w:rsidRPr="006E4468">
        <w:t>gồm</w:t>
      </w:r>
      <w:proofErr w:type="spellEnd"/>
      <w:r w:rsidRPr="006E4468">
        <w:t xml:space="preserve"> </w:t>
      </w:r>
      <w:r w:rsidRPr="006E4468">
        <w:rPr>
          <w:rStyle w:val="Strong"/>
        </w:rPr>
        <w:t xml:space="preserve">TOEIC 300, 500, 700 </w:t>
      </w:r>
      <w:proofErr w:type="spellStart"/>
      <w:r w:rsidRPr="006E4468">
        <w:rPr>
          <w:rStyle w:val="Strong"/>
        </w:rPr>
        <w:t>và</w:t>
      </w:r>
      <w:proofErr w:type="spellEnd"/>
      <w:r w:rsidRPr="006E4468">
        <w:rPr>
          <w:rStyle w:val="Strong"/>
        </w:rPr>
        <w:t xml:space="preserve"> 900</w:t>
      </w:r>
      <w:r w:rsidRPr="006E4468">
        <w:t xml:space="preserve">, </w:t>
      </w:r>
      <w:proofErr w:type="spellStart"/>
      <w:r w:rsidRPr="006E4468">
        <w:t>giúp</w:t>
      </w:r>
      <w:proofErr w:type="spellEnd"/>
      <w:r w:rsidRPr="006E4468">
        <w:t xml:space="preserve"> </w:t>
      </w:r>
      <w:proofErr w:type="spellStart"/>
      <w:r w:rsidRPr="006E4468">
        <w:t>người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lựa</w:t>
      </w:r>
      <w:proofErr w:type="spellEnd"/>
      <w:r w:rsidRPr="006E4468">
        <w:t xml:space="preserve"> </w:t>
      </w:r>
      <w:proofErr w:type="spellStart"/>
      <w:r w:rsidRPr="006E4468">
        <w:t>chọn</w:t>
      </w:r>
      <w:proofErr w:type="spellEnd"/>
      <w:r w:rsidRPr="006E4468">
        <w:t xml:space="preserve"> </w:t>
      </w:r>
      <w:proofErr w:type="spellStart"/>
      <w:r w:rsidRPr="006E4468">
        <w:t>lộ</w:t>
      </w:r>
      <w:proofErr w:type="spellEnd"/>
      <w:r w:rsidRPr="006E4468">
        <w:t xml:space="preserve"> </w:t>
      </w:r>
      <w:proofErr w:type="spellStart"/>
      <w:r w:rsidRPr="006E4468">
        <w:t>trình</w:t>
      </w:r>
      <w:proofErr w:type="spellEnd"/>
      <w:r w:rsidRPr="006E4468">
        <w:t xml:space="preserve"> </w:t>
      </w:r>
      <w:proofErr w:type="spellStart"/>
      <w:r w:rsidRPr="006E4468">
        <w:t>phù</w:t>
      </w:r>
      <w:proofErr w:type="spellEnd"/>
      <w:r w:rsidRPr="006E4468">
        <w:t xml:space="preserve"> </w:t>
      </w:r>
      <w:proofErr w:type="spellStart"/>
      <w:r w:rsidRPr="006E4468">
        <w:t>hợp</w:t>
      </w:r>
      <w:proofErr w:type="spellEnd"/>
      <w:r w:rsidRPr="006E4468">
        <w:t xml:space="preserve"> </w:t>
      </w:r>
      <w:proofErr w:type="spellStart"/>
      <w:r w:rsidRPr="006E4468">
        <w:t>với</w:t>
      </w:r>
      <w:proofErr w:type="spellEnd"/>
      <w:r w:rsidRPr="006E4468">
        <w:t xml:space="preserve"> </w:t>
      </w:r>
      <w:proofErr w:type="spellStart"/>
      <w:r w:rsidRPr="006E4468">
        <w:t>trình</w:t>
      </w:r>
      <w:proofErr w:type="spellEnd"/>
      <w:r w:rsidRPr="006E4468">
        <w:t xml:space="preserve"> </w:t>
      </w:r>
      <w:proofErr w:type="spellStart"/>
      <w:r w:rsidRPr="006E4468">
        <w:t>độ</w:t>
      </w:r>
      <w:proofErr w:type="spellEnd"/>
      <w:r w:rsidRPr="006E4468">
        <w:t xml:space="preserve"> </w:t>
      </w:r>
      <w:proofErr w:type="spellStart"/>
      <w:r w:rsidRPr="006E4468">
        <w:t>hiện</w:t>
      </w:r>
      <w:proofErr w:type="spellEnd"/>
      <w:r w:rsidRPr="006E4468">
        <w:t xml:space="preserve"> </w:t>
      </w:r>
      <w:proofErr w:type="spellStart"/>
      <w:r w:rsidRPr="006E4468">
        <w:t>tại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mục</w:t>
      </w:r>
      <w:proofErr w:type="spellEnd"/>
      <w:r w:rsidRPr="006E4468">
        <w:t xml:space="preserve"> </w:t>
      </w:r>
      <w:proofErr w:type="spellStart"/>
      <w:r w:rsidRPr="006E4468">
        <w:t>tiêu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tập</w:t>
      </w:r>
      <w:proofErr w:type="spellEnd"/>
      <w:r w:rsidRPr="006E4468">
        <w:t xml:space="preserve"> </w:t>
      </w:r>
      <w:proofErr w:type="spellStart"/>
      <w:r w:rsidRPr="006E4468">
        <w:t>của</w:t>
      </w:r>
      <w:proofErr w:type="spellEnd"/>
      <w:r w:rsidRPr="006E4468">
        <w:t xml:space="preserve"> </w:t>
      </w:r>
      <w:proofErr w:type="spellStart"/>
      <w:r w:rsidRPr="006E4468">
        <w:t>mình</w:t>
      </w:r>
      <w:proofErr w:type="spellEnd"/>
      <w:r w:rsidRPr="006E4468">
        <w:t>.</w:t>
      </w:r>
    </w:p>
    <w:p w14:paraId="3175FEA4" w14:textId="77777777" w:rsidR="006E4468" w:rsidRPr="006E4468" w:rsidRDefault="006E4468" w:rsidP="006E4468">
      <w:pPr>
        <w:pStyle w:val="NormalWeb"/>
      </w:pPr>
      <w:proofErr w:type="spellStart"/>
      <w:r w:rsidRPr="006E4468">
        <w:t>VocaBoost</w:t>
      </w:r>
      <w:proofErr w:type="spellEnd"/>
      <w:r w:rsidRPr="006E4468">
        <w:t xml:space="preserve"> </w:t>
      </w:r>
      <w:proofErr w:type="spellStart"/>
      <w:r w:rsidRPr="006E4468">
        <w:t>áp</w:t>
      </w:r>
      <w:proofErr w:type="spellEnd"/>
      <w:r w:rsidRPr="006E4468">
        <w:t xml:space="preserve"> </w:t>
      </w:r>
      <w:proofErr w:type="spellStart"/>
      <w:r w:rsidRPr="006E4468">
        <w:t>dụng</w:t>
      </w:r>
      <w:proofErr w:type="spellEnd"/>
      <w:r w:rsidRPr="006E4468">
        <w:t xml:space="preserve"> </w:t>
      </w:r>
      <w:proofErr w:type="spellStart"/>
      <w:r w:rsidRPr="006E4468">
        <w:t>phương</w:t>
      </w:r>
      <w:proofErr w:type="spellEnd"/>
      <w:r w:rsidRPr="006E4468">
        <w:t xml:space="preserve"> </w:t>
      </w:r>
      <w:proofErr w:type="spellStart"/>
      <w:r w:rsidRPr="006E4468">
        <w:t>pháp</w:t>
      </w:r>
      <w:proofErr w:type="spellEnd"/>
      <w:r w:rsidRPr="006E4468">
        <w:t xml:space="preserve"> </w:t>
      </w:r>
      <w:r w:rsidRPr="006E4468">
        <w:rPr>
          <w:rStyle w:val="Strong"/>
        </w:rPr>
        <w:t>Spaced Repetition System (SRS)</w:t>
      </w:r>
      <w:r w:rsidRPr="006E4468">
        <w:t xml:space="preserve"> </w:t>
      </w:r>
      <w:proofErr w:type="spellStart"/>
      <w:r w:rsidRPr="006E4468">
        <w:t>để</w:t>
      </w:r>
      <w:proofErr w:type="spellEnd"/>
      <w:r w:rsidRPr="006E4468">
        <w:t xml:space="preserve"> </w:t>
      </w:r>
      <w:proofErr w:type="spellStart"/>
      <w:r w:rsidRPr="006E4468">
        <w:t>tối</w:t>
      </w:r>
      <w:proofErr w:type="spellEnd"/>
      <w:r w:rsidRPr="006E4468">
        <w:t xml:space="preserve"> </w:t>
      </w:r>
      <w:proofErr w:type="spellStart"/>
      <w:r w:rsidRPr="006E4468">
        <w:t>ưu</w:t>
      </w:r>
      <w:proofErr w:type="spellEnd"/>
      <w:r w:rsidRPr="006E4468">
        <w:t xml:space="preserve"> </w:t>
      </w:r>
      <w:proofErr w:type="spellStart"/>
      <w:r w:rsidRPr="006E4468">
        <w:t>hóa</w:t>
      </w:r>
      <w:proofErr w:type="spellEnd"/>
      <w:r w:rsidRPr="006E4468">
        <w:t xml:space="preserve"> </w:t>
      </w:r>
      <w:proofErr w:type="spellStart"/>
      <w:r w:rsidRPr="006E4468">
        <w:t>khả</w:t>
      </w:r>
      <w:proofErr w:type="spellEnd"/>
      <w:r w:rsidRPr="006E4468">
        <w:t xml:space="preserve"> </w:t>
      </w:r>
      <w:proofErr w:type="spellStart"/>
      <w:r w:rsidRPr="006E4468">
        <w:t>năng</w:t>
      </w:r>
      <w:proofErr w:type="spellEnd"/>
      <w:r w:rsidRPr="006E4468">
        <w:t xml:space="preserve"> </w:t>
      </w:r>
      <w:proofErr w:type="spellStart"/>
      <w:r w:rsidRPr="006E4468">
        <w:t>ghi</w:t>
      </w:r>
      <w:proofErr w:type="spellEnd"/>
      <w:r w:rsidRPr="006E4468">
        <w:t xml:space="preserve"> </w:t>
      </w:r>
      <w:proofErr w:type="spellStart"/>
      <w:r w:rsidRPr="006E4468">
        <w:t>nhớ</w:t>
      </w:r>
      <w:proofErr w:type="spellEnd"/>
      <w:r w:rsidRPr="006E4468">
        <w:t xml:space="preserve"> </w:t>
      </w:r>
      <w:proofErr w:type="spellStart"/>
      <w:r w:rsidRPr="006E4468">
        <w:t>dài</w:t>
      </w:r>
      <w:proofErr w:type="spellEnd"/>
      <w:r w:rsidRPr="006E4468">
        <w:t xml:space="preserve"> </w:t>
      </w:r>
      <w:proofErr w:type="spellStart"/>
      <w:r w:rsidRPr="006E4468">
        <w:t>hạn</w:t>
      </w:r>
      <w:proofErr w:type="spellEnd"/>
      <w:r w:rsidRPr="006E4468">
        <w:t xml:space="preserve">. Trong </w:t>
      </w:r>
      <w:proofErr w:type="spellStart"/>
      <w:r w:rsidRPr="006E4468">
        <w:t>quá</w:t>
      </w:r>
      <w:proofErr w:type="spellEnd"/>
      <w:r w:rsidRPr="006E4468">
        <w:t xml:space="preserve"> </w:t>
      </w:r>
      <w:proofErr w:type="spellStart"/>
      <w:r w:rsidRPr="006E4468">
        <w:t>trình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, </w:t>
      </w:r>
      <w:proofErr w:type="spellStart"/>
      <w:r w:rsidRPr="006E4468">
        <w:t>người</w:t>
      </w:r>
      <w:proofErr w:type="spellEnd"/>
      <w:r w:rsidRPr="006E4468">
        <w:t xml:space="preserve"> </w:t>
      </w:r>
      <w:proofErr w:type="spellStart"/>
      <w:r w:rsidRPr="006E4468">
        <w:t>dùng</w:t>
      </w:r>
      <w:proofErr w:type="spellEnd"/>
      <w:r w:rsidRPr="006E4468">
        <w:t xml:space="preserve"> </w:t>
      </w:r>
      <w:proofErr w:type="spellStart"/>
      <w:r w:rsidRPr="006E4468">
        <w:t>có</w:t>
      </w:r>
      <w:proofErr w:type="spellEnd"/>
      <w:r w:rsidRPr="006E4468">
        <w:t xml:space="preserve"> </w:t>
      </w:r>
      <w:proofErr w:type="spellStart"/>
      <w:r w:rsidRPr="006E4468">
        <w:t>thể</w:t>
      </w:r>
      <w:proofErr w:type="spellEnd"/>
      <w:r w:rsidRPr="006E4468">
        <w:t xml:space="preserve"> </w:t>
      </w:r>
      <w:proofErr w:type="spellStart"/>
      <w:r w:rsidRPr="006E4468">
        <w:t>đánh</w:t>
      </w:r>
      <w:proofErr w:type="spellEnd"/>
      <w:r w:rsidRPr="006E4468">
        <w:t xml:space="preserve"> </w:t>
      </w:r>
      <w:proofErr w:type="spellStart"/>
      <w:r w:rsidRPr="006E4468">
        <w:t>giá</w:t>
      </w:r>
      <w:proofErr w:type="spellEnd"/>
      <w:r w:rsidRPr="006E4468">
        <w:t xml:space="preserve"> </w:t>
      </w:r>
      <w:proofErr w:type="spellStart"/>
      <w:r w:rsidRPr="006E4468">
        <w:t>mức</w:t>
      </w:r>
      <w:proofErr w:type="spellEnd"/>
      <w:r w:rsidRPr="006E4468">
        <w:t xml:space="preserve"> </w:t>
      </w:r>
      <w:proofErr w:type="spellStart"/>
      <w:r w:rsidRPr="006E4468">
        <w:t>độ</w:t>
      </w:r>
      <w:proofErr w:type="spellEnd"/>
      <w:r w:rsidRPr="006E4468">
        <w:t xml:space="preserve"> </w:t>
      </w:r>
      <w:proofErr w:type="spellStart"/>
      <w:r w:rsidRPr="006E4468">
        <w:t>ghi</w:t>
      </w:r>
      <w:proofErr w:type="spellEnd"/>
      <w:r w:rsidRPr="006E4468">
        <w:t xml:space="preserve"> </w:t>
      </w:r>
      <w:proofErr w:type="spellStart"/>
      <w:r w:rsidRPr="006E4468">
        <w:t>nhớ</w:t>
      </w:r>
      <w:proofErr w:type="spellEnd"/>
      <w:r w:rsidRPr="006E4468">
        <w:t xml:space="preserve"> </w:t>
      </w:r>
      <w:proofErr w:type="spellStart"/>
      <w:r w:rsidRPr="006E4468">
        <w:t>của</w:t>
      </w:r>
      <w:proofErr w:type="spellEnd"/>
      <w:r w:rsidRPr="006E4468">
        <w:t xml:space="preserve"> </w:t>
      </w:r>
      <w:proofErr w:type="spellStart"/>
      <w:r w:rsidRPr="006E4468">
        <w:t>từng</w:t>
      </w:r>
      <w:proofErr w:type="spellEnd"/>
      <w:r w:rsidRPr="006E4468">
        <w:t xml:space="preserve"> </w:t>
      </w:r>
      <w:proofErr w:type="spellStart"/>
      <w:r w:rsidRPr="006E4468">
        <w:t>từ</w:t>
      </w:r>
      <w:proofErr w:type="spellEnd"/>
      <w:r w:rsidRPr="006E4468">
        <w:t xml:space="preserve"> </w:t>
      </w:r>
      <w:proofErr w:type="spellStart"/>
      <w:r w:rsidRPr="006E4468">
        <w:t>thông</w:t>
      </w:r>
      <w:proofErr w:type="spellEnd"/>
      <w:r w:rsidRPr="006E4468">
        <w:t xml:space="preserve"> qua </w:t>
      </w:r>
      <w:proofErr w:type="spellStart"/>
      <w:r w:rsidRPr="006E4468">
        <w:t>bốn</w:t>
      </w:r>
      <w:proofErr w:type="spellEnd"/>
      <w:r w:rsidRPr="006E4468">
        <w:t xml:space="preserve"> </w:t>
      </w:r>
      <w:proofErr w:type="spellStart"/>
      <w:r w:rsidRPr="006E4468">
        <w:t>lựa</w:t>
      </w:r>
      <w:proofErr w:type="spellEnd"/>
      <w:r w:rsidRPr="006E4468">
        <w:t xml:space="preserve"> </w:t>
      </w:r>
      <w:proofErr w:type="spellStart"/>
      <w:r w:rsidRPr="006E4468">
        <w:t>chọn</w:t>
      </w:r>
      <w:proofErr w:type="spellEnd"/>
      <w:r w:rsidRPr="006E4468">
        <w:t xml:space="preserve">: </w:t>
      </w:r>
      <w:r w:rsidRPr="006E4468">
        <w:rPr>
          <w:rStyle w:val="Strong"/>
        </w:rPr>
        <w:t>Again (Lại), Hard (</w:t>
      </w:r>
      <w:proofErr w:type="spellStart"/>
      <w:r w:rsidRPr="006E4468">
        <w:rPr>
          <w:rStyle w:val="Strong"/>
        </w:rPr>
        <w:t>Khó</w:t>
      </w:r>
      <w:proofErr w:type="spellEnd"/>
      <w:r w:rsidRPr="006E4468">
        <w:rPr>
          <w:rStyle w:val="Strong"/>
        </w:rPr>
        <w:t>), Good (</w:t>
      </w:r>
      <w:proofErr w:type="spellStart"/>
      <w:r w:rsidRPr="006E4468">
        <w:rPr>
          <w:rStyle w:val="Strong"/>
        </w:rPr>
        <w:t>Tốt</w:t>
      </w:r>
      <w:proofErr w:type="spellEnd"/>
      <w:r w:rsidRPr="006E4468">
        <w:rPr>
          <w:rStyle w:val="Strong"/>
        </w:rPr>
        <w:t xml:space="preserve">) </w:t>
      </w:r>
      <w:proofErr w:type="spellStart"/>
      <w:r w:rsidRPr="006E4468">
        <w:rPr>
          <w:rStyle w:val="Strong"/>
        </w:rPr>
        <w:t>và</w:t>
      </w:r>
      <w:proofErr w:type="spellEnd"/>
      <w:r w:rsidRPr="006E4468">
        <w:rPr>
          <w:rStyle w:val="Strong"/>
        </w:rPr>
        <w:t xml:space="preserve"> Easy (</w:t>
      </w:r>
      <w:proofErr w:type="spellStart"/>
      <w:r w:rsidRPr="006E4468">
        <w:rPr>
          <w:rStyle w:val="Strong"/>
        </w:rPr>
        <w:t>Dễ</w:t>
      </w:r>
      <w:proofErr w:type="spellEnd"/>
      <w:r w:rsidRPr="006E4468">
        <w:rPr>
          <w:rStyle w:val="Strong"/>
        </w:rPr>
        <w:t>)</w:t>
      </w:r>
      <w:r w:rsidRPr="006E4468">
        <w:t xml:space="preserve">. </w:t>
      </w:r>
      <w:proofErr w:type="spellStart"/>
      <w:r w:rsidRPr="006E4468">
        <w:t>Dựa</w:t>
      </w:r>
      <w:proofErr w:type="spellEnd"/>
      <w:r w:rsidRPr="006E4468">
        <w:t xml:space="preserve"> </w:t>
      </w:r>
      <w:proofErr w:type="spellStart"/>
      <w:r w:rsidRPr="006E4468">
        <w:t>trên</w:t>
      </w:r>
      <w:proofErr w:type="spellEnd"/>
      <w:r w:rsidRPr="006E4468">
        <w:t xml:space="preserve"> </w:t>
      </w:r>
      <w:proofErr w:type="spellStart"/>
      <w:r w:rsidRPr="006E4468">
        <w:t>kết</w:t>
      </w:r>
      <w:proofErr w:type="spellEnd"/>
      <w:r w:rsidRPr="006E4468">
        <w:t xml:space="preserve"> </w:t>
      </w:r>
      <w:proofErr w:type="spellStart"/>
      <w:r w:rsidRPr="006E4468">
        <w:t>quả</w:t>
      </w:r>
      <w:proofErr w:type="spellEnd"/>
      <w:r w:rsidRPr="006E4468">
        <w:t xml:space="preserve"> </w:t>
      </w:r>
      <w:proofErr w:type="spellStart"/>
      <w:r w:rsidRPr="006E4468">
        <w:t>đánh</w:t>
      </w:r>
      <w:proofErr w:type="spellEnd"/>
      <w:r w:rsidRPr="006E4468">
        <w:t xml:space="preserve"> </w:t>
      </w:r>
      <w:proofErr w:type="spellStart"/>
      <w:r w:rsidRPr="006E4468">
        <w:t>giá</w:t>
      </w:r>
      <w:proofErr w:type="spellEnd"/>
      <w:r w:rsidRPr="006E4468">
        <w:t xml:space="preserve"> </w:t>
      </w:r>
      <w:proofErr w:type="spellStart"/>
      <w:r w:rsidRPr="006E4468">
        <w:t>này</w:t>
      </w:r>
      <w:proofErr w:type="spellEnd"/>
      <w:r w:rsidRPr="006E4468">
        <w:t xml:space="preserve">, </w:t>
      </w: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 xml:space="preserve"> </w:t>
      </w:r>
      <w:proofErr w:type="spellStart"/>
      <w:r w:rsidRPr="006E4468">
        <w:t>sẽ</w:t>
      </w:r>
      <w:proofErr w:type="spellEnd"/>
      <w:r w:rsidRPr="006E4468">
        <w:t xml:space="preserve"> </w:t>
      </w:r>
      <w:proofErr w:type="spellStart"/>
      <w:r w:rsidRPr="006E4468">
        <w:t>tự</w:t>
      </w:r>
      <w:proofErr w:type="spellEnd"/>
      <w:r w:rsidRPr="006E4468">
        <w:t xml:space="preserve"> </w:t>
      </w:r>
      <w:proofErr w:type="spellStart"/>
      <w:r w:rsidRPr="006E4468">
        <w:t>động</w:t>
      </w:r>
      <w:proofErr w:type="spellEnd"/>
      <w:r w:rsidRPr="006E4468">
        <w:t xml:space="preserve"> </w:t>
      </w:r>
      <w:proofErr w:type="spellStart"/>
      <w:r w:rsidRPr="006E4468">
        <w:t>điều</w:t>
      </w:r>
      <w:proofErr w:type="spellEnd"/>
      <w:r w:rsidRPr="006E4468">
        <w:t xml:space="preserve"> </w:t>
      </w:r>
      <w:proofErr w:type="spellStart"/>
      <w:r w:rsidRPr="006E4468">
        <w:t>chỉnh</w:t>
      </w:r>
      <w:proofErr w:type="spellEnd"/>
      <w:r w:rsidRPr="006E4468">
        <w:t xml:space="preserve"> </w:t>
      </w:r>
      <w:proofErr w:type="spellStart"/>
      <w:r w:rsidRPr="006E4468">
        <w:t>lịch</w:t>
      </w:r>
      <w:proofErr w:type="spellEnd"/>
      <w:r w:rsidRPr="006E4468">
        <w:t xml:space="preserve"> </w:t>
      </w:r>
      <w:proofErr w:type="spellStart"/>
      <w:r w:rsidRPr="006E4468">
        <w:t>ôn</w:t>
      </w:r>
      <w:proofErr w:type="spellEnd"/>
      <w:r w:rsidRPr="006E4468">
        <w:t xml:space="preserve"> </w:t>
      </w:r>
      <w:proofErr w:type="spellStart"/>
      <w:r w:rsidRPr="006E4468">
        <w:t>tập</w:t>
      </w:r>
      <w:proofErr w:type="spellEnd"/>
      <w:r w:rsidRPr="006E4468">
        <w:t xml:space="preserve"> </w:t>
      </w:r>
      <w:proofErr w:type="spellStart"/>
      <w:r w:rsidRPr="006E4468">
        <w:t>nhằm</w:t>
      </w:r>
      <w:proofErr w:type="spellEnd"/>
      <w:r w:rsidRPr="006E4468">
        <w:t xml:space="preserve"> </w:t>
      </w:r>
      <w:proofErr w:type="spellStart"/>
      <w:r w:rsidRPr="006E4468">
        <w:t>tăng</w:t>
      </w:r>
      <w:proofErr w:type="spellEnd"/>
      <w:r w:rsidRPr="006E4468">
        <w:t xml:space="preserve"> </w:t>
      </w:r>
      <w:proofErr w:type="spellStart"/>
      <w:r w:rsidRPr="006E4468">
        <w:t>hiệu</w:t>
      </w:r>
      <w:proofErr w:type="spellEnd"/>
      <w:r w:rsidRPr="006E4468">
        <w:t xml:space="preserve"> </w:t>
      </w:r>
      <w:proofErr w:type="spellStart"/>
      <w:r w:rsidRPr="006E4468">
        <w:t>quả</w:t>
      </w:r>
      <w:proofErr w:type="spellEnd"/>
      <w:r w:rsidRPr="006E4468">
        <w:t xml:space="preserve"> </w:t>
      </w:r>
      <w:proofErr w:type="spellStart"/>
      <w:r w:rsidRPr="006E4468">
        <w:t>ghi</w:t>
      </w:r>
      <w:proofErr w:type="spellEnd"/>
      <w:r w:rsidRPr="006E4468">
        <w:t xml:space="preserve"> </w:t>
      </w:r>
      <w:proofErr w:type="spellStart"/>
      <w:r w:rsidRPr="006E4468">
        <w:t>nhớ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giảm</w:t>
      </w:r>
      <w:proofErr w:type="spellEnd"/>
      <w:r w:rsidRPr="006E4468">
        <w:t xml:space="preserve"> </w:t>
      </w:r>
      <w:proofErr w:type="spellStart"/>
      <w:r w:rsidRPr="006E4468">
        <w:t>hiện</w:t>
      </w:r>
      <w:proofErr w:type="spellEnd"/>
      <w:r w:rsidRPr="006E4468">
        <w:t xml:space="preserve"> </w:t>
      </w:r>
      <w:proofErr w:type="spellStart"/>
      <w:r w:rsidRPr="006E4468">
        <w:t>tượng</w:t>
      </w:r>
      <w:proofErr w:type="spellEnd"/>
      <w:r w:rsidRPr="006E4468">
        <w:t xml:space="preserve"> </w:t>
      </w:r>
      <w:proofErr w:type="spellStart"/>
      <w:r w:rsidRPr="006E4468">
        <w:t>quên</w:t>
      </w:r>
      <w:proofErr w:type="spellEnd"/>
      <w:r w:rsidRPr="006E4468">
        <w:t xml:space="preserve"> </w:t>
      </w:r>
      <w:proofErr w:type="spellStart"/>
      <w:r w:rsidRPr="006E4468">
        <w:t>kiến</w:t>
      </w:r>
      <w:proofErr w:type="spellEnd"/>
      <w:r w:rsidRPr="006E4468">
        <w:t xml:space="preserve"> </w:t>
      </w:r>
      <w:proofErr w:type="spellStart"/>
      <w:r w:rsidRPr="006E4468">
        <w:t>thức</w:t>
      </w:r>
      <w:proofErr w:type="spellEnd"/>
      <w:r w:rsidRPr="006E4468">
        <w:t xml:space="preserve"> </w:t>
      </w:r>
      <w:proofErr w:type="spellStart"/>
      <w:r w:rsidRPr="006E4468">
        <w:t>theo</w:t>
      </w:r>
      <w:proofErr w:type="spellEnd"/>
      <w:r w:rsidRPr="006E4468">
        <w:t xml:space="preserve"> </w:t>
      </w:r>
      <w:proofErr w:type="spellStart"/>
      <w:r w:rsidRPr="006E4468">
        <w:t>thời</w:t>
      </w:r>
      <w:proofErr w:type="spellEnd"/>
      <w:r w:rsidRPr="006E4468">
        <w:t xml:space="preserve"> </w:t>
      </w:r>
      <w:proofErr w:type="spellStart"/>
      <w:r w:rsidRPr="006E4468">
        <w:t>gian</w:t>
      </w:r>
      <w:proofErr w:type="spellEnd"/>
      <w:r w:rsidRPr="006E4468">
        <w:t>.</w:t>
      </w:r>
    </w:p>
    <w:p w14:paraId="16B69E5D" w14:textId="77777777" w:rsidR="006E4468" w:rsidRPr="006E4468" w:rsidRDefault="006E4468" w:rsidP="006E4468">
      <w:pPr>
        <w:pStyle w:val="NormalWeb"/>
      </w:pPr>
      <w:proofErr w:type="spellStart"/>
      <w:r w:rsidRPr="006E4468">
        <w:t>Bên</w:t>
      </w:r>
      <w:proofErr w:type="spellEnd"/>
      <w:r w:rsidRPr="006E4468">
        <w:t xml:space="preserve"> </w:t>
      </w:r>
      <w:proofErr w:type="spellStart"/>
      <w:r w:rsidRPr="006E4468">
        <w:t>cạnh</w:t>
      </w:r>
      <w:proofErr w:type="spellEnd"/>
      <w:r w:rsidRPr="006E4468">
        <w:t xml:space="preserve"> </w:t>
      </w:r>
      <w:proofErr w:type="spellStart"/>
      <w:r w:rsidRPr="006E4468">
        <w:t>đó</w:t>
      </w:r>
      <w:proofErr w:type="spellEnd"/>
      <w:r w:rsidRPr="006E4468">
        <w:t xml:space="preserve">, </w:t>
      </w:r>
      <w:proofErr w:type="spellStart"/>
      <w:r w:rsidRPr="006E4468">
        <w:t>VocaBoost</w:t>
      </w:r>
      <w:proofErr w:type="spellEnd"/>
      <w:r w:rsidRPr="006E4468">
        <w:t xml:space="preserve"> </w:t>
      </w:r>
      <w:proofErr w:type="spellStart"/>
      <w:r w:rsidRPr="006E4468">
        <w:t>tích</w:t>
      </w:r>
      <w:proofErr w:type="spellEnd"/>
      <w:r w:rsidRPr="006E4468">
        <w:t xml:space="preserve"> </w:t>
      </w:r>
      <w:proofErr w:type="spellStart"/>
      <w:r w:rsidRPr="006E4468">
        <w:t>hợp</w:t>
      </w:r>
      <w:proofErr w:type="spellEnd"/>
      <w:r w:rsidRPr="006E4468">
        <w:t xml:space="preserve"> </w:t>
      </w:r>
      <w:proofErr w:type="spellStart"/>
      <w:r w:rsidRPr="006E4468">
        <w:t>cơ</w:t>
      </w:r>
      <w:proofErr w:type="spellEnd"/>
      <w:r w:rsidRPr="006E4468">
        <w:t xml:space="preserve"> </w:t>
      </w:r>
      <w:proofErr w:type="spellStart"/>
      <w:r w:rsidRPr="006E4468">
        <w:t>chế</w:t>
      </w:r>
      <w:proofErr w:type="spellEnd"/>
      <w:r w:rsidRPr="006E4468">
        <w:t xml:space="preserve"> </w:t>
      </w:r>
      <w:r w:rsidRPr="006E4468">
        <w:rPr>
          <w:rStyle w:val="Strong"/>
        </w:rPr>
        <w:t>Gamification</w:t>
      </w:r>
      <w:r w:rsidRPr="006E4468">
        <w:t xml:space="preserve"> </w:t>
      </w:r>
      <w:proofErr w:type="spellStart"/>
      <w:r w:rsidRPr="006E4468">
        <w:t>với</w:t>
      </w:r>
      <w:proofErr w:type="spellEnd"/>
      <w:r w:rsidRPr="006E4468">
        <w:t xml:space="preserve"> </w:t>
      </w:r>
      <w:proofErr w:type="spellStart"/>
      <w:r w:rsidRPr="006E4468">
        <w:t>các</w:t>
      </w:r>
      <w:proofErr w:type="spellEnd"/>
      <w:r w:rsidRPr="006E4468">
        <w:t xml:space="preserve"> </w:t>
      </w:r>
      <w:proofErr w:type="spellStart"/>
      <w:r w:rsidRPr="006E4468">
        <w:t>thành</w:t>
      </w:r>
      <w:proofErr w:type="spellEnd"/>
      <w:r w:rsidRPr="006E4468">
        <w:t xml:space="preserve"> </w:t>
      </w:r>
      <w:proofErr w:type="spellStart"/>
      <w:r w:rsidRPr="006E4468">
        <w:t>phần</w:t>
      </w:r>
      <w:proofErr w:type="spellEnd"/>
      <w:r w:rsidRPr="006E4468">
        <w:t xml:space="preserve"> </w:t>
      </w:r>
      <w:proofErr w:type="spellStart"/>
      <w:r w:rsidRPr="006E4468">
        <w:t>như</w:t>
      </w:r>
      <w:proofErr w:type="spellEnd"/>
      <w:r w:rsidRPr="006E4468">
        <w:t xml:space="preserve"> </w:t>
      </w:r>
      <w:r w:rsidRPr="006E4468">
        <w:rPr>
          <w:rStyle w:val="Strong"/>
        </w:rPr>
        <w:t xml:space="preserve">Experience Points (XP), Level, Streak </w:t>
      </w:r>
      <w:proofErr w:type="spellStart"/>
      <w:r w:rsidRPr="006E4468">
        <w:rPr>
          <w:rStyle w:val="Strong"/>
        </w:rPr>
        <w:t>và</w:t>
      </w:r>
      <w:proofErr w:type="spellEnd"/>
      <w:r w:rsidRPr="006E4468">
        <w:rPr>
          <w:rStyle w:val="Strong"/>
        </w:rPr>
        <w:t xml:space="preserve"> Badge</w:t>
      </w:r>
      <w:r w:rsidRPr="006E4468">
        <w:t xml:space="preserve">, </w:t>
      </w:r>
      <w:proofErr w:type="spellStart"/>
      <w:r w:rsidRPr="006E4468">
        <w:t>góp</w:t>
      </w:r>
      <w:proofErr w:type="spellEnd"/>
      <w:r w:rsidRPr="006E4468">
        <w:t xml:space="preserve"> </w:t>
      </w:r>
      <w:proofErr w:type="spellStart"/>
      <w:r w:rsidRPr="006E4468">
        <w:t>phần</w:t>
      </w:r>
      <w:proofErr w:type="spellEnd"/>
      <w:r w:rsidRPr="006E4468">
        <w:t xml:space="preserve"> </w:t>
      </w:r>
      <w:proofErr w:type="spellStart"/>
      <w:r w:rsidRPr="006E4468">
        <w:t>nâng</w:t>
      </w:r>
      <w:proofErr w:type="spellEnd"/>
      <w:r w:rsidRPr="006E4468">
        <w:t xml:space="preserve"> </w:t>
      </w:r>
      <w:proofErr w:type="spellStart"/>
      <w:r w:rsidRPr="006E4468">
        <w:t>cao</w:t>
      </w:r>
      <w:proofErr w:type="spellEnd"/>
      <w:r w:rsidRPr="006E4468">
        <w:t xml:space="preserve"> </w:t>
      </w:r>
      <w:proofErr w:type="spellStart"/>
      <w:r w:rsidRPr="006E4468">
        <w:t>động</w:t>
      </w:r>
      <w:proofErr w:type="spellEnd"/>
      <w:r w:rsidRPr="006E4468">
        <w:t xml:space="preserve"> </w:t>
      </w:r>
      <w:proofErr w:type="spellStart"/>
      <w:r w:rsidRPr="006E4468">
        <w:t>lực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tập</w:t>
      </w:r>
      <w:proofErr w:type="spellEnd"/>
      <w:r w:rsidRPr="006E4468">
        <w:t xml:space="preserve">, </w:t>
      </w:r>
      <w:proofErr w:type="spellStart"/>
      <w:r w:rsidRPr="006E4468">
        <w:t>khuyến</w:t>
      </w:r>
      <w:proofErr w:type="spellEnd"/>
      <w:r w:rsidRPr="006E4468">
        <w:t xml:space="preserve"> </w:t>
      </w:r>
      <w:proofErr w:type="spellStart"/>
      <w:r w:rsidRPr="006E4468">
        <w:t>khích</w:t>
      </w:r>
      <w:proofErr w:type="spellEnd"/>
      <w:r w:rsidRPr="006E4468">
        <w:t xml:space="preserve"> </w:t>
      </w:r>
      <w:proofErr w:type="spellStart"/>
      <w:r w:rsidRPr="006E4468">
        <w:t>người</w:t>
      </w:r>
      <w:proofErr w:type="spellEnd"/>
      <w:r w:rsidRPr="006E4468">
        <w:t xml:space="preserve"> </w:t>
      </w:r>
      <w:proofErr w:type="spellStart"/>
      <w:r w:rsidRPr="006E4468">
        <w:t>dùng</w:t>
      </w:r>
      <w:proofErr w:type="spellEnd"/>
      <w:r w:rsidRPr="006E4468">
        <w:t xml:space="preserve"> </w:t>
      </w:r>
      <w:proofErr w:type="spellStart"/>
      <w:r w:rsidRPr="006E4468">
        <w:t>duy</w:t>
      </w:r>
      <w:proofErr w:type="spellEnd"/>
      <w:r w:rsidRPr="006E4468">
        <w:t xml:space="preserve"> </w:t>
      </w:r>
      <w:proofErr w:type="spellStart"/>
      <w:r w:rsidRPr="006E4468">
        <w:t>trì</w:t>
      </w:r>
      <w:proofErr w:type="spellEnd"/>
      <w:r w:rsidRPr="006E4468">
        <w:t xml:space="preserve"> </w:t>
      </w:r>
      <w:proofErr w:type="spellStart"/>
      <w:r w:rsidRPr="006E4468">
        <w:t>thói</w:t>
      </w:r>
      <w:proofErr w:type="spellEnd"/>
      <w:r w:rsidRPr="006E4468">
        <w:t xml:space="preserve"> </w:t>
      </w:r>
      <w:proofErr w:type="spellStart"/>
      <w:r w:rsidRPr="006E4468">
        <w:t>quen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tập</w:t>
      </w:r>
      <w:proofErr w:type="spellEnd"/>
      <w:r w:rsidRPr="006E4468">
        <w:t xml:space="preserve"> </w:t>
      </w:r>
      <w:proofErr w:type="spellStart"/>
      <w:r w:rsidRPr="006E4468">
        <w:t>thường</w:t>
      </w:r>
      <w:proofErr w:type="spellEnd"/>
      <w:r w:rsidRPr="006E4468">
        <w:t xml:space="preserve"> </w:t>
      </w:r>
      <w:proofErr w:type="spellStart"/>
      <w:r w:rsidRPr="006E4468">
        <w:t>xuyên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theo</w:t>
      </w:r>
      <w:proofErr w:type="spellEnd"/>
      <w:r w:rsidRPr="006E4468">
        <w:t xml:space="preserve"> </w:t>
      </w:r>
      <w:proofErr w:type="spellStart"/>
      <w:r w:rsidRPr="006E4468">
        <w:t>dõi</w:t>
      </w:r>
      <w:proofErr w:type="spellEnd"/>
      <w:r w:rsidRPr="006E4468">
        <w:t xml:space="preserve"> </w:t>
      </w:r>
      <w:proofErr w:type="spellStart"/>
      <w:r w:rsidRPr="006E4468">
        <w:t>sự</w:t>
      </w:r>
      <w:proofErr w:type="spellEnd"/>
      <w:r w:rsidRPr="006E4468">
        <w:t xml:space="preserve"> </w:t>
      </w:r>
      <w:proofErr w:type="spellStart"/>
      <w:r w:rsidRPr="006E4468">
        <w:t>tiến</w:t>
      </w:r>
      <w:proofErr w:type="spellEnd"/>
      <w:r w:rsidRPr="006E4468">
        <w:t xml:space="preserve"> </w:t>
      </w:r>
      <w:proofErr w:type="spellStart"/>
      <w:r w:rsidRPr="006E4468">
        <w:t>bộ</w:t>
      </w:r>
      <w:proofErr w:type="spellEnd"/>
      <w:r w:rsidRPr="006E4468">
        <w:t xml:space="preserve"> </w:t>
      </w:r>
      <w:proofErr w:type="spellStart"/>
      <w:r w:rsidRPr="006E4468">
        <w:t>của</w:t>
      </w:r>
      <w:proofErr w:type="spellEnd"/>
      <w:r w:rsidRPr="006E4468">
        <w:t xml:space="preserve"> </w:t>
      </w:r>
      <w:proofErr w:type="spellStart"/>
      <w:r w:rsidRPr="006E4468">
        <w:t>bản</w:t>
      </w:r>
      <w:proofErr w:type="spellEnd"/>
      <w:r w:rsidRPr="006E4468">
        <w:t xml:space="preserve"> </w:t>
      </w:r>
      <w:proofErr w:type="spellStart"/>
      <w:r w:rsidRPr="006E4468">
        <w:t>thân</w:t>
      </w:r>
      <w:proofErr w:type="spellEnd"/>
      <w:r w:rsidRPr="006E4468">
        <w:t>.</w:t>
      </w:r>
    </w:p>
    <w:p w14:paraId="76E625E1" w14:textId="77777777" w:rsidR="006E4468" w:rsidRPr="006E4468" w:rsidRDefault="006E4468" w:rsidP="006E4468">
      <w:pPr>
        <w:pStyle w:val="Heading3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Kiến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trúc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nghệ</w:t>
      </w:r>
      <w:proofErr w:type="spellEnd"/>
    </w:p>
    <w:p w14:paraId="76482F9B" w14:textId="77777777" w:rsidR="006E4468" w:rsidRPr="006E4468" w:rsidRDefault="006E4468" w:rsidP="006E4468">
      <w:pPr>
        <w:pStyle w:val="NormalWeb"/>
      </w:pP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 xml:space="preserve"> </w:t>
      </w:r>
      <w:proofErr w:type="spellStart"/>
      <w:r w:rsidRPr="006E4468">
        <w:t>được</w:t>
      </w:r>
      <w:proofErr w:type="spellEnd"/>
      <w:r w:rsidRPr="006E4468">
        <w:t xml:space="preserve"> </w:t>
      </w:r>
      <w:proofErr w:type="spellStart"/>
      <w:r w:rsidRPr="006E4468">
        <w:t>xây</w:t>
      </w:r>
      <w:proofErr w:type="spellEnd"/>
      <w:r w:rsidRPr="006E4468">
        <w:t xml:space="preserve"> </w:t>
      </w:r>
      <w:proofErr w:type="spellStart"/>
      <w:r w:rsidRPr="006E4468">
        <w:t>dựng</w:t>
      </w:r>
      <w:proofErr w:type="spellEnd"/>
      <w:r w:rsidRPr="006E4468">
        <w:t xml:space="preserve"> </w:t>
      </w:r>
      <w:proofErr w:type="spellStart"/>
      <w:r w:rsidRPr="006E4468">
        <w:t>theo</w:t>
      </w:r>
      <w:proofErr w:type="spellEnd"/>
      <w:r w:rsidRPr="006E4468">
        <w:t xml:space="preserve"> </w:t>
      </w:r>
      <w:proofErr w:type="spellStart"/>
      <w:r w:rsidRPr="006E4468">
        <w:t>mô</w:t>
      </w:r>
      <w:proofErr w:type="spellEnd"/>
      <w:r w:rsidRPr="006E4468">
        <w:t xml:space="preserve"> </w:t>
      </w:r>
      <w:proofErr w:type="spellStart"/>
      <w:r w:rsidRPr="006E4468">
        <w:t>hình</w:t>
      </w:r>
      <w:proofErr w:type="spellEnd"/>
      <w:r w:rsidRPr="006E4468">
        <w:t xml:space="preserve"> </w:t>
      </w:r>
      <w:r w:rsidRPr="006E4468">
        <w:rPr>
          <w:rStyle w:val="Strong"/>
        </w:rPr>
        <w:t>Frontend – Backend – Database</w:t>
      </w:r>
      <w:r w:rsidRPr="006E4468">
        <w:t xml:space="preserve">, </w:t>
      </w:r>
      <w:proofErr w:type="spellStart"/>
      <w:r w:rsidRPr="006E4468">
        <w:t>đảm</w:t>
      </w:r>
      <w:proofErr w:type="spellEnd"/>
      <w:r w:rsidRPr="006E4468">
        <w:t xml:space="preserve"> </w:t>
      </w:r>
      <w:proofErr w:type="spellStart"/>
      <w:r w:rsidRPr="006E4468">
        <w:t>bảo</w:t>
      </w:r>
      <w:proofErr w:type="spellEnd"/>
      <w:r w:rsidRPr="006E4468">
        <w:t xml:space="preserve"> </w:t>
      </w:r>
      <w:proofErr w:type="spellStart"/>
      <w:r w:rsidRPr="006E4468">
        <w:t>tính</w:t>
      </w:r>
      <w:proofErr w:type="spellEnd"/>
      <w:r w:rsidRPr="006E4468">
        <w:t xml:space="preserve"> </w:t>
      </w:r>
      <w:proofErr w:type="spellStart"/>
      <w:r w:rsidRPr="006E4468">
        <w:t>mở</w:t>
      </w:r>
      <w:proofErr w:type="spellEnd"/>
      <w:r w:rsidRPr="006E4468">
        <w:t xml:space="preserve"> </w:t>
      </w:r>
      <w:proofErr w:type="spellStart"/>
      <w:r w:rsidRPr="006E4468">
        <w:t>rộng</w:t>
      </w:r>
      <w:proofErr w:type="spellEnd"/>
      <w:r w:rsidRPr="006E4468">
        <w:t xml:space="preserve">, </w:t>
      </w:r>
      <w:proofErr w:type="spellStart"/>
      <w:r w:rsidRPr="006E4468">
        <w:t>dễ</w:t>
      </w:r>
      <w:proofErr w:type="spellEnd"/>
      <w:r w:rsidRPr="006E4468">
        <w:t xml:space="preserve"> </w:t>
      </w:r>
      <w:proofErr w:type="spellStart"/>
      <w:r w:rsidRPr="006E4468">
        <w:t>bảo</w:t>
      </w:r>
      <w:proofErr w:type="spellEnd"/>
      <w:r w:rsidRPr="006E4468">
        <w:t xml:space="preserve"> </w:t>
      </w:r>
      <w:proofErr w:type="spellStart"/>
      <w:r w:rsidRPr="006E4468">
        <w:t>trì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hiệu</w:t>
      </w:r>
      <w:proofErr w:type="spellEnd"/>
      <w:r w:rsidRPr="006E4468">
        <w:t xml:space="preserve"> </w:t>
      </w:r>
      <w:proofErr w:type="spellStart"/>
      <w:r w:rsidRPr="006E4468">
        <w:t>quả</w:t>
      </w:r>
      <w:proofErr w:type="spellEnd"/>
      <w:r w:rsidRPr="006E4468">
        <w:t xml:space="preserve"> </w:t>
      </w:r>
      <w:proofErr w:type="spellStart"/>
      <w:r w:rsidRPr="006E4468">
        <w:t>trong</w:t>
      </w:r>
      <w:proofErr w:type="spellEnd"/>
      <w:r w:rsidRPr="006E4468">
        <w:t xml:space="preserve"> </w:t>
      </w:r>
      <w:proofErr w:type="spellStart"/>
      <w:r w:rsidRPr="006E4468">
        <w:t>quá</w:t>
      </w:r>
      <w:proofErr w:type="spellEnd"/>
      <w:r w:rsidRPr="006E4468">
        <w:t xml:space="preserve"> </w:t>
      </w:r>
      <w:proofErr w:type="spellStart"/>
      <w:r w:rsidRPr="006E4468">
        <w:t>trình</w:t>
      </w:r>
      <w:proofErr w:type="spellEnd"/>
      <w:r w:rsidRPr="006E4468">
        <w:t xml:space="preserve"> </w:t>
      </w:r>
      <w:proofErr w:type="spellStart"/>
      <w:r w:rsidRPr="006E4468">
        <w:t>phát</w:t>
      </w:r>
      <w:proofErr w:type="spellEnd"/>
      <w:r w:rsidRPr="006E4468">
        <w:t xml:space="preserve"> </w:t>
      </w:r>
      <w:proofErr w:type="spellStart"/>
      <w:r w:rsidRPr="006E4468">
        <w:t>triển</w:t>
      </w:r>
      <w:proofErr w:type="spellEnd"/>
      <w:r w:rsidRPr="006E4468">
        <w:t>.</w:t>
      </w:r>
    </w:p>
    <w:p w14:paraId="4A574BB6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>Frontend:</w:t>
      </w:r>
      <w:r w:rsidRPr="006E4468">
        <w:rPr>
          <w:rFonts w:ascii="Times New Roman" w:hAnsi="Times New Roman"/>
          <w:sz w:val="24"/>
          <w:szCs w:val="24"/>
        </w:rPr>
        <w:t xml:space="preserve"> Next.js 16, React 19 </w:t>
      </w:r>
    </w:p>
    <w:p w14:paraId="12006F72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>Backend:</w:t>
      </w:r>
      <w:r w:rsidRPr="006E4468">
        <w:rPr>
          <w:rFonts w:ascii="Times New Roman" w:hAnsi="Times New Roman"/>
          <w:sz w:val="24"/>
          <w:szCs w:val="24"/>
        </w:rPr>
        <w:t xml:space="preserve"> Express.js 5 </w:t>
      </w:r>
    </w:p>
    <w:p w14:paraId="35C0123A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>Database:</w:t>
      </w:r>
      <w:r w:rsidRPr="006E4468">
        <w:rPr>
          <w:rFonts w:ascii="Times New Roman" w:hAnsi="Times New Roman"/>
          <w:sz w:val="24"/>
          <w:szCs w:val="24"/>
        </w:rPr>
        <w:t xml:space="preserve"> SQL Server </w:t>
      </w:r>
    </w:p>
    <w:p w14:paraId="2487FC2F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>Authentication:</w:t>
      </w:r>
      <w:r w:rsidRPr="006E4468">
        <w:rPr>
          <w:rFonts w:ascii="Times New Roman" w:hAnsi="Times New Roman"/>
          <w:sz w:val="24"/>
          <w:szCs w:val="24"/>
        </w:rPr>
        <w:t xml:space="preserve"> JWT </w:t>
      </w:r>
      <w:proofErr w:type="spellStart"/>
      <w:r w:rsidRPr="006E4468">
        <w:rPr>
          <w:rFonts w:ascii="Times New Roman" w:hAnsi="Times New Roman"/>
          <w:sz w:val="24"/>
          <w:szCs w:val="24"/>
        </w:rPr>
        <w:t>kết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hợp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Bcrypt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</w:p>
    <w:p w14:paraId="0FE26AFF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>Authorization:</w:t>
      </w:r>
      <w:r w:rsidRPr="006E4468">
        <w:rPr>
          <w:rFonts w:ascii="Times New Roman" w:hAnsi="Times New Roman"/>
          <w:sz w:val="24"/>
          <w:szCs w:val="24"/>
        </w:rPr>
        <w:t xml:space="preserve"> Role-Based Access Control (RBAC) </w:t>
      </w:r>
    </w:p>
    <w:p w14:paraId="7C2F7CE5" w14:textId="77777777" w:rsidR="006E4468" w:rsidRPr="006E4468" w:rsidRDefault="006E4468" w:rsidP="006E4468">
      <w:pPr>
        <w:pStyle w:val="NormalWeb"/>
      </w:pP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 xml:space="preserve"> </w:t>
      </w:r>
      <w:proofErr w:type="spellStart"/>
      <w:r w:rsidRPr="006E4468">
        <w:t>hỗ</w:t>
      </w:r>
      <w:proofErr w:type="spellEnd"/>
      <w:r w:rsidRPr="006E4468">
        <w:t xml:space="preserve"> </w:t>
      </w:r>
      <w:proofErr w:type="spellStart"/>
      <w:r w:rsidRPr="006E4468">
        <w:t>trợ</w:t>
      </w:r>
      <w:proofErr w:type="spellEnd"/>
      <w:r w:rsidRPr="006E4468">
        <w:t xml:space="preserve"> </w:t>
      </w:r>
      <w:proofErr w:type="spellStart"/>
      <w:r w:rsidRPr="006E4468">
        <w:t>ba</w:t>
      </w:r>
      <w:proofErr w:type="spellEnd"/>
      <w:r w:rsidRPr="006E4468">
        <w:t xml:space="preserve"> </w:t>
      </w:r>
      <w:proofErr w:type="spellStart"/>
      <w:r w:rsidRPr="006E4468">
        <w:t>nhóm</w:t>
      </w:r>
      <w:proofErr w:type="spellEnd"/>
      <w:r w:rsidRPr="006E4468">
        <w:t xml:space="preserve"> </w:t>
      </w:r>
      <w:proofErr w:type="spellStart"/>
      <w:r w:rsidRPr="006E4468">
        <w:t>người</w:t>
      </w:r>
      <w:proofErr w:type="spellEnd"/>
      <w:r w:rsidRPr="006E4468">
        <w:t xml:space="preserve"> </w:t>
      </w:r>
      <w:proofErr w:type="spellStart"/>
      <w:r w:rsidRPr="006E4468">
        <w:t>dùng</w:t>
      </w:r>
      <w:proofErr w:type="spellEnd"/>
      <w:r w:rsidRPr="006E4468">
        <w:t xml:space="preserve"> </w:t>
      </w:r>
      <w:proofErr w:type="spellStart"/>
      <w:r w:rsidRPr="006E4468">
        <w:t>chính</w:t>
      </w:r>
      <w:proofErr w:type="spellEnd"/>
      <w:r w:rsidRPr="006E4468">
        <w:t>:</w:t>
      </w:r>
    </w:p>
    <w:p w14:paraId="44D7493D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>Learner (</w:t>
      </w:r>
      <w:proofErr w:type="spellStart"/>
      <w:r w:rsidRPr="006E4468">
        <w:rPr>
          <w:rStyle w:val="Strong"/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Style w:val="Strong"/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Style w:val="Strong"/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Style w:val="Strong"/>
          <w:rFonts w:ascii="Times New Roman" w:hAnsi="Times New Roman"/>
          <w:sz w:val="24"/>
          <w:szCs w:val="24"/>
        </w:rPr>
        <w:t>):</w:t>
      </w:r>
      <w:r w:rsidRPr="006E4468">
        <w:rPr>
          <w:rFonts w:ascii="Times New Roman" w:hAnsi="Times New Roman"/>
          <w:sz w:val="24"/>
          <w:szCs w:val="24"/>
        </w:rPr>
        <w:t xml:space="preserve"> Học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Flashcard SRS,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hiện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Mini Test, </w:t>
      </w:r>
      <w:proofErr w:type="spellStart"/>
      <w:r w:rsidRPr="006E4468">
        <w:rPr>
          <w:rFonts w:ascii="Times New Roman" w:hAnsi="Times New Roman"/>
          <w:sz w:val="24"/>
          <w:szCs w:val="24"/>
        </w:rPr>
        <w:t>quản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Notebook </w:t>
      </w:r>
      <w:proofErr w:type="spellStart"/>
      <w:r w:rsidRPr="006E4468">
        <w:rPr>
          <w:rFonts w:ascii="Times New Roman" w:hAnsi="Times New Roman"/>
          <w:sz w:val="24"/>
          <w:szCs w:val="24"/>
        </w:rPr>
        <w:t>cá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theo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dõi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tiến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1221804E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>Content Creator (</w:t>
      </w:r>
      <w:proofErr w:type="spellStart"/>
      <w:r w:rsidRPr="006E4468">
        <w:rPr>
          <w:rStyle w:val="Strong"/>
          <w:rFonts w:ascii="Times New Roman" w:hAnsi="Times New Roman"/>
          <w:sz w:val="24"/>
          <w:szCs w:val="24"/>
        </w:rPr>
        <w:t>Biên</w:t>
      </w:r>
      <w:proofErr w:type="spellEnd"/>
      <w:r w:rsidRPr="006E4468">
        <w:rPr>
          <w:rStyle w:val="Strong"/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Style w:val="Strong"/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Style w:val="Strong"/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Style w:val="Strong"/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Style w:val="Strong"/>
          <w:rFonts w:ascii="Times New Roman" w:hAnsi="Times New Roman"/>
          <w:sz w:val="24"/>
          <w:szCs w:val="24"/>
        </w:rPr>
        <w:t>):</w:t>
      </w:r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câu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hỏi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6E4468">
        <w:rPr>
          <w:rFonts w:ascii="Times New Roman" w:hAnsi="Times New Roman"/>
          <w:sz w:val="24"/>
          <w:szCs w:val="24"/>
        </w:rPr>
        <w:t>gửi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E4468">
        <w:rPr>
          <w:rFonts w:ascii="Times New Roman" w:hAnsi="Times New Roman"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trị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6E4468">
        <w:rPr>
          <w:rFonts w:ascii="Times New Roman" w:hAnsi="Times New Roman"/>
          <w:sz w:val="24"/>
          <w:szCs w:val="24"/>
        </w:rPr>
        <w:t>quy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2A43ED54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Style w:val="Strong"/>
          <w:rFonts w:ascii="Times New Roman" w:hAnsi="Times New Roman"/>
          <w:sz w:val="24"/>
          <w:szCs w:val="24"/>
        </w:rPr>
        <w:t xml:space="preserve">Admin (Quản </w:t>
      </w:r>
      <w:proofErr w:type="spellStart"/>
      <w:r w:rsidRPr="006E4468">
        <w:rPr>
          <w:rStyle w:val="Strong"/>
          <w:rFonts w:ascii="Times New Roman" w:hAnsi="Times New Roman"/>
          <w:sz w:val="24"/>
          <w:szCs w:val="24"/>
        </w:rPr>
        <w:t>trị</w:t>
      </w:r>
      <w:proofErr w:type="spellEnd"/>
      <w:r w:rsidRPr="006E4468">
        <w:rPr>
          <w:rStyle w:val="Strong"/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Style w:val="Strong"/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Style w:val="Strong"/>
          <w:rFonts w:ascii="Times New Roman" w:hAnsi="Times New Roman"/>
          <w:sz w:val="24"/>
          <w:szCs w:val="24"/>
        </w:rPr>
        <w:t>):</w:t>
      </w:r>
      <w:r w:rsidRPr="006E4468">
        <w:rPr>
          <w:rFonts w:ascii="Times New Roman" w:hAnsi="Times New Roman"/>
          <w:sz w:val="24"/>
          <w:szCs w:val="24"/>
        </w:rPr>
        <w:t xml:space="preserve"> Quản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toàn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bao </w:t>
      </w:r>
      <w:proofErr w:type="spellStart"/>
      <w:r w:rsidRPr="006E4468">
        <w:rPr>
          <w:rFonts w:ascii="Times New Roman" w:hAnsi="Times New Roman"/>
          <w:sz w:val="24"/>
          <w:szCs w:val="24"/>
        </w:rPr>
        <w:t>gồm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câu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hỏi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chủ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bài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phê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dung. </w:t>
      </w:r>
    </w:p>
    <w:p w14:paraId="0AF483D0" w14:textId="77777777" w:rsidR="006E4468" w:rsidRPr="006E4468" w:rsidRDefault="006E4468" w:rsidP="006E4468">
      <w:pPr>
        <w:pStyle w:val="Heading3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Quy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</w:t>
      </w:r>
    </w:p>
    <w:p w14:paraId="6171834D" w14:textId="77777777" w:rsidR="006E4468" w:rsidRPr="006E4468" w:rsidRDefault="006E4468" w:rsidP="006E4468">
      <w:pPr>
        <w:pStyle w:val="NormalWeb"/>
      </w:pPr>
      <w:proofErr w:type="spellStart"/>
      <w:r w:rsidRPr="006E4468">
        <w:t>Để</w:t>
      </w:r>
      <w:proofErr w:type="spellEnd"/>
      <w:r w:rsidRPr="006E4468">
        <w:t xml:space="preserve"> </w:t>
      </w:r>
      <w:proofErr w:type="spellStart"/>
      <w:r w:rsidRPr="006E4468">
        <w:t>đảm</w:t>
      </w:r>
      <w:proofErr w:type="spellEnd"/>
      <w:r w:rsidRPr="006E4468">
        <w:t xml:space="preserve"> </w:t>
      </w:r>
      <w:proofErr w:type="spellStart"/>
      <w:r w:rsidRPr="006E4468">
        <w:t>bảo</w:t>
      </w:r>
      <w:proofErr w:type="spellEnd"/>
      <w:r w:rsidRPr="006E4468">
        <w:t xml:space="preserve"> </w:t>
      </w:r>
      <w:proofErr w:type="spellStart"/>
      <w:r w:rsidRPr="006E4468">
        <w:t>chất</w:t>
      </w:r>
      <w:proofErr w:type="spellEnd"/>
      <w:r w:rsidRPr="006E4468">
        <w:t xml:space="preserve"> </w:t>
      </w:r>
      <w:proofErr w:type="spellStart"/>
      <w:r w:rsidRPr="006E4468">
        <w:t>lượng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liệu</w:t>
      </w:r>
      <w:proofErr w:type="spellEnd"/>
      <w:r w:rsidRPr="006E4468">
        <w:t xml:space="preserve">, </w:t>
      </w: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 xml:space="preserve"> </w:t>
      </w:r>
      <w:proofErr w:type="spellStart"/>
      <w:r w:rsidRPr="006E4468">
        <w:t>áp</w:t>
      </w:r>
      <w:proofErr w:type="spellEnd"/>
      <w:r w:rsidRPr="006E4468">
        <w:t xml:space="preserve"> </w:t>
      </w:r>
      <w:proofErr w:type="spellStart"/>
      <w:r w:rsidRPr="006E4468">
        <w:t>dụng</w:t>
      </w:r>
      <w:proofErr w:type="spellEnd"/>
      <w:r w:rsidRPr="006E4468">
        <w:t xml:space="preserve"> </w:t>
      </w:r>
      <w:proofErr w:type="spellStart"/>
      <w:r w:rsidRPr="006E4468">
        <w:t>quy</w:t>
      </w:r>
      <w:proofErr w:type="spellEnd"/>
      <w:r w:rsidRPr="006E4468">
        <w:t xml:space="preserve"> </w:t>
      </w:r>
      <w:proofErr w:type="spellStart"/>
      <w:r w:rsidRPr="006E4468">
        <w:t>trình</w:t>
      </w:r>
      <w:proofErr w:type="spellEnd"/>
      <w:r w:rsidRPr="006E4468">
        <w:t xml:space="preserve"> </w:t>
      </w:r>
      <w:proofErr w:type="spellStart"/>
      <w:r w:rsidRPr="006E4468">
        <w:t>kiểm</w:t>
      </w:r>
      <w:proofErr w:type="spellEnd"/>
      <w:r w:rsidRPr="006E4468">
        <w:t xml:space="preserve"> </w:t>
      </w:r>
      <w:proofErr w:type="spellStart"/>
      <w:r w:rsidRPr="006E4468">
        <w:t>duyệt</w:t>
      </w:r>
      <w:proofErr w:type="spellEnd"/>
      <w:r w:rsidRPr="006E4468">
        <w:t xml:space="preserve"> </w:t>
      </w:r>
      <w:proofErr w:type="spellStart"/>
      <w:r w:rsidRPr="006E4468">
        <w:t>nội</w:t>
      </w:r>
      <w:proofErr w:type="spellEnd"/>
      <w:r w:rsidRPr="006E4468">
        <w:t xml:space="preserve"> dung </w:t>
      </w:r>
      <w:proofErr w:type="spellStart"/>
      <w:r w:rsidRPr="006E4468">
        <w:t>gồm</w:t>
      </w:r>
      <w:proofErr w:type="spellEnd"/>
      <w:r w:rsidRPr="006E4468">
        <w:t xml:space="preserve"> </w:t>
      </w:r>
      <w:proofErr w:type="spellStart"/>
      <w:r w:rsidRPr="006E4468">
        <w:t>các</w:t>
      </w:r>
      <w:proofErr w:type="spellEnd"/>
      <w:r w:rsidRPr="006E4468">
        <w:t xml:space="preserve"> </w:t>
      </w:r>
      <w:proofErr w:type="spellStart"/>
      <w:r w:rsidRPr="006E4468">
        <w:t>trạng</w:t>
      </w:r>
      <w:proofErr w:type="spellEnd"/>
      <w:r w:rsidRPr="006E4468">
        <w:t xml:space="preserve"> </w:t>
      </w:r>
      <w:proofErr w:type="spellStart"/>
      <w:r w:rsidRPr="006E4468">
        <w:t>thái</w:t>
      </w:r>
      <w:proofErr w:type="spellEnd"/>
      <w:r w:rsidRPr="006E4468">
        <w:t>:</w:t>
      </w:r>
    </w:p>
    <w:p w14:paraId="5AC6F86A" w14:textId="77777777" w:rsidR="006E4468" w:rsidRPr="006E4468" w:rsidRDefault="006E4468" w:rsidP="006E4468">
      <w:pPr>
        <w:pStyle w:val="NormalWeb"/>
      </w:pPr>
      <w:r w:rsidRPr="006E4468">
        <w:rPr>
          <w:rStyle w:val="Strong"/>
        </w:rPr>
        <w:lastRenderedPageBreak/>
        <w:t>Draft → Pending Review → Published / Rejected</w:t>
      </w:r>
    </w:p>
    <w:p w14:paraId="1E34D360" w14:textId="77777777" w:rsidR="006E4468" w:rsidRPr="006E4468" w:rsidRDefault="006E4468" w:rsidP="006E4468">
      <w:pPr>
        <w:pStyle w:val="NormalWeb"/>
      </w:pPr>
      <w:r w:rsidRPr="006E4468">
        <w:t xml:space="preserve">Quy </w:t>
      </w:r>
      <w:proofErr w:type="spellStart"/>
      <w:r w:rsidRPr="006E4468">
        <w:t>trình</w:t>
      </w:r>
      <w:proofErr w:type="spellEnd"/>
      <w:r w:rsidRPr="006E4468">
        <w:t xml:space="preserve"> </w:t>
      </w:r>
      <w:proofErr w:type="spellStart"/>
      <w:r w:rsidRPr="006E4468">
        <w:t>này</w:t>
      </w:r>
      <w:proofErr w:type="spellEnd"/>
      <w:r w:rsidRPr="006E4468">
        <w:t xml:space="preserve"> </w:t>
      </w:r>
      <w:proofErr w:type="spellStart"/>
      <w:r w:rsidRPr="006E4468">
        <w:t>giúp</w:t>
      </w:r>
      <w:proofErr w:type="spellEnd"/>
      <w:r w:rsidRPr="006E4468">
        <w:t xml:space="preserve"> </w:t>
      </w:r>
      <w:proofErr w:type="spellStart"/>
      <w:r w:rsidRPr="006E4468">
        <w:t>đảm</w:t>
      </w:r>
      <w:proofErr w:type="spellEnd"/>
      <w:r w:rsidRPr="006E4468">
        <w:t xml:space="preserve"> </w:t>
      </w:r>
      <w:proofErr w:type="spellStart"/>
      <w:r w:rsidRPr="006E4468">
        <w:t>bảo</w:t>
      </w:r>
      <w:proofErr w:type="spellEnd"/>
      <w:r w:rsidRPr="006E4468">
        <w:t xml:space="preserve"> </w:t>
      </w:r>
      <w:proofErr w:type="spellStart"/>
      <w:r w:rsidRPr="006E4468">
        <w:t>mọi</w:t>
      </w:r>
      <w:proofErr w:type="spellEnd"/>
      <w:r w:rsidRPr="006E4468">
        <w:t xml:space="preserve"> </w:t>
      </w:r>
      <w:proofErr w:type="spellStart"/>
      <w:r w:rsidRPr="006E4468">
        <w:t>nội</w:t>
      </w:r>
      <w:proofErr w:type="spellEnd"/>
      <w:r w:rsidRPr="006E4468">
        <w:t xml:space="preserve"> dung </w:t>
      </w:r>
      <w:proofErr w:type="spellStart"/>
      <w:r w:rsidRPr="006E4468">
        <w:t>được</w:t>
      </w:r>
      <w:proofErr w:type="spellEnd"/>
      <w:r w:rsidRPr="006E4468">
        <w:t xml:space="preserve"> </w:t>
      </w:r>
      <w:proofErr w:type="spellStart"/>
      <w:r w:rsidRPr="006E4468">
        <w:t>công</w:t>
      </w:r>
      <w:proofErr w:type="spellEnd"/>
      <w:r w:rsidRPr="006E4468">
        <w:t xml:space="preserve"> </w:t>
      </w:r>
      <w:proofErr w:type="spellStart"/>
      <w:r w:rsidRPr="006E4468">
        <w:t>bố</w:t>
      </w:r>
      <w:proofErr w:type="spellEnd"/>
      <w:r w:rsidRPr="006E4468">
        <w:t xml:space="preserve"> </w:t>
      </w:r>
      <w:proofErr w:type="spellStart"/>
      <w:r w:rsidRPr="006E4468">
        <w:t>đều</w:t>
      </w:r>
      <w:proofErr w:type="spellEnd"/>
      <w:r w:rsidRPr="006E4468">
        <w:t xml:space="preserve"> </w:t>
      </w:r>
      <w:proofErr w:type="spellStart"/>
      <w:r w:rsidRPr="006E4468">
        <w:t>trải</w:t>
      </w:r>
      <w:proofErr w:type="spellEnd"/>
      <w:r w:rsidRPr="006E4468">
        <w:t xml:space="preserve"> qua </w:t>
      </w:r>
      <w:proofErr w:type="spellStart"/>
      <w:r w:rsidRPr="006E4468">
        <w:t>bước</w:t>
      </w:r>
      <w:proofErr w:type="spellEnd"/>
      <w:r w:rsidRPr="006E4468">
        <w:t xml:space="preserve"> </w:t>
      </w:r>
      <w:proofErr w:type="spellStart"/>
      <w:r w:rsidRPr="006E4468">
        <w:t>kiểm</w:t>
      </w:r>
      <w:proofErr w:type="spellEnd"/>
      <w:r w:rsidRPr="006E4468">
        <w:t xml:space="preserve"> </w:t>
      </w:r>
      <w:proofErr w:type="spellStart"/>
      <w:r w:rsidRPr="006E4468">
        <w:t>tra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đánh</w:t>
      </w:r>
      <w:proofErr w:type="spellEnd"/>
      <w:r w:rsidRPr="006E4468">
        <w:t xml:space="preserve"> </w:t>
      </w:r>
      <w:proofErr w:type="spellStart"/>
      <w:r w:rsidRPr="006E4468">
        <w:t>giá</w:t>
      </w:r>
      <w:proofErr w:type="spellEnd"/>
      <w:r w:rsidRPr="006E4468">
        <w:t xml:space="preserve"> </w:t>
      </w:r>
      <w:proofErr w:type="spellStart"/>
      <w:r w:rsidRPr="006E4468">
        <w:t>trước</w:t>
      </w:r>
      <w:proofErr w:type="spellEnd"/>
      <w:r w:rsidRPr="006E4468">
        <w:t xml:space="preserve"> </w:t>
      </w:r>
      <w:proofErr w:type="spellStart"/>
      <w:r w:rsidRPr="006E4468">
        <w:t>khi</w:t>
      </w:r>
      <w:proofErr w:type="spellEnd"/>
      <w:r w:rsidRPr="006E4468">
        <w:t xml:space="preserve"> </w:t>
      </w:r>
      <w:proofErr w:type="spellStart"/>
      <w:r w:rsidRPr="006E4468">
        <w:t>đến</w:t>
      </w:r>
      <w:proofErr w:type="spellEnd"/>
      <w:r w:rsidRPr="006E4468">
        <w:t xml:space="preserve"> </w:t>
      </w:r>
      <w:proofErr w:type="spellStart"/>
      <w:r w:rsidRPr="006E4468">
        <w:t>với</w:t>
      </w:r>
      <w:proofErr w:type="spellEnd"/>
      <w:r w:rsidRPr="006E4468">
        <w:t xml:space="preserve"> </w:t>
      </w:r>
      <w:proofErr w:type="spellStart"/>
      <w:r w:rsidRPr="006E4468">
        <w:t>người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>.</w:t>
      </w:r>
    </w:p>
    <w:p w14:paraId="6B9DCDAF" w14:textId="77777777" w:rsidR="006E4468" w:rsidRPr="006E4468" w:rsidRDefault="006E4468" w:rsidP="006E4468">
      <w:pPr>
        <w:pStyle w:val="Heading3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Ảnh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hưởng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chất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lượng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dịch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vụ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</w:p>
    <w:p w14:paraId="1FE89B2D" w14:textId="77777777" w:rsidR="006E4468" w:rsidRPr="006E4468" w:rsidRDefault="006E4468" w:rsidP="006E4468">
      <w:pPr>
        <w:pStyle w:val="NormalWeb"/>
      </w:pPr>
      <w:proofErr w:type="spellStart"/>
      <w:r w:rsidRPr="006E4468">
        <w:t>Việc</w:t>
      </w:r>
      <w:proofErr w:type="spellEnd"/>
      <w:r w:rsidRPr="006E4468">
        <w:t xml:space="preserve"> </w:t>
      </w:r>
      <w:proofErr w:type="spellStart"/>
      <w:r w:rsidRPr="006E4468">
        <w:t>triển</w:t>
      </w:r>
      <w:proofErr w:type="spellEnd"/>
      <w:r w:rsidRPr="006E4468">
        <w:t xml:space="preserve"> </w:t>
      </w:r>
      <w:proofErr w:type="spellStart"/>
      <w:r w:rsidRPr="006E4468">
        <w:t>khai</w:t>
      </w:r>
      <w:proofErr w:type="spellEnd"/>
      <w:r w:rsidRPr="006E4468">
        <w:t xml:space="preserve"> </w:t>
      </w: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 xml:space="preserve"> </w:t>
      </w:r>
      <w:proofErr w:type="spellStart"/>
      <w:r w:rsidRPr="006E4468">
        <w:t>VocaBoost</w:t>
      </w:r>
      <w:proofErr w:type="spellEnd"/>
      <w:r w:rsidRPr="006E4468">
        <w:t xml:space="preserve"> </w:t>
      </w:r>
      <w:proofErr w:type="spellStart"/>
      <w:r w:rsidRPr="006E4468">
        <w:t>mang</w:t>
      </w:r>
      <w:proofErr w:type="spellEnd"/>
      <w:r w:rsidRPr="006E4468">
        <w:t xml:space="preserve"> </w:t>
      </w:r>
      <w:proofErr w:type="spellStart"/>
      <w:r w:rsidRPr="006E4468">
        <w:t>lại</w:t>
      </w:r>
      <w:proofErr w:type="spellEnd"/>
      <w:r w:rsidRPr="006E4468">
        <w:t xml:space="preserve"> </w:t>
      </w:r>
      <w:proofErr w:type="spellStart"/>
      <w:r w:rsidRPr="006E4468">
        <w:t>nhiều</w:t>
      </w:r>
      <w:proofErr w:type="spellEnd"/>
      <w:r w:rsidRPr="006E4468">
        <w:t xml:space="preserve"> </w:t>
      </w:r>
      <w:proofErr w:type="spellStart"/>
      <w:r w:rsidRPr="006E4468">
        <w:t>lợi</w:t>
      </w:r>
      <w:proofErr w:type="spellEnd"/>
      <w:r w:rsidRPr="006E4468">
        <w:t xml:space="preserve"> </w:t>
      </w:r>
      <w:proofErr w:type="spellStart"/>
      <w:r w:rsidRPr="006E4468">
        <w:t>ích</w:t>
      </w:r>
      <w:proofErr w:type="spellEnd"/>
      <w:r w:rsidRPr="006E4468">
        <w:t xml:space="preserve"> </w:t>
      </w:r>
      <w:proofErr w:type="spellStart"/>
      <w:r w:rsidRPr="006E4468">
        <w:t>thiết</w:t>
      </w:r>
      <w:proofErr w:type="spellEnd"/>
      <w:r w:rsidRPr="006E4468">
        <w:t xml:space="preserve"> </w:t>
      </w:r>
      <w:proofErr w:type="spellStart"/>
      <w:r w:rsidRPr="006E4468">
        <w:t>thực</w:t>
      </w:r>
      <w:proofErr w:type="spellEnd"/>
      <w:r w:rsidRPr="006E4468">
        <w:t xml:space="preserve"> </w:t>
      </w:r>
      <w:proofErr w:type="spellStart"/>
      <w:r w:rsidRPr="006E4468">
        <w:t>cho</w:t>
      </w:r>
      <w:proofErr w:type="spellEnd"/>
      <w:r w:rsidRPr="006E4468">
        <w:t xml:space="preserve"> </w:t>
      </w:r>
      <w:proofErr w:type="spellStart"/>
      <w:r w:rsidRPr="006E4468">
        <w:t>hoạt</w:t>
      </w:r>
      <w:proofErr w:type="spellEnd"/>
      <w:r w:rsidRPr="006E4468">
        <w:t xml:space="preserve"> </w:t>
      </w:r>
      <w:proofErr w:type="spellStart"/>
      <w:r w:rsidRPr="006E4468">
        <w:t>động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tập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quản</w:t>
      </w:r>
      <w:proofErr w:type="spellEnd"/>
      <w:r w:rsidRPr="006E4468">
        <w:t xml:space="preserve"> </w:t>
      </w:r>
      <w:proofErr w:type="spellStart"/>
      <w:r w:rsidRPr="006E4468">
        <w:t>lý</w:t>
      </w:r>
      <w:proofErr w:type="spellEnd"/>
      <w:r w:rsidRPr="006E4468">
        <w:t xml:space="preserve"> </w:t>
      </w:r>
      <w:proofErr w:type="spellStart"/>
      <w:r w:rsidRPr="006E4468">
        <w:t>đào</w:t>
      </w:r>
      <w:proofErr w:type="spellEnd"/>
      <w:r w:rsidRPr="006E4468">
        <w:t xml:space="preserve"> </w:t>
      </w:r>
      <w:proofErr w:type="spellStart"/>
      <w:r w:rsidRPr="006E4468">
        <w:t>tạo</w:t>
      </w:r>
      <w:proofErr w:type="spellEnd"/>
      <w:r w:rsidRPr="006E4468">
        <w:t>:</w:t>
      </w:r>
    </w:p>
    <w:p w14:paraId="3995D6B4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Hỗ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tiếp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cận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ghi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nhớ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TOEIC </w:t>
      </w:r>
      <w:proofErr w:type="spellStart"/>
      <w:r w:rsidRPr="006E4468">
        <w:rPr>
          <w:rFonts w:ascii="Times New Roman" w:hAnsi="Times New Roman"/>
          <w:sz w:val="24"/>
          <w:szCs w:val="24"/>
        </w:rPr>
        <w:t>hiệu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6E4468">
        <w:rPr>
          <w:rFonts w:ascii="Times New Roman" w:hAnsi="Times New Roman"/>
          <w:sz w:val="24"/>
          <w:szCs w:val="24"/>
        </w:rPr>
        <w:t>phương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pháp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SRS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minh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445A8A90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Tạo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môi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trường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tương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duy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nhờ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cơ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chế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Gamification. </w:t>
      </w:r>
    </w:p>
    <w:p w14:paraId="6082819D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Cho </w:t>
      </w:r>
      <w:proofErr w:type="spellStart"/>
      <w:r w:rsidRPr="006E4468">
        <w:rPr>
          <w:rFonts w:ascii="Times New Roman" w:hAnsi="Times New Roman"/>
          <w:sz w:val="24"/>
          <w:szCs w:val="24"/>
        </w:rPr>
        <w:t>phép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trị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trung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nguồn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hoạt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09B352EF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Hỗ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xây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cập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nhật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triển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E4468">
        <w:rPr>
          <w:rFonts w:ascii="Times New Roman" w:hAnsi="Times New Roman"/>
          <w:sz w:val="24"/>
          <w:szCs w:val="24"/>
        </w:rPr>
        <w:t>một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có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soát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3F8147B5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Nâng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cao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chất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lượng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tính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chính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6E4468">
        <w:rPr>
          <w:rFonts w:ascii="Times New Roman" w:hAnsi="Times New Roman"/>
          <w:sz w:val="24"/>
          <w:szCs w:val="24"/>
        </w:rPr>
        <w:t>quy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nhiều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bước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5DA8BD06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Cung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dữ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tích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giúp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đánh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giá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dụng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cải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thiện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trải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nghiệm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2D6879F4" w14:textId="77777777" w:rsidR="006E4468" w:rsidRPr="006E4468" w:rsidRDefault="006E4468" w:rsidP="006E4468">
      <w:pPr>
        <w:pStyle w:val="Heading3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kê</w:t>
      </w:r>
      <w:proofErr w:type="spellEnd"/>
    </w:p>
    <w:p w14:paraId="1C1B5943" w14:textId="77777777" w:rsidR="006E4468" w:rsidRPr="006E4468" w:rsidRDefault="006E4468" w:rsidP="006E4468">
      <w:pPr>
        <w:pStyle w:val="NormalWeb"/>
      </w:pPr>
      <w:proofErr w:type="spellStart"/>
      <w:r w:rsidRPr="006E4468">
        <w:t>VocaBoost</w:t>
      </w:r>
      <w:proofErr w:type="spellEnd"/>
      <w:r w:rsidRPr="006E4468">
        <w:t xml:space="preserve"> </w:t>
      </w:r>
      <w:proofErr w:type="spellStart"/>
      <w:r w:rsidRPr="006E4468">
        <w:t>cung</w:t>
      </w:r>
      <w:proofErr w:type="spellEnd"/>
      <w:r w:rsidRPr="006E4468">
        <w:t xml:space="preserve"> </w:t>
      </w:r>
      <w:proofErr w:type="spellStart"/>
      <w:r w:rsidRPr="006E4468">
        <w:t>cấp</w:t>
      </w:r>
      <w:proofErr w:type="spellEnd"/>
      <w:r w:rsidRPr="006E4468">
        <w:t xml:space="preserve"> </w:t>
      </w:r>
      <w:r w:rsidRPr="006E4468">
        <w:rPr>
          <w:rStyle w:val="Strong"/>
        </w:rPr>
        <w:t xml:space="preserve">Dashboard </w:t>
      </w:r>
      <w:proofErr w:type="spellStart"/>
      <w:r w:rsidRPr="006E4468">
        <w:rPr>
          <w:rStyle w:val="Strong"/>
        </w:rPr>
        <w:t>quản</w:t>
      </w:r>
      <w:proofErr w:type="spellEnd"/>
      <w:r w:rsidRPr="006E4468">
        <w:rPr>
          <w:rStyle w:val="Strong"/>
        </w:rPr>
        <w:t xml:space="preserve"> </w:t>
      </w:r>
      <w:proofErr w:type="spellStart"/>
      <w:r w:rsidRPr="006E4468">
        <w:rPr>
          <w:rStyle w:val="Strong"/>
        </w:rPr>
        <w:t>trị</w:t>
      </w:r>
      <w:proofErr w:type="spellEnd"/>
      <w:r w:rsidRPr="006E4468">
        <w:t xml:space="preserve"> </w:t>
      </w:r>
      <w:proofErr w:type="spellStart"/>
      <w:r w:rsidRPr="006E4468">
        <w:t>với</w:t>
      </w:r>
      <w:proofErr w:type="spellEnd"/>
      <w:r w:rsidRPr="006E4468">
        <w:t xml:space="preserve"> </w:t>
      </w:r>
      <w:proofErr w:type="spellStart"/>
      <w:r w:rsidRPr="006E4468">
        <w:t>các</w:t>
      </w:r>
      <w:proofErr w:type="spellEnd"/>
      <w:r w:rsidRPr="006E4468">
        <w:t xml:space="preserve"> </w:t>
      </w:r>
      <w:proofErr w:type="spellStart"/>
      <w:r w:rsidRPr="006E4468">
        <w:t>báo</w:t>
      </w:r>
      <w:proofErr w:type="spellEnd"/>
      <w:r w:rsidRPr="006E4468">
        <w:t xml:space="preserve"> </w:t>
      </w:r>
      <w:proofErr w:type="spellStart"/>
      <w:r w:rsidRPr="006E4468">
        <w:t>cáo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chỉ</w:t>
      </w:r>
      <w:proofErr w:type="spellEnd"/>
      <w:r w:rsidRPr="006E4468">
        <w:t xml:space="preserve"> </w:t>
      </w:r>
      <w:proofErr w:type="spellStart"/>
      <w:r w:rsidRPr="006E4468">
        <w:t>số</w:t>
      </w:r>
      <w:proofErr w:type="spellEnd"/>
      <w:r w:rsidRPr="006E4468">
        <w:t xml:space="preserve"> </w:t>
      </w:r>
      <w:proofErr w:type="spellStart"/>
      <w:r w:rsidRPr="006E4468">
        <w:t>trực</w:t>
      </w:r>
      <w:proofErr w:type="spellEnd"/>
      <w:r w:rsidRPr="006E4468">
        <w:t xml:space="preserve"> </w:t>
      </w:r>
      <w:proofErr w:type="spellStart"/>
      <w:r w:rsidRPr="006E4468">
        <w:t>quan</w:t>
      </w:r>
      <w:proofErr w:type="spellEnd"/>
      <w:r w:rsidRPr="006E4468">
        <w:t xml:space="preserve">, </w:t>
      </w:r>
      <w:proofErr w:type="spellStart"/>
      <w:r w:rsidRPr="006E4468">
        <w:t>hỗ</w:t>
      </w:r>
      <w:proofErr w:type="spellEnd"/>
      <w:r w:rsidRPr="006E4468">
        <w:t xml:space="preserve"> </w:t>
      </w:r>
      <w:proofErr w:type="spellStart"/>
      <w:r w:rsidRPr="006E4468">
        <w:t>trợ</w:t>
      </w:r>
      <w:proofErr w:type="spellEnd"/>
      <w:r w:rsidRPr="006E4468">
        <w:t xml:space="preserve"> </w:t>
      </w:r>
      <w:proofErr w:type="spellStart"/>
      <w:r w:rsidRPr="006E4468">
        <w:t>nhà</w:t>
      </w:r>
      <w:proofErr w:type="spellEnd"/>
      <w:r w:rsidRPr="006E4468">
        <w:t xml:space="preserve"> </w:t>
      </w:r>
      <w:proofErr w:type="spellStart"/>
      <w:r w:rsidRPr="006E4468">
        <w:t>quản</w:t>
      </w:r>
      <w:proofErr w:type="spellEnd"/>
      <w:r w:rsidRPr="006E4468">
        <w:t xml:space="preserve"> </w:t>
      </w:r>
      <w:proofErr w:type="spellStart"/>
      <w:r w:rsidRPr="006E4468">
        <w:t>trị</w:t>
      </w:r>
      <w:proofErr w:type="spellEnd"/>
      <w:r w:rsidRPr="006E4468">
        <w:t xml:space="preserve"> </w:t>
      </w:r>
      <w:proofErr w:type="spellStart"/>
      <w:r w:rsidRPr="006E4468">
        <w:t>theo</w:t>
      </w:r>
      <w:proofErr w:type="spellEnd"/>
      <w:r w:rsidRPr="006E4468">
        <w:t xml:space="preserve"> </w:t>
      </w:r>
      <w:proofErr w:type="spellStart"/>
      <w:r w:rsidRPr="006E4468">
        <w:t>dõi</w:t>
      </w:r>
      <w:proofErr w:type="spellEnd"/>
      <w:r w:rsidRPr="006E4468">
        <w:t xml:space="preserve"> </w:t>
      </w:r>
      <w:proofErr w:type="spellStart"/>
      <w:r w:rsidRPr="006E4468">
        <w:t>tình</w:t>
      </w:r>
      <w:proofErr w:type="spellEnd"/>
      <w:r w:rsidRPr="006E4468">
        <w:t xml:space="preserve"> </w:t>
      </w:r>
      <w:proofErr w:type="spellStart"/>
      <w:r w:rsidRPr="006E4468">
        <w:t>trạng</w:t>
      </w:r>
      <w:proofErr w:type="spellEnd"/>
      <w:r w:rsidRPr="006E4468">
        <w:t xml:space="preserve"> </w:t>
      </w:r>
      <w:proofErr w:type="spellStart"/>
      <w:r w:rsidRPr="006E4468">
        <w:t>hoạt</w:t>
      </w:r>
      <w:proofErr w:type="spellEnd"/>
      <w:r w:rsidRPr="006E4468">
        <w:t xml:space="preserve"> </w:t>
      </w:r>
      <w:proofErr w:type="spellStart"/>
      <w:r w:rsidRPr="006E4468">
        <w:t>động</w:t>
      </w:r>
      <w:proofErr w:type="spellEnd"/>
      <w:r w:rsidRPr="006E4468">
        <w:t xml:space="preserve"> </w:t>
      </w:r>
      <w:proofErr w:type="spellStart"/>
      <w:r w:rsidRPr="006E4468">
        <w:t>của</w:t>
      </w:r>
      <w:proofErr w:type="spellEnd"/>
      <w:r w:rsidRPr="006E4468">
        <w:t xml:space="preserve"> </w:t>
      </w:r>
      <w:proofErr w:type="spellStart"/>
      <w:r w:rsidRPr="006E4468">
        <w:t>hệ</w:t>
      </w:r>
      <w:proofErr w:type="spellEnd"/>
      <w:r w:rsidRPr="006E4468">
        <w:t xml:space="preserve"> </w:t>
      </w:r>
      <w:proofErr w:type="spellStart"/>
      <w:r w:rsidRPr="006E4468">
        <w:t>thống</w:t>
      </w:r>
      <w:proofErr w:type="spellEnd"/>
      <w:r w:rsidRPr="006E4468">
        <w:t>:</w:t>
      </w:r>
    </w:p>
    <w:p w14:paraId="603C2E16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Tổng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số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đang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tham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7FC0FE85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Tổng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số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câu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hỏi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trong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29F1302D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Số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lượt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làm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2446DC84" w14:textId="6F3E356E" w:rsidR="006E4468" w:rsidRPr="003C4E2E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  <w:lang w:val="vi-VN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Tỷ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chính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(Accuracy Rate)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bài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kê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tiến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theo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gian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4D866854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Biểu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đồ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tích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mức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tương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</w:p>
    <w:p w14:paraId="385D3715" w14:textId="77777777" w:rsidR="006E4468" w:rsidRPr="006E4468" w:rsidRDefault="006E4468" w:rsidP="006E4468">
      <w:pPr>
        <w:spacing w:before="0"/>
        <w:ind w:left="72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Báo </w:t>
      </w:r>
      <w:proofErr w:type="spellStart"/>
      <w:r w:rsidRPr="006E4468">
        <w:rPr>
          <w:rFonts w:ascii="Times New Roman" w:hAnsi="Times New Roman"/>
          <w:sz w:val="24"/>
          <w:szCs w:val="24"/>
        </w:rPr>
        <w:t>cáo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hoạt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trạng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thái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dung. </w:t>
      </w:r>
    </w:p>
    <w:p w14:paraId="6B16EEED" w14:textId="77777777" w:rsidR="006E4468" w:rsidRPr="006E4468" w:rsidRDefault="006E4468" w:rsidP="006E4468">
      <w:pPr>
        <w:pStyle w:val="NormalWeb"/>
      </w:pPr>
      <w:proofErr w:type="spellStart"/>
      <w:r w:rsidRPr="006E4468">
        <w:t>Nhờ</w:t>
      </w:r>
      <w:proofErr w:type="spellEnd"/>
      <w:r w:rsidRPr="006E4468">
        <w:t xml:space="preserve"> </w:t>
      </w:r>
      <w:proofErr w:type="spellStart"/>
      <w:r w:rsidRPr="006E4468">
        <w:t>sự</w:t>
      </w:r>
      <w:proofErr w:type="spellEnd"/>
      <w:r w:rsidRPr="006E4468">
        <w:t xml:space="preserve"> </w:t>
      </w:r>
      <w:proofErr w:type="spellStart"/>
      <w:r w:rsidRPr="006E4468">
        <w:t>kết</w:t>
      </w:r>
      <w:proofErr w:type="spellEnd"/>
      <w:r w:rsidRPr="006E4468">
        <w:t xml:space="preserve"> </w:t>
      </w:r>
      <w:proofErr w:type="spellStart"/>
      <w:r w:rsidRPr="006E4468">
        <w:t>hợp</w:t>
      </w:r>
      <w:proofErr w:type="spellEnd"/>
      <w:r w:rsidRPr="006E4468">
        <w:t xml:space="preserve"> </w:t>
      </w:r>
      <w:proofErr w:type="spellStart"/>
      <w:r w:rsidRPr="006E4468">
        <w:t>giữa</w:t>
      </w:r>
      <w:proofErr w:type="spellEnd"/>
      <w:r w:rsidRPr="006E4468">
        <w:t xml:space="preserve"> </w:t>
      </w:r>
      <w:proofErr w:type="spellStart"/>
      <w:r w:rsidRPr="006E4468">
        <w:t>công</w:t>
      </w:r>
      <w:proofErr w:type="spellEnd"/>
      <w:r w:rsidRPr="006E4468">
        <w:t xml:space="preserve"> </w:t>
      </w:r>
      <w:proofErr w:type="spellStart"/>
      <w:r w:rsidRPr="006E4468">
        <w:t>nghệ</w:t>
      </w:r>
      <w:proofErr w:type="spellEnd"/>
      <w:r w:rsidRPr="006E4468">
        <w:t xml:space="preserve"> </w:t>
      </w:r>
      <w:proofErr w:type="spellStart"/>
      <w:r w:rsidRPr="006E4468">
        <w:t>hiện</w:t>
      </w:r>
      <w:proofErr w:type="spellEnd"/>
      <w:r w:rsidRPr="006E4468">
        <w:t xml:space="preserve"> </w:t>
      </w:r>
      <w:proofErr w:type="spellStart"/>
      <w:r w:rsidRPr="006E4468">
        <w:t>đại</w:t>
      </w:r>
      <w:proofErr w:type="spellEnd"/>
      <w:r w:rsidRPr="006E4468">
        <w:t xml:space="preserve">, </w:t>
      </w:r>
      <w:proofErr w:type="spellStart"/>
      <w:r w:rsidRPr="006E4468">
        <w:t>phương</w:t>
      </w:r>
      <w:proofErr w:type="spellEnd"/>
      <w:r w:rsidRPr="006E4468">
        <w:t xml:space="preserve"> </w:t>
      </w:r>
      <w:proofErr w:type="spellStart"/>
      <w:r w:rsidRPr="006E4468">
        <w:t>pháp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tập</w:t>
      </w:r>
      <w:proofErr w:type="spellEnd"/>
      <w:r w:rsidRPr="006E4468">
        <w:t xml:space="preserve"> khoa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cơ</w:t>
      </w:r>
      <w:proofErr w:type="spellEnd"/>
      <w:r w:rsidRPr="006E4468">
        <w:t xml:space="preserve"> </w:t>
      </w:r>
      <w:proofErr w:type="spellStart"/>
      <w:r w:rsidRPr="006E4468">
        <w:t>chế</w:t>
      </w:r>
      <w:proofErr w:type="spellEnd"/>
      <w:r w:rsidRPr="006E4468">
        <w:t xml:space="preserve"> </w:t>
      </w:r>
      <w:proofErr w:type="spellStart"/>
      <w:r w:rsidRPr="006E4468">
        <w:t>quản</w:t>
      </w:r>
      <w:proofErr w:type="spellEnd"/>
      <w:r w:rsidRPr="006E4468">
        <w:t xml:space="preserve"> </w:t>
      </w:r>
      <w:proofErr w:type="spellStart"/>
      <w:r w:rsidRPr="006E4468">
        <w:t>lý</w:t>
      </w:r>
      <w:proofErr w:type="spellEnd"/>
      <w:r w:rsidRPr="006E4468">
        <w:t xml:space="preserve"> </w:t>
      </w:r>
      <w:proofErr w:type="spellStart"/>
      <w:r w:rsidRPr="006E4468">
        <w:t>nội</w:t>
      </w:r>
      <w:proofErr w:type="spellEnd"/>
      <w:r w:rsidRPr="006E4468">
        <w:t xml:space="preserve"> dung </w:t>
      </w:r>
      <w:proofErr w:type="spellStart"/>
      <w:r w:rsidRPr="006E4468">
        <w:t>chặt</w:t>
      </w:r>
      <w:proofErr w:type="spellEnd"/>
      <w:r w:rsidRPr="006E4468">
        <w:t xml:space="preserve"> </w:t>
      </w:r>
      <w:proofErr w:type="spellStart"/>
      <w:r w:rsidRPr="006E4468">
        <w:t>chẽ</w:t>
      </w:r>
      <w:proofErr w:type="spellEnd"/>
      <w:r w:rsidRPr="006E4468">
        <w:t xml:space="preserve">, </w:t>
      </w:r>
      <w:proofErr w:type="spellStart"/>
      <w:r w:rsidRPr="006E4468">
        <w:t>VocaBoost</w:t>
      </w:r>
      <w:proofErr w:type="spellEnd"/>
      <w:r w:rsidRPr="006E4468">
        <w:t xml:space="preserve"> </w:t>
      </w:r>
      <w:proofErr w:type="spellStart"/>
      <w:r w:rsidRPr="006E4468">
        <w:t>hướng</w:t>
      </w:r>
      <w:proofErr w:type="spellEnd"/>
      <w:r w:rsidRPr="006E4468">
        <w:t xml:space="preserve"> </w:t>
      </w:r>
      <w:proofErr w:type="spellStart"/>
      <w:r w:rsidRPr="006E4468">
        <w:t>tới</w:t>
      </w:r>
      <w:proofErr w:type="spellEnd"/>
      <w:r w:rsidRPr="006E4468">
        <w:t xml:space="preserve"> </w:t>
      </w:r>
      <w:proofErr w:type="spellStart"/>
      <w:r w:rsidRPr="006E4468">
        <w:t>mục</w:t>
      </w:r>
      <w:proofErr w:type="spellEnd"/>
      <w:r w:rsidRPr="006E4468">
        <w:t xml:space="preserve"> </w:t>
      </w:r>
      <w:proofErr w:type="spellStart"/>
      <w:r w:rsidRPr="006E4468">
        <w:t>tiêu</w:t>
      </w:r>
      <w:proofErr w:type="spellEnd"/>
      <w:r w:rsidRPr="006E4468">
        <w:t xml:space="preserve"> </w:t>
      </w:r>
      <w:proofErr w:type="spellStart"/>
      <w:r w:rsidRPr="006E4468">
        <w:t>xây</w:t>
      </w:r>
      <w:proofErr w:type="spellEnd"/>
      <w:r w:rsidRPr="006E4468">
        <w:t xml:space="preserve"> </w:t>
      </w:r>
      <w:proofErr w:type="spellStart"/>
      <w:r w:rsidRPr="006E4468">
        <w:t>dựng</w:t>
      </w:r>
      <w:proofErr w:type="spellEnd"/>
      <w:r w:rsidRPr="006E4468">
        <w:t xml:space="preserve"> </w:t>
      </w:r>
      <w:proofErr w:type="spellStart"/>
      <w:r w:rsidRPr="006E4468">
        <w:t>một</w:t>
      </w:r>
      <w:proofErr w:type="spellEnd"/>
      <w:r w:rsidRPr="006E4468">
        <w:t xml:space="preserve"> </w:t>
      </w:r>
      <w:proofErr w:type="spellStart"/>
      <w:r w:rsidRPr="006E4468">
        <w:t>nền</w:t>
      </w:r>
      <w:proofErr w:type="spellEnd"/>
      <w:r w:rsidRPr="006E4468">
        <w:t xml:space="preserve"> </w:t>
      </w:r>
      <w:proofErr w:type="spellStart"/>
      <w:r w:rsidRPr="006E4468">
        <w:t>tảng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từ</w:t>
      </w:r>
      <w:proofErr w:type="spellEnd"/>
      <w:r w:rsidRPr="006E4468">
        <w:t xml:space="preserve"> </w:t>
      </w:r>
      <w:proofErr w:type="spellStart"/>
      <w:r w:rsidRPr="006E4468">
        <w:t>vựng</w:t>
      </w:r>
      <w:proofErr w:type="spellEnd"/>
      <w:r w:rsidRPr="006E4468">
        <w:t xml:space="preserve"> TOEIC </w:t>
      </w:r>
      <w:proofErr w:type="spellStart"/>
      <w:r w:rsidRPr="006E4468">
        <w:t>hiệu</w:t>
      </w:r>
      <w:proofErr w:type="spellEnd"/>
      <w:r w:rsidRPr="006E4468">
        <w:t xml:space="preserve"> </w:t>
      </w:r>
      <w:proofErr w:type="spellStart"/>
      <w:r w:rsidRPr="006E4468">
        <w:t>quả</w:t>
      </w:r>
      <w:proofErr w:type="spellEnd"/>
      <w:r w:rsidRPr="006E4468">
        <w:t xml:space="preserve">, </w:t>
      </w:r>
      <w:proofErr w:type="spellStart"/>
      <w:r w:rsidRPr="006E4468">
        <w:t>giúp</w:t>
      </w:r>
      <w:proofErr w:type="spellEnd"/>
      <w:r w:rsidRPr="006E4468">
        <w:t xml:space="preserve"> </w:t>
      </w:r>
      <w:proofErr w:type="spellStart"/>
      <w:r w:rsidRPr="006E4468">
        <w:t>người</w:t>
      </w:r>
      <w:proofErr w:type="spellEnd"/>
      <w:r w:rsidRPr="006E4468">
        <w:t xml:space="preserve"> </w:t>
      </w:r>
      <w:proofErr w:type="spellStart"/>
      <w:r w:rsidRPr="006E4468">
        <w:t>học</w:t>
      </w:r>
      <w:proofErr w:type="spellEnd"/>
      <w:r w:rsidRPr="006E4468">
        <w:t xml:space="preserve"> </w:t>
      </w:r>
      <w:proofErr w:type="spellStart"/>
      <w:r w:rsidRPr="006E4468">
        <w:t>cải</w:t>
      </w:r>
      <w:proofErr w:type="spellEnd"/>
      <w:r w:rsidRPr="006E4468">
        <w:t xml:space="preserve"> </w:t>
      </w:r>
      <w:proofErr w:type="spellStart"/>
      <w:r w:rsidRPr="006E4468">
        <w:t>thiện</w:t>
      </w:r>
      <w:proofErr w:type="spellEnd"/>
      <w:r w:rsidRPr="006E4468">
        <w:t xml:space="preserve"> </w:t>
      </w:r>
      <w:proofErr w:type="spellStart"/>
      <w:r w:rsidRPr="006E4468">
        <w:t>khả</w:t>
      </w:r>
      <w:proofErr w:type="spellEnd"/>
      <w:r w:rsidRPr="006E4468">
        <w:t xml:space="preserve"> </w:t>
      </w:r>
      <w:proofErr w:type="spellStart"/>
      <w:r w:rsidRPr="006E4468">
        <w:t>năng</w:t>
      </w:r>
      <w:proofErr w:type="spellEnd"/>
      <w:r w:rsidRPr="006E4468">
        <w:t xml:space="preserve"> </w:t>
      </w:r>
      <w:proofErr w:type="spellStart"/>
      <w:r w:rsidRPr="006E4468">
        <w:t>ghi</w:t>
      </w:r>
      <w:proofErr w:type="spellEnd"/>
      <w:r w:rsidRPr="006E4468">
        <w:t xml:space="preserve"> </w:t>
      </w:r>
      <w:proofErr w:type="spellStart"/>
      <w:r w:rsidRPr="006E4468">
        <w:t>nhớ</w:t>
      </w:r>
      <w:proofErr w:type="spellEnd"/>
      <w:r w:rsidRPr="006E4468">
        <w:t xml:space="preserve"> </w:t>
      </w:r>
      <w:proofErr w:type="spellStart"/>
      <w:r w:rsidRPr="006E4468">
        <w:t>và</w:t>
      </w:r>
      <w:proofErr w:type="spellEnd"/>
      <w:r w:rsidRPr="006E4468">
        <w:t xml:space="preserve"> </w:t>
      </w:r>
      <w:proofErr w:type="spellStart"/>
      <w:r w:rsidRPr="006E4468">
        <w:t>nâng</w:t>
      </w:r>
      <w:proofErr w:type="spellEnd"/>
      <w:r w:rsidRPr="006E4468">
        <w:t xml:space="preserve"> </w:t>
      </w:r>
      <w:proofErr w:type="spellStart"/>
      <w:r w:rsidRPr="006E4468">
        <w:t>cao</w:t>
      </w:r>
      <w:proofErr w:type="spellEnd"/>
      <w:r w:rsidRPr="006E4468">
        <w:t xml:space="preserve"> </w:t>
      </w:r>
      <w:proofErr w:type="spellStart"/>
      <w:r w:rsidRPr="006E4468">
        <w:t>kết</w:t>
      </w:r>
      <w:proofErr w:type="spellEnd"/>
      <w:r w:rsidRPr="006E4468">
        <w:t xml:space="preserve"> </w:t>
      </w:r>
      <w:proofErr w:type="spellStart"/>
      <w:r w:rsidRPr="006E4468">
        <w:t>quả</w:t>
      </w:r>
      <w:proofErr w:type="spellEnd"/>
      <w:r w:rsidRPr="006E4468">
        <w:t xml:space="preserve"> </w:t>
      </w:r>
      <w:proofErr w:type="spellStart"/>
      <w:r w:rsidRPr="006E4468">
        <w:t>luyện</w:t>
      </w:r>
      <w:proofErr w:type="spellEnd"/>
      <w:r w:rsidRPr="006E4468">
        <w:t xml:space="preserve"> </w:t>
      </w:r>
      <w:proofErr w:type="spellStart"/>
      <w:r w:rsidRPr="006E4468">
        <w:t>thi</w:t>
      </w:r>
      <w:proofErr w:type="spellEnd"/>
      <w:r w:rsidRPr="006E4468">
        <w:t xml:space="preserve"> TOEIC </w:t>
      </w:r>
      <w:proofErr w:type="spellStart"/>
      <w:r w:rsidRPr="006E4468">
        <w:t>một</w:t>
      </w:r>
      <w:proofErr w:type="spellEnd"/>
      <w:r w:rsidRPr="006E4468">
        <w:t xml:space="preserve"> </w:t>
      </w:r>
      <w:proofErr w:type="spellStart"/>
      <w:r w:rsidRPr="006E4468">
        <w:t>cách</w:t>
      </w:r>
      <w:proofErr w:type="spellEnd"/>
      <w:r w:rsidRPr="006E4468">
        <w:t xml:space="preserve"> </w:t>
      </w:r>
      <w:proofErr w:type="spellStart"/>
      <w:r w:rsidRPr="006E4468">
        <w:t>bền</w:t>
      </w:r>
      <w:proofErr w:type="spellEnd"/>
      <w:r w:rsidRPr="006E4468">
        <w:t xml:space="preserve"> </w:t>
      </w:r>
      <w:proofErr w:type="spellStart"/>
      <w:r w:rsidRPr="006E4468">
        <w:t>vững</w:t>
      </w:r>
      <w:proofErr w:type="spellEnd"/>
      <w:r w:rsidRPr="006E4468">
        <w:t>.</w:t>
      </w:r>
    </w:p>
    <w:p w14:paraId="3431AAE0" w14:textId="77777777" w:rsidR="00197625" w:rsidRPr="006E4468" w:rsidRDefault="00197625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Tổng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quan</w:t>
      </w:r>
      <w:bookmarkEnd w:id="23"/>
      <w:bookmarkEnd w:id="24"/>
      <w:bookmarkEnd w:id="25"/>
      <w:bookmarkEnd w:id="26"/>
      <w:proofErr w:type="spellEnd"/>
    </w:p>
    <w:p w14:paraId="70751F46" w14:textId="77777777" w:rsidR="00197625" w:rsidRPr="006E4468" w:rsidRDefault="00ED5086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bookmarkStart w:id="27" w:name="_Toc306115102"/>
      <w:bookmarkStart w:id="28" w:name="_Toc233126417"/>
      <w:bookmarkStart w:id="29" w:name="_Toc233183430"/>
      <w:r w:rsidRPr="006E4468">
        <w:rPr>
          <w:rFonts w:ascii="Times New Roman" w:hAnsi="Times New Roman"/>
          <w:sz w:val="24"/>
          <w:szCs w:val="24"/>
        </w:rPr>
        <w:lastRenderedPageBreak/>
        <w:t xml:space="preserve">Các </w:t>
      </w:r>
      <w:proofErr w:type="spellStart"/>
      <w:r w:rsidRPr="006E4468">
        <w:rPr>
          <w:rFonts w:ascii="Times New Roman" w:hAnsi="Times New Roman"/>
          <w:sz w:val="24"/>
          <w:szCs w:val="24"/>
        </w:rPr>
        <w:t>yêu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cầu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chức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năng</w:t>
      </w:r>
      <w:bookmarkEnd w:id="27"/>
      <w:bookmarkEnd w:id="28"/>
      <w:bookmarkEnd w:id="29"/>
      <w:proofErr w:type="spellEnd"/>
    </w:p>
    <w:p w14:paraId="583DC0B5" w14:textId="77777777" w:rsidR="00197625" w:rsidRPr="006E4468" w:rsidRDefault="003A0B54" w:rsidP="00720EBA">
      <w:pPr>
        <w:pStyle w:val="Heading1"/>
        <w:rPr>
          <w:rFonts w:ascii="Times New Roman" w:hAnsi="Times New Roman"/>
        </w:rPr>
      </w:pPr>
      <w:bookmarkStart w:id="30" w:name="_Toc291598685"/>
      <w:bookmarkStart w:id="31" w:name="_Toc306115103"/>
      <w:bookmarkStart w:id="32" w:name="_Toc233126418"/>
      <w:bookmarkStart w:id="33" w:name="_Toc233183431"/>
      <w:r w:rsidRPr="006E4468">
        <w:rPr>
          <w:rFonts w:ascii="Times New Roman" w:hAnsi="Times New Roman"/>
        </w:rPr>
        <w:lastRenderedPageBreak/>
        <w:t>K</w:t>
      </w:r>
      <w:r w:rsidR="00197625" w:rsidRPr="006E4468">
        <w:rPr>
          <w:rFonts w:ascii="Times New Roman" w:hAnsi="Times New Roman"/>
        </w:rPr>
        <w:t>IẾN TRÚC HỆ THỐNG</w:t>
      </w:r>
      <w:bookmarkEnd w:id="30"/>
      <w:bookmarkEnd w:id="31"/>
      <w:bookmarkEnd w:id="32"/>
      <w:bookmarkEnd w:id="33"/>
    </w:p>
    <w:p w14:paraId="5416B865" w14:textId="77777777" w:rsidR="00197625" w:rsidRPr="006E4468" w:rsidRDefault="00197625" w:rsidP="000852BB">
      <w:pPr>
        <w:pStyle w:val="Heading2"/>
        <w:jc w:val="both"/>
        <w:rPr>
          <w:rFonts w:ascii="Times New Roman" w:hAnsi="Times New Roman"/>
          <w:sz w:val="24"/>
          <w:szCs w:val="24"/>
        </w:rPr>
      </w:pPr>
      <w:bookmarkStart w:id="34" w:name="_Toc291598686"/>
      <w:bookmarkStart w:id="35" w:name="_Toc306115104"/>
      <w:bookmarkStart w:id="36" w:name="_Toc233126419"/>
      <w:bookmarkStart w:id="37" w:name="_Toc233183432"/>
      <w:proofErr w:type="spellStart"/>
      <w:r w:rsidRPr="006E4468">
        <w:rPr>
          <w:rFonts w:ascii="Times New Roman" w:hAnsi="Times New Roman"/>
          <w:sz w:val="24"/>
          <w:szCs w:val="24"/>
        </w:rPr>
        <w:t>Mô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trúc</w:t>
      </w:r>
      <w:bookmarkEnd w:id="34"/>
      <w:bookmarkEnd w:id="35"/>
      <w:bookmarkEnd w:id="36"/>
      <w:bookmarkEnd w:id="37"/>
      <w:proofErr w:type="spellEnd"/>
    </w:p>
    <w:p w14:paraId="06ACCFF7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drawing>
          <wp:inline distT="114300" distB="114300" distL="114300" distR="114300" wp14:anchorId="3F535520" wp14:editId="7AF57E5E">
            <wp:extent cx="5852160" cy="4389120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2DEF8" w14:textId="77777777" w:rsidR="000852BB" w:rsidRPr="006E4468" w:rsidRDefault="004F61EE" w:rsidP="000852BB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Hình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5</w:t>
      </w:r>
      <w:r w:rsidR="000852BB" w:rsidRPr="006E4468">
        <w:rPr>
          <w:rFonts w:ascii="Times New Roman" w:hAnsi="Times New Roman"/>
          <w:b/>
          <w:i/>
          <w:sz w:val="24"/>
          <w:szCs w:val="24"/>
        </w:rPr>
        <w:t xml:space="preserve">: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Sơ</w:t>
      </w:r>
      <w:proofErr w:type="spellEnd"/>
      <w:r w:rsidR="000852BB" w:rsidRPr="006E44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đồ</w:t>
      </w:r>
      <w:proofErr w:type="spellEnd"/>
      <w:r w:rsidR="000852BB" w:rsidRPr="006E44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các</w:t>
      </w:r>
      <w:proofErr w:type="spellEnd"/>
      <w:r w:rsidR="000852BB" w:rsidRPr="006E44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thành</w:t>
      </w:r>
      <w:proofErr w:type="spellEnd"/>
      <w:r w:rsidR="000852BB" w:rsidRPr="006E44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="000852BB" w:rsidRPr="006E44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của</w:t>
      </w:r>
      <w:proofErr w:type="spellEnd"/>
      <w:r w:rsidR="000852BB" w:rsidRPr="006E44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phần</w:t>
      </w:r>
      <w:proofErr w:type="spellEnd"/>
      <w:r w:rsidR="000852BB" w:rsidRPr="006E4468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="000852BB" w:rsidRPr="006E4468">
        <w:rPr>
          <w:rFonts w:ascii="Times New Roman" w:hAnsi="Times New Roman"/>
          <w:b/>
          <w:sz w:val="24"/>
          <w:szCs w:val="24"/>
        </w:rPr>
        <w:t>mềm</w:t>
      </w:r>
      <w:proofErr w:type="spellEnd"/>
    </w:p>
    <w:p w14:paraId="1F209854" w14:textId="77777777" w:rsidR="000852BB" w:rsidRPr="006E4468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Client (Frontend)</w:t>
      </w:r>
    </w:p>
    <w:p w14:paraId="408085E3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Giao </w:t>
      </w:r>
      <w:proofErr w:type="spellStart"/>
      <w:r w:rsidRPr="006E4468">
        <w:rPr>
          <w:rFonts w:ascii="Times New Roman" w:hAnsi="Times New Roman"/>
          <w:sz w:val="24"/>
          <w:szCs w:val="24"/>
        </w:rPr>
        <w:t>diện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được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xây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Next.js 16 (App Router), React 19, TypeScript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Tailwind CSS 4. Giao </w:t>
      </w:r>
      <w:proofErr w:type="spellStart"/>
      <w:r w:rsidRPr="006E4468">
        <w:rPr>
          <w:rFonts w:ascii="Times New Roman" w:hAnsi="Times New Roman"/>
          <w:sz w:val="24"/>
          <w:szCs w:val="24"/>
        </w:rPr>
        <w:t>tiếp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backend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qua REST API (Axios).</w:t>
      </w:r>
    </w:p>
    <w:p w14:paraId="1D9D3839" w14:textId="77777777" w:rsidR="000852BB" w:rsidRPr="006E4468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Backend</w:t>
      </w:r>
      <w:r w:rsidRPr="006E4468">
        <w:rPr>
          <w:rFonts w:ascii="Times New Roman" w:hAnsi="Times New Roman"/>
          <w:sz w:val="24"/>
          <w:szCs w:val="24"/>
        </w:rPr>
        <w:t xml:space="preserve"> </w:t>
      </w:r>
    </w:p>
    <w:p w14:paraId="3382A59E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Thành </w:t>
      </w:r>
      <w:proofErr w:type="spellStart"/>
      <w:r w:rsidRPr="006E4468">
        <w:rPr>
          <w:rFonts w:ascii="Times New Roman" w:hAnsi="Times New Roman"/>
          <w:sz w:val="24"/>
          <w:szCs w:val="24"/>
        </w:rPr>
        <w:t>phần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logic </w:t>
      </w: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nghiệp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vụ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(Express.js 5), bao </w:t>
      </w:r>
      <w:proofErr w:type="spellStart"/>
      <w:r w:rsidRPr="006E4468">
        <w:rPr>
          <w:rFonts w:ascii="Times New Roman" w:hAnsi="Times New Roman"/>
          <w:sz w:val="24"/>
          <w:szCs w:val="24"/>
        </w:rPr>
        <w:t>gồm</w:t>
      </w:r>
      <w:proofErr w:type="spellEnd"/>
      <w:r w:rsidRPr="006E4468">
        <w:rPr>
          <w:rFonts w:ascii="Times New Roman" w:hAnsi="Times New Roman"/>
          <w:sz w:val="24"/>
          <w:szCs w:val="24"/>
        </w:rPr>
        <w:t>:</w:t>
      </w:r>
    </w:p>
    <w:p w14:paraId="3618801B" w14:textId="77777777" w:rsidR="000852BB" w:rsidRPr="006E4468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API Routes (Express Router)</w:t>
      </w:r>
    </w:p>
    <w:p w14:paraId="64F76040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Các route API </w:t>
      </w:r>
      <w:proofErr w:type="spellStart"/>
      <w:r w:rsidRPr="006E4468">
        <w:rPr>
          <w:rFonts w:ascii="Times New Roman" w:hAnsi="Times New Roman"/>
          <w:sz w:val="24"/>
          <w:szCs w:val="24"/>
        </w:rPr>
        <w:t>tiếp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nhận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yêu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cầu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Client,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JWT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điều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hướng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Controller </w:t>
      </w:r>
      <w:proofErr w:type="spellStart"/>
      <w:r w:rsidRPr="006E4468">
        <w:rPr>
          <w:rFonts w:ascii="Times New Roman" w:hAnsi="Times New Roman"/>
          <w:sz w:val="24"/>
          <w:szCs w:val="24"/>
        </w:rPr>
        <w:t>tương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ứng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dựa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JWT </w:t>
      </w:r>
      <w:proofErr w:type="spellStart"/>
      <w:r w:rsidRPr="006E4468">
        <w:rPr>
          <w:rFonts w:ascii="Times New Roman" w:hAnsi="Times New Roman"/>
          <w:sz w:val="24"/>
          <w:szCs w:val="24"/>
        </w:rPr>
        <w:t>với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quyền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động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01346C4B" w14:textId="77777777" w:rsidR="000852BB" w:rsidRPr="006E4468" w:rsidRDefault="000852BB" w:rsidP="000852BB">
      <w:pPr>
        <w:numPr>
          <w:ilvl w:val="0"/>
          <w:numId w:val="17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Auth Controller &amp; Auth Service</w:t>
      </w:r>
    </w:p>
    <w:p w14:paraId="532B2215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lastRenderedPageBreak/>
        <w:t xml:space="preserve">Auth Controller &amp; Auth Service </w:t>
      </w: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đăng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đăng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AuthService.register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6E4468">
        <w:rPr>
          <w:rFonts w:ascii="Times New Roman" w:hAnsi="Times New Roman"/>
          <w:sz w:val="24"/>
          <w:szCs w:val="24"/>
        </w:rPr>
        <w:t>tạo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user </w:t>
      </w:r>
      <w:proofErr w:type="spellStart"/>
      <w:r w:rsidRPr="006E4468">
        <w:rPr>
          <w:rFonts w:ascii="Times New Roman" w:hAnsi="Times New Roman"/>
          <w:sz w:val="24"/>
          <w:szCs w:val="24"/>
        </w:rPr>
        <w:t>mới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hash password </w:t>
      </w:r>
      <w:proofErr w:type="spellStart"/>
      <w:r w:rsidRPr="006E4468">
        <w:rPr>
          <w:rFonts w:ascii="Times New Roman" w:hAnsi="Times New Roman"/>
          <w:sz w:val="24"/>
          <w:szCs w:val="24"/>
        </w:rPr>
        <w:t>bằng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Bcrypt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AuthService.login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()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tin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JWT token </w:t>
      </w:r>
      <w:proofErr w:type="spellStart"/>
      <w:r w:rsidRPr="006E4468">
        <w:rPr>
          <w:rFonts w:ascii="Times New Roman" w:hAnsi="Times New Roman"/>
          <w:sz w:val="24"/>
          <w:szCs w:val="24"/>
        </w:rPr>
        <w:t>chứa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userId</w:t>
      </w:r>
      <w:proofErr w:type="spellEnd"/>
      <w:r w:rsidRPr="006E4468">
        <w:rPr>
          <w:rFonts w:ascii="Times New Roman" w:hAnsi="Times New Roman"/>
          <w:sz w:val="24"/>
          <w:szCs w:val="24"/>
        </w:rPr>
        <w:t>, email, role, permissions.</w:t>
      </w:r>
    </w:p>
    <w:p w14:paraId="38C7593F" w14:textId="77777777" w:rsidR="000852BB" w:rsidRPr="006E4468" w:rsidRDefault="000852BB" w:rsidP="000852BB">
      <w:pPr>
        <w:numPr>
          <w:ilvl w:val="0"/>
          <w:numId w:val="15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sz w:val="24"/>
          <w:szCs w:val="24"/>
        </w:rPr>
        <w:t>AuthController</w:t>
      </w:r>
      <w:proofErr w:type="spellEnd"/>
    </w:p>
    <w:p w14:paraId="52B78E1E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Thành </w:t>
      </w:r>
      <w:proofErr w:type="spellStart"/>
      <w:r w:rsidRPr="006E4468">
        <w:rPr>
          <w:rFonts w:ascii="Times New Roman" w:hAnsi="Times New Roman"/>
          <w:sz w:val="24"/>
          <w:szCs w:val="24"/>
        </w:rPr>
        <w:t>phần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Controller </w:t>
      </w: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AuthController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cung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endpoint POST /</w:t>
      </w:r>
      <w:proofErr w:type="spellStart"/>
      <w:r w:rsidRPr="006E4468">
        <w:rPr>
          <w:rFonts w:ascii="Times New Roman" w:hAnsi="Times New Roman"/>
          <w:sz w:val="24"/>
          <w:szCs w:val="24"/>
        </w:rPr>
        <w:t>api</w:t>
      </w:r>
      <w:proofErr w:type="spellEnd"/>
      <w:r w:rsidRPr="006E4468">
        <w:rPr>
          <w:rFonts w:ascii="Times New Roman" w:hAnsi="Times New Roman"/>
          <w:sz w:val="24"/>
          <w:szCs w:val="24"/>
        </w:rPr>
        <w:t>/auth/register (</w:t>
      </w:r>
      <w:proofErr w:type="spellStart"/>
      <w:r w:rsidRPr="006E4468">
        <w:rPr>
          <w:rFonts w:ascii="Times New Roman" w:hAnsi="Times New Roman"/>
          <w:sz w:val="24"/>
          <w:szCs w:val="24"/>
        </w:rPr>
        <w:t>đăng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fullName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email, password)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POST /</w:t>
      </w:r>
      <w:proofErr w:type="spellStart"/>
      <w:r w:rsidRPr="006E4468">
        <w:rPr>
          <w:rFonts w:ascii="Times New Roman" w:hAnsi="Times New Roman"/>
          <w:sz w:val="24"/>
          <w:szCs w:val="24"/>
        </w:rPr>
        <w:t>api</w:t>
      </w:r>
      <w:proofErr w:type="spellEnd"/>
      <w:r w:rsidRPr="006E4468">
        <w:rPr>
          <w:rFonts w:ascii="Times New Roman" w:hAnsi="Times New Roman"/>
          <w:sz w:val="24"/>
          <w:szCs w:val="24"/>
        </w:rPr>
        <w:t>/auth/login (</w:t>
      </w:r>
      <w:proofErr w:type="spellStart"/>
      <w:r w:rsidRPr="006E4468">
        <w:rPr>
          <w:rFonts w:ascii="Times New Roman" w:hAnsi="Times New Roman"/>
          <w:sz w:val="24"/>
          <w:szCs w:val="24"/>
        </w:rPr>
        <w:t>đăng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trả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JWT token). </w:t>
      </w:r>
      <w:proofErr w:type="spellStart"/>
      <w:r w:rsidRPr="006E4468">
        <w:rPr>
          <w:rFonts w:ascii="Times New Roman" w:hAnsi="Times New Roman"/>
          <w:sz w:val="24"/>
          <w:szCs w:val="24"/>
        </w:rPr>
        <w:t>Sử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dụng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AuthService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để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hash password </w:t>
      </w:r>
      <w:proofErr w:type="spellStart"/>
      <w:r w:rsidRPr="006E4468">
        <w:rPr>
          <w:rFonts w:ascii="Times New Roman" w:hAnsi="Times New Roman"/>
          <w:sz w:val="24"/>
          <w:szCs w:val="24"/>
        </w:rPr>
        <w:t>bằng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Bcrypt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tạo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JWT token </w:t>
      </w:r>
      <w:proofErr w:type="spellStart"/>
      <w:r w:rsidRPr="006E4468">
        <w:rPr>
          <w:rFonts w:ascii="Times New Roman" w:hAnsi="Times New Roman"/>
          <w:sz w:val="24"/>
          <w:szCs w:val="24"/>
        </w:rPr>
        <w:t>chứa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userId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email, role, permissions </w:t>
      </w:r>
      <w:proofErr w:type="spellStart"/>
      <w:r w:rsidRPr="006E4468">
        <w:rPr>
          <w:rFonts w:ascii="Times New Roman" w:hAnsi="Times New Roman"/>
          <w:sz w:val="24"/>
          <w:szCs w:val="24"/>
        </w:rPr>
        <w:t>với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hạn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1 </w:t>
      </w:r>
      <w:proofErr w:type="spellStart"/>
      <w:r w:rsidRPr="006E4468">
        <w:rPr>
          <w:rFonts w:ascii="Times New Roman" w:hAnsi="Times New Roman"/>
          <w:sz w:val="24"/>
          <w:szCs w:val="24"/>
        </w:rPr>
        <w:t>ngày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Sau </w:t>
      </w:r>
      <w:proofErr w:type="spellStart"/>
      <w:r w:rsidRPr="006E4468">
        <w:rPr>
          <w:rFonts w:ascii="Times New Roman" w:hAnsi="Times New Roman"/>
          <w:sz w:val="24"/>
          <w:szCs w:val="24"/>
        </w:rPr>
        <w:t>đăng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thành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tự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awardDailyLogin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XP </w:t>
      </w:r>
      <w:proofErr w:type="spellStart"/>
      <w:r w:rsidRPr="006E4468">
        <w:rPr>
          <w:rFonts w:ascii="Times New Roman" w:hAnsi="Times New Roman"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(Learner).</w:t>
      </w:r>
    </w:p>
    <w:p w14:paraId="66D3F2A2" w14:textId="77777777" w:rsidR="000852BB" w:rsidRPr="006E4468" w:rsidRDefault="000852BB" w:rsidP="000852BB">
      <w:pPr>
        <w:numPr>
          <w:ilvl w:val="0"/>
          <w:numId w:val="14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sz w:val="24"/>
          <w:szCs w:val="24"/>
        </w:rPr>
        <w:t>AdminController</w:t>
      </w:r>
      <w:proofErr w:type="spellEnd"/>
      <w:r w:rsidRPr="006E4468">
        <w:rPr>
          <w:rFonts w:ascii="Times New Roman" w:hAnsi="Times New Roman"/>
          <w:b/>
          <w:sz w:val="24"/>
          <w:szCs w:val="24"/>
        </w:rPr>
        <w:t xml:space="preserve"> &amp; </w:t>
      </w:r>
      <w:proofErr w:type="spellStart"/>
      <w:r w:rsidRPr="006E4468">
        <w:rPr>
          <w:rFonts w:ascii="Times New Roman" w:hAnsi="Times New Roman"/>
          <w:b/>
          <w:sz w:val="24"/>
          <w:szCs w:val="24"/>
        </w:rPr>
        <w:t>AdminService</w:t>
      </w:r>
      <w:proofErr w:type="spellEnd"/>
    </w:p>
    <w:p w14:paraId="6C10139B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Admin Controller &amp; Admin Service </w:t>
      </w: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logic </w:t>
      </w:r>
      <w:proofErr w:type="spellStart"/>
      <w:r w:rsidRPr="006E4468">
        <w:rPr>
          <w:rFonts w:ascii="Times New Roman" w:hAnsi="Times New Roman"/>
          <w:sz w:val="24"/>
          <w:szCs w:val="24"/>
        </w:rPr>
        <w:t>quản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trị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CRUD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(Words), </w:t>
      </w:r>
      <w:proofErr w:type="spellStart"/>
      <w:r w:rsidRPr="006E4468">
        <w:rPr>
          <w:rFonts w:ascii="Times New Roman" w:hAnsi="Times New Roman"/>
          <w:sz w:val="24"/>
          <w:szCs w:val="24"/>
        </w:rPr>
        <w:t>câu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hỏi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(Questions), </w:t>
      </w:r>
      <w:proofErr w:type="spellStart"/>
      <w:r w:rsidRPr="006E4468">
        <w:rPr>
          <w:rFonts w:ascii="Times New Roman" w:hAnsi="Times New Roman"/>
          <w:sz w:val="24"/>
          <w:szCs w:val="24"/>
        </w:rPr>
        <w:t>chủ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(Topics), mini test (</w:t>
      </w:r>
      <w:proofErr w:type="spellStart"/>
      <w:r w:rsidRPr="006E4468">
        <w:rPr>
          <w:rFonts w:ascii="Times New Roman" w:hAnsi="Times New Roman"/>
          <w:sz w:val="24"/>
          <w:szCs w:val="24"/>
        </w:rPr>
        <w:t>MiniTests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); </w:t>
      </w:r>
      <w:proofErr w:type="spellStart"/>
      <w:r w:rsidRPr="006E4468">
        <w:rPr>
          <w:rFonts w:ascii="Times New Roman" w:hAnsi="Times New Roman"/>
          <w:sz w:val="24"/>
          <w:szCs w:val="24"/>
        </w:rPr>
        <w:t>quản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(Students);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(Content Review);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kê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dashboard; import CSV; audit logs.</w:t>
      </w:r>
    </w:p>
    <w:p w14:paraId="3FCD0A95" w14:textId="77777777" w:rsidR="000852BB" w:rsidRPr="006E4468" w:rsidRDefault="000852BB" w:rsidP="000852BB">
      <w:pPr>
        <w:numPr>
          <w:ilvl w:val="0"/>
          <w:numId w:val="19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Creator Controller &amp; Creator Service</w:t>
      </w:r>
    </w:p>
    <w:p w14:paraId="381BD7E9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logic </w:t>
      </w:r>
      <w:proofErr w:type="spellStart"/>
      <w:r w:rsidRPr="006E4468">
        <w:rPr>
          <w:rFonts w:ascii="Times New Roman" w:hAnsi="Times New Roman"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CRUD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(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câu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hỏi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mini test), </w:t>
      </w:r>
      <w:proofErr w:type="spellStart"/>
      <w:r w:rsidRPr="006E4468">
        <w:rPr>
          <w:rFonts w:ascii="Times New Roman" w:hAnsi="Times New Roman"/>
          <w:sz w:val="24"/>
          <w:szCs w:val="24"/>
        </w:rPr>
        <w:t>gửi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(submit-review), </w:t>
      </w:r>
      <w:proofErr w:type="spellStart"/>
      <w:r w:rsidRPr="006E4468">
        <w:rPr>
          <w:rFonts w:ascii="Times New Roman" w:hAnsi="Times New Roman"/>
          <w:sz w:val="24"/>
          <w:szCs w:val="24"/>
        </w:rPr>
        <w:t>xem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kê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(content-summary, analytics).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E4468">
        <w:rPr>
          <w:rFonts w:ascii="Times New Roman" w:hAnsi="Times New Roman"/>
          <w:sz w:val="24"/>
          <w:szCs w:val="24"/>
        </w:rPr>
        <w:t>tạo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ở </w:t>
      </w:r>
      <w:proofErr w:type="spellStart"/>
      <w:r w:rsidRPr="006E4468">
        <w:rPr>
          <w:rFonts w:ascii="Times New Roman" w:hAnsi="Times New Roman"/>
          <w:sz w:val="24"/>
          <w:szCs w:val="24"/>
        </w:rPr>
        <w:t>trạng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thái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Draft, </w:t>
      </w:r>
      <w:proofErr w:type="spellStart"/>
      <w:r w:rsidRPr="006E4468">
        <w:rPr>
          <w:rFonts w:ascii="Times New Roman" w:hAnsi="Times New Roman"/>
          <w:sz w:val="24"/>
          <w:szCs w:val="24"/>
        </w:rPr>
        <w:t>gửi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admin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qua </w:t>
      </w:r>
      <w:proofErr w:type="spellStart"/>
      <w:r w:rsidRPr="006E4468">
        <w:rPr>
          <w:rFonts w:ascii="Times New Roman" w:hAnsi="Times New Roman"/>
          <w:sz w:val="24"/>
          <w:szCs w:val="24"/>
        </w:rPr>
        <w:t>PendingReview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1F36E10F" w14:textId="77777777" w:rsidR="000852BB" w:rsidRPr="006E4468" w:rsidRDefault="000852BB" w:rsidP="000852BB">
      <w:pPr>
        <w:numPr>
          <w:ilvl w:val="0"/>
          <w:numId w:val="13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sz w:val="24"/>
          <w:szCs w:val="24"/>
        </w:rPr>
        <w:t>GamificationService</w:t>
      </w:r>
      <w:proofErr w:type="spellEnd"/>
    </w:p>
    <w:p w14:paraId="1764C701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Dịch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vụ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gamification </w:t>
      </w: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XP, Level, Streak, Achievement. Định </w:t>
      </w:r>
      <w:proofErr w:type="spellStart"/>
      <w:r w:rsidRPr="006E4468">
        <w:rPr>
          <w:rFonts w:ascii="Times New Roman" w:hAnsi="Times New Roman"/>
          <w:sz w:val="24"/>
          <w:szCs w:val="24"/>
        </w:rPr>
        <w:t>nghĩa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XP_REWARDS </w:t>
      </w:r>
      <w:proofErr w:type="spellStart"/>
      <w:r w:rsidRPr="006E4468">
        <w:rPr>
          <w:rFonts w:ascii="Times New Roman" w:hAnsi="Times New Roman"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hành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468">
        <w:rPr>
          <w:rFonts w:ascii="Times New Roman" w:hAnsi="Times New Roman"/>
          <w:sz w:val="24"/>
          <w:szCs w:val="24"/>
        </w:rPr>
        <w:t>LearnWord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(10 XP), </w:t>
      </w:r>
      <w:proofErr w:type="spellStart"/>
      <w:r w:rsidRPr="006E4468">
        <w:rPr>
          <w:rFonts w:ascii="Times New Roman" w:hAnsi="Times New Roman"/>
          <w:sz w:val="24"/>
          <w:szCs w:val="24"/>
        </w:rPr>
        <w:t>PracticeComplete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(50 XP), </w:t>
      </w:r>
      <w:proofErr w:type="spellStart"/>
      <w:r w:rsidRPr="006E4468">
        <w:rPr>
          <w:rFonts w:ascii="Times New Roman" w:hAnsi="Times New Roman"/>
          <w:sz w:val="24"/>
          <w:szCs w:val="24"/>
        </w:rPr>
        <w:t>MiniTestComplete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(100 XP), </w:t>
      </w:r>
      <w:proofErr w:type="spellStart"/>
      <w:r w:rsidRPr="006E4468">
        <w:rPr>
          <w:rFonts w:ascii="Times New Roman" w:hAnsi="Times New Roman"/>
          <w:sz w:val="24"/>
          <w:szCs w:val="24"/>
        </w:rPr>
        <w:t>DailyLogin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(20 XP). Cung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getLevelState</w:t>
      </w:r>
      <w:proofErr w:type="spellEnd"/>
      <w:r w:rsidRPr="006E4468">
        <w:rPr>
          <w:rFonts w:ascii="Times New Roman" w:hAnsi="Times New Roman"/>
          <w:sz w:val="24"/>
          <w:szCs w:val="24"/>
        </w:rPr>
        <w:t>(</w:t>
      </w:r>
      <w:proofErr w:type="spellStart"/>
      <w:r w:rsidRPr="006E4468">
        <w:rPr>
          <w:rFonts w:ascii="Times New Roman" w:hAnsi="Times New Roman"/>
          <w:sz w:val="24"/>
          <w:szCs w:val="24"/>
        </w:rPr>
        <w:t>totalXP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E4468">
        <w:rPr>
          <w:rFonts w:ascii="Times New Roman" w:hAnsi="Times New Roman"/>
          <w:sz w:val="24"/>
          <w:szCs w:val="24"/>
        </w:rPr>
        <w:t>để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tính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hiện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tại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(Level = floor(</w:t>
      </w:r>
      <w:proofErr w:type="spellStart"/>
      <w:r w:rsidRPr="006E4468">
        <w:rPr>
          <w:rFonts w:ascii="Times New Roman" w:hAnsi="Times New Roman"/>
          <w:sz w:val="24"/>
          <w:szCs w:val="24"/>
        </w:rPr>
        <w:t>totalXP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/100) + 1)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tiến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XP </w:t>
      </w:r>
      <w:proofErr w:type="spellStart"/>
      <w:r w:rsidRPr="006E4468">
        <w:rPr>
          <w:rFonts w:ascii="Times New Roman" w:hAnsi="Times New Roman"/>
          <w:sz w:val="24"/>
          <w:szCs w:val="24"/>
        </w:rPr>
        <w:t>trong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Hàm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awardXP</w:t>
      </w:r>
      <w:proofErr w:type="spellEnd"/>
      <w:r w:rsidRPr="006E4468">
        <w:rPr>
          <w:rFonts w:ascii="Times New Roman" w:hAnsi="Times New Roman"/>
          <w:sz w:val="24"/>
          <w:szCs w:val="24"/>
        </w:rPr>
        <w:t>(</w:t>
      </w:r>
      <w:proofErr w:type="spellStart"/>
      <w:r w:rsidRPr="006E4468">
        <w:rPr>
          <w:rFonts w:ascii="Times New Roman" w:hAnsi="Times New Roman"/>
          <w:sz w:val="24"/>
          <w:szCs w:val="24"/>
        </w:rPr>
        <w:t>userId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action, </w:t>
      </w:r>
      <w:proofErr w:type="spellStart"/>
      <w:r w:rsidRPr="006E4468">
        <w:rPr>
          <w:rFonts w:ascii="Times New Roman" w:hAnsi="Times New Roman"/>
          <w:sz w:val="24"/>
          <w:szCs w:val="24"/>
        </w:rPr>
        <w:t>sourceId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E4468">
        <w:rPr>
          <w:rFonts w:ascii="Times New Roman" w:hAnsi="Times New Roman"/>
          <w:sz w:val="24"/>
          <w:szCs w:val="24"/>
        </w:rPr>
        <w:t>ghi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nhận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sự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kiện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XP. Theo </w:t>
      </w:r>
      <w:proofErr w:type="spellStart"/>
      <w:r w:rsidRPr="006E4468">
        <w:rPr>
          <w:rFonts w:ascii="Times New Roman" w:hAnsi="Times New Roman"/>
          <w:sz w:val="24"/>
          <w:szCs w:val="24"/>
        </w:rPr>
        <w:t>dõi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streak (</w:t>
      </w:r>
      <w:proofErr w:type="spellStart"/>
      <w:r w:rsidRPr="006E4468">
        <w:rPr>
          <w:rFonts w:ascii="Times New Roman" w:hAnsi="Times New Roman"/>
          <w:sz w:val="24"/>
          <w:szCs w:val="24"/>
        </w:rPr>
        <w:t>số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ngày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tiếp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achievements (</w:t>
      </w:r>
      <w:proofErr w:type="spellStart"/>
      <w:r w:rsidRPr="006E4468">
        <w:rPr>
          <w:rFonts w:ascii="Times New Roman" w:hAnsi="Times New Roman"/>
          <w:sz w:val="24"/>
          <w:szCs w:val="24"/>
        </w:rPr>
        <w:t>huy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hiệu</w:t>
      </w:r>
      <w:proofErr w:type="spellEnd"/>
      <w:r w:rsidRPr="006E4468">
        <w:rPr>
          <w:rFonts w:ascii="Times New Roman" w:hAnsi="Times New Roman"/>
          <w:sz w:val="24"/>
          <w:szCs w:val="24"/>
        </w:rPr>
        <w:t>).</w:t>
      </w:r>
    </w:p>
    <w:p w14:paraId="103340F1" w14:textId="77777777" w:rsidR="000852BB" w:rsidRPr="006E4468" w:rsidRDefault="000852BB" w:rsidP="000852BB">
      <w:pPr>
        <w:numPr>
          <w:ilvl w:val="0"/>
          <w:numId w:val="12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sz w:val="24"/>
          <w:szCs w:val="24"/>
        </w:rPr>
        <w:t>LearningPathService</w:t>
      </w:r>
      <w:proofErr w:type="spellEnd"/>
    </w:p>
    <w:p w14:paraId="194F0D48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t>Dịch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vụ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(Learning Path). </w:t>
      </w:r>
      <w:proofErr w:type="spellStart"/>
      <w:r w:rsidRPr="006E4468">
        <w:rPr>
          <w:rFonts w:ascii="Times New Roman" w:hAnsi="Times New Roman"/>
          <w:sz w:val="24"/>
          <w:szCs w:val="24"/>
        </w:rPr>
        <w:t>Tự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schema </w:t>
      </w:r>
      <w:proofErr w:type="spellStart"/>
      <w:r w:rsidRPr="006E4468">
        <w:rPr>
          <w:rFonts w:ascii="Times New Roman" w:hAnsi="Times New Roman"/>
          <w:sz w:val="24"/>
          <w:szCs w:val="24"/>
        </w:rPr>
        <w:t>với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2 </w:t>
      </w:r>
      <w:proofErr w:type="spellStart"/>
      <w:r w:rsidRPr="006E4468">
        <w:rPr>
          <w:rFonts w:ascii="Times New Roman" w:hAnsi="Times New Roman"/>
          <w:sz w:val="24"/>
          <w:szCs w:val="24"/>
        </w:rPr>
        <w:t>bảng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468">
        <w:rPr>
          <w:rFonts w:ascii="Times New Roman" w:hAnsi="Times New Roman"/>
          <w:sz w:val="24"/>
          <w:szCs w:val="24"/>
        </w:rPr>
        <w:t>dbo.LearningPathLevels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E4468">
        <w:rPr>
          <w:rFonts w:ascii="Times New Roman" w:hAnsi="Times New Roman"/>
          <w:sz w:val="24"/>
          <w:szCs w:val="24"/>
        </w:rPr>
        <w:t>LevelId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Name, </w:t>
      </w:r>
      <w:proofErr w:type="spellStart"/>
      <w:r w:rsidRPr="006E4468">
        <w:rPr>
          <w:rFonts w:ascii="Times New Roman" w:hAnsi="Times New Roman"/>
          <w:sz w:val="24"/>
          <w:szCs w:val="24"/>
        </w:rPr>
        <w:t>DisplayOrder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dbo.LearningPathTopics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6E4468">
        <w:rPr>
          <w:rFonts w:ascii="Times New Roman" w:hAnsi="Times New Roman"/>
          <w:sz w:val="24"/>
          <w:szCs w:val="24"/>
        </w:rPr>
        <w:t>liên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kết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Level </w:t>
      </w:r>
      <w:proofErr w:type="spellStart"/>
      <w:r w:rsidRPr="006E4468">
        <w:rPr>
          <w:rFonts w:ascii="Times New Roman" w:hAnsi="Times New Roman"/>
          <w:sz w:val="24"/>
          <w:szCs w:val="24"/>
        </w:rPr>
        <w:t>với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Topics). Định </w:t>
      </w:r>
      <w:proofErr w:type="spellStart"/>
      <w:r w:rsidRPr="006E4468">
        <w:rPr>
          <w:rFonts w:ascii="Times New Roman" w:hAnsi="Times New Roman"/>
          <w:sz w:val="24"/>
          <w:szCs w:val="24"/>
        </w:rPr>
        <w:t>nghĩa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4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TOEIC: TOEIC 300, TOEIC 500, TOEIC 700, TOEIC 900. </w:t>
      </w:r>
      <w:proofErr w:type="spellStart"/>
      <w:r w:rsidRPr="006E4468">
        <w:rPr>
          <w:rFonts w:ascii="Times New Roman" w:hAnsi="Times New Roman"/>
          <w:sz w:val="24"/>
          <w:szCs w:val="24"/>
        </w:rPr>
        <w:t>Mỗi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cấp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chứa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nhiều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chủ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(Topics) </w:t>
      </w:r>
      <w:proofErr w:type="spellStart"/>
      <w:r w:rsidRPr="006E4468">
        <w:rPr>
          <w:rFonts w:ascii="Times New Roman" w:hAnsi="Times New Roman"/>
          <w:sz w:val="24"/>
          <w:szCs w:val="24"/>
        </w:rPr>
        <w:t>tương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ứng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getLearningPath</w:t>
      </w:r>
      <w:proofErr w:type="spellEnd"/>
      <w:r w:rsidRPr="006E4468">
        <w:rPr>
          <w:rFonts w:ascii="Times New Roman" w:hAnsi="Times New Roman"/>
          <w:sz w:val="24"/>
          <w:szCs w:val="24"/>
        </w:rPr>
        <w:t>(</w:t>
      </w:r>
      <w:proofErr w:type="spellStart"/>
      <w:r w:rsidRPr="006E4468">
        <w:rPr>
          <w:rFonts w:ascii="Times New Roman" w:hAnsi="Times New Roman"/>
          <w:sz w:val="24"/>
          <w:szCs w:val="24"/>
        </w:rPr>
        <w:t>userId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levelId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E4468">
        <w:rPr>
          <w:rFonts w:ascii="Times New Roman" w:hAnsi="Times New Roman"/>
          <w:sz w:val="24"/>
          <w:szCs w:val="24"/>
        </w:rPr>
        <w:t>trả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trình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hóa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với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tiến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độ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của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người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dùng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tại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từng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chủ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đề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08BD51AF" w14:textId="77777777" w:rsidR="000852BB" w:rsidRPr="006E4468" w:rsidRDefault="000852BB" w:rsidP="000852BB">
      <w:pPr>
        <w:numPr>
          <w:ilvl w:val="0"/>
          <w:numId w:val="18"/>
        </w:numPr>
        <w:tabs>
          <w:tab w:val="left" w:pos="720"/>
        </w:tabs>
        <w:spacing w:before="160" w:after="160" w:line="288" w:lineRule="auto"/>
        <w:jc w:val="both"/>
        <w:rPr>
          <w:rFonts w:ascii="Times New Roman" w:hAnsi="Times New Roman"/>
          <w:b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SQL Server Database (</w:t>
      </w:r>
      <w:proofErr w:type="spellStart"/>
      <w:r w:rsidRPr="006E4468">
        <w:rPr>
          <w:rFonts w:ascii="Times New Roman" w:hAnsi="Times New Roman"/>
          <w:b/>
          <w:sz w:val="24"/>
          <w:szCs w:val="24"/>
        </w:rPr>
        <w:t>ToeicVocabularyPlatform</w:t>
      </w:r>
      <w:proofErr w:type="spellEnd"/>
      <w:r w:rsidRPr="006E4468">
        <w:rPr>
          <w:rFonts w:ascii="Times New Roman" w:hAnsi="Times New Roman"/>
          <w:b/>
          <w:sz w:val="24"/>
          <w:szCs w:val="24"/>
        </w:rPr>
        <w:t>)</w:t>
      </w:r>
    </w:p>
    <w:p w14:paraId="61F367D6" w14:textId="77777777" w:rsidR="000852BB" w:rsidRPr="006E4468" w:rsidRDefault="000852BB" w:rsidP="000852BB">
      <w:pPr>
        <w:jc w:val="both"/>
        <w:rPr>
          <w:rFonts w:ascii="Times New Roman" w:hAnsi="Times New Roman"/>
          <w:sz w:val="24"/>
          <w:szCs w:val="24"/>
        </w:rPr>
      </w:pPr>
      <w:proofErr w:type="spellStart"/>
      <w:r w:rsidRPr="006E4468">
        <w:rPr>
          <w:rFonts w:ascii="Times New Roman" w:hAnsi="Times New Roman"/>
          <w:sz w:val="24"/>
          <w:szCs w:val="24"/>
        </w:rPr>
        <w:lastRenderedPageBreak/>
        <w:t>Cơ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sở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dữ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liệu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SQL Server (</w:t>
      </w:r>
      <w:proofErr w:type="spellStart"/>
      <w:r w:rsidRPr="006E4468">
        <w:rPr>
          <w:rFonts w:ascii="Times New Roman" w:hAnsi="Times New Roman"/>
          <w:sz w:val="24"/>
          <w:szCs w:val="24"/>
        </w:rPr>
        <w:t>ToeicVocabularyPlatform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6E4468">
        <w:rPr>
          <w:rFonts w:ascii="Times New Roman" w:hAnsi="Times New Roman"/>
          <w:sz w:val="24"/>
          <w:szCs w:val="24"/>
        </w:rPr>
        <w:t>sử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dụng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mssql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/msnodesqlv8 driver, </w:t>
      </w:r>
      <w:proofErr w:type="spellStart"/>
      <w:r w:rsidRPr="006E4468">
        <w:rPr>
          <w:rFonts w:ascii="Times New Roman" w:hAnsi="Times New Roman"/>
          <w:sz w:val="24"/>
          <w:szCs w:val="24"/>
        </w:rPr>
        <w:t>hỗ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Windows Authentication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SQL Authentication. </w:t>
      </w:r>
      <w:proofErr w:type="spellStart"/>
      <w:r w:rsidRPr="006E4468">
        <w:rPr>
          <w:rFonts w:ascii="Times New Roman" w:hAnsi="Times New Roman"/>
          <w:sz w:val="24"/>
          <w:szCs w:val="24"/>
        </w:rPr>
        <w:t>Tất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queries </w:t>
      </w:r>
      <w:proofErr w:type="spellStart"/>
      <w:r w:rsidRPr="006E4468">
        <w:rPr>
          <w:rFonts w:ascii="Times New Roman" w:hAnsi="Times New Roman"/>
          <w:sz w:val="24"/>
          <w:szCs w:val="24"/>
        </w:rPr>
        <w:t>được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tham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số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hóa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(parameterized queries) </w:t>
      </w:r>
      <w:proofErr w:type="spellStart"/>
      <w:r w:rsidRPr="006E4468">
        <w:rPr>
          <w:rFonts w:ascii="Times New Roman" w:hAnsi="Times New Roman"/>
          <w:sz w:val="24"/>
          <w:szCs w:val="24"/>
        </w:rPr>
        <w:t>để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SQL injection.</w:t>
      </w:r>
    </w:p>
    <w:p w14:paraId="51E35E99" w14:textId="77777777" w:rsidR="00D10784" w:rsidRPr="006E4468" w:rsidRDefault="000852BB" w:rsidP="00720EBA">
      <w:pPr>
        <w:spacing w:before="0" w:line="240" w:lineRule="auto"/>
        <w:ind w:left="0"/>
        <w:rPr>
          <w:rFonts w:ascii="Times New Roman" w:hAnsi="Times New Roman"/>
          <w:sz w:val="24"/>
          <w:szCs w:val="24"/>
        </w:rPr>
        <w:sectPr w:rsidR="00D10784" w:rsidRPr="006E4468" w:rsidSect="00720EBA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  <w:r w:rsidRPr="006E4468">
        <w:rPr>
          <w:rFonts w:ascii="Times New Roman" w:hAnsi="Times New Roman"/>
          <w:sz w:val="24"/>
          <w:szCs w:val="24"/>
        </w:rPr>
        <w:br w:type="page"/>
      </w:r>
      <w:r w:rsidRPr="006E4468">
        <w:rPr>
          <w:rFonts w:ascii="Times New Roman" w:hAnsi="Times New Roman"/>
          <w:sz w:val="24"/>
          <w:szCs w:val="24"/>
        </w:rPr>
        <w:lastRenderedPageBreak/>
        <w:br w:type="page"/>
      </w:r>
    </w:p>
    <w:p w14:paraId="1AB0F5F7" w14:textId="77777777" w:rsidR="000852BB" w:rsidRPr="006E4468" w:rsidRDefault="000852BB" w:rsidP="00720EBA">
      <w:pPr>
        <w:spacing w:before="0" w:line="240" w:lineRule="auto"/>
        <w:ind w:left="0"/>
        <w:rPr>
          <w:rFonts w:ascii="Times New Roman" w:hAnsi="Times New Roman"/>
          <w:b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lastRenderedPageBreak/>
        <w:drawing>
          <wp:inline distT="114300" distB="114300" distL="114300" distR="114300" wp14:anchorId="36FDE2DF" wp14:editId="44F54F44">
            <wp:extent cx="5852160" cy="4389120"/>
            <wp:effectExtent l="0" t="0" r="0" b="0"/>
            <wp:docPr id="5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8CB2B" w14:textId="77777777" w:rsidR="000852BB" w:rsidRPr="006E4468" w:rsidRDefault="004F61EE" w:rsidP="000852BB">
      <w:pPr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Hình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6: Sequence Diagram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chức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năng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học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(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SubmitAnswer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>)</w:t>
      </w:r>
    </w:p>
    <w:p w14:paraId="44F6DA35" w14:textId="77777777" w:rsidR="00720EBA" w:rsidRPr="006E4468" w:rsidRDefault="00720EBA" w:rsidP="000852BB">
      <w:pPr>
        <w:jc w:val="center"/>
        <w:rPr>
          <w:rFonts w:ascii="Times New Roman" w:hAnsi="Times New Roman"/>
          <w:i/>
          <w:sz w:val="24"/>
          <w:szCs w:val="24"/>
        </w:rPr>
      </w:pPr>
    </w:p>
    <w:p w14:paraId="4D1DF5D3" w14:textId="77777777" w:rsidR="00720EBA" w:rsidRPr="006E4468" w:rsidRDefault="00720EBA" w:rsidP="000852BB">
      <w:pPr>
        <w:jc w:val="center"/>
        <w:rPr>
          <w:rFonts w:ascii="Times New Roman" w:hAnsi="Times New Roman"/>
          <w:i/>
          <w:sz w:val="24"/>
          <w:szCs w:val="24"/>
        </w:rPr>
      </w:pPr>
    </w:p>
    <w:p w14:paraId="116C7FF0" w14:textId="77777777" w:rsidR="00D10784" w:rsidRPr="006E4468" w:rsidRDefault="00D10784" w:rsidP="00720EBA">
      <w:pPr>
        <w:rPr>
          <w:rFonts w:ascii="Times New Roman" w:hAnsi="Times New Roman"/>
          <w:b/>
          <w:sz w:val="24"/>
          <w:szCs w:val="24"/>
        </w:rPr>
        <w:sectPr w:rsidR="00D10784" w:rsidRPr="006E4468" w:rsidSect="00720EBA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</w:p>
    <w:p w14:paraId="0A74DD54" w14:textId="77777777" w:rsidR="00D10784" w:rsidRPr="006E4468" w:rsidRDefault="00720EBA" w:rsidP="00720EBA">
      <w:pPr>
        <w:rPr>
          <w:rFonts w:ascii="Times New Roman" w:hAnsi="Times New Roman"/>
          <w:b/>
          <w:sz w:val="24"/>
          <w:szCs w:val="24"/>
        </w:rPr>
        <w:sectPr w:rsidR="00D10784" w:rsidRPr="006E4468" w:rsidSect="00D10784">
          <w:pgSz w:w="16840" w:h="11907" w:orient="landscape"/>
          <w:pgMar w:top="1134" w:right="1134" w:bottom="1134" w:left="1701" w:header="720" w:footer="720" w:gutter="0"/>
          <w:cols w:space="720"/>
          <w:docGrid w:linePitch="272"/>
        </w:sectPr>
      </w:pPr>
      <w:r w:rsidRPr="006E4468">
        <w:rPr>
          <w:rFonts w:ascii="Times New Roman" w:hAnsi="Times New Roman"/>
          <w:noProof/>
          <w:sz w:val="24"/>
          <w:szCs w:val="24"/>
        </w:rPr>
        <w:lastRenderedPageBreak/>
        <w:drawing>
          <wp:inline distT="114300" distB="114300" distL="114300" distR="114300" wp14:anchorId="11EEBDC5" wp14:editId="0EF2EEC9">
            <wp:extent cx="5852160" cy="4389120"/>
            <wp:effectExtent l="0" t="0" r="0" b="0"/>
            <wp:docPr id="3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B8967" w14:textId="77777777" w:rsidR="00720EBA" w:rsidRPr="006E4468" w:rsidRDefault="00720EBA" w:rsidP="00720EBA">
      <w:pPr>
        <w:rPr>
          <w:rFonts w:ascii="Times New Roman" w:hAnsi="Times New Roman"/>
          <w:b/>
          <w:sz w:val="24"/>
          <w:szCs w:val="24"/>
        </w:rPr>
      </w:pPr>
    </w:p>
    <w:p w14:paraId="12B2FC81" w14:textId="77777777" w:rsidR="00720EBA" w:rsidRPr="006E4468" w:rsidRDefault="004F61EE" w:rsidP="00720EBA">
      <w:pPr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Hình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7: Sequence Diagram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chức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năng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đăng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nhập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tạo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Mini Test</w:t>
      </w:r>
    </w:p>
    <w:p w14:paraId="778D8A4C" w14:textId="77777777" w:rsidR="00720EBA" w:rsidRPr="006E4468" w:rsidRDefault="00720EBA" w:rsidP="00720EBA">
      <w:pPr>
        <w:pStyle w:val="Heading1"/>
        <w:rPr>
          <w:rFonts w:ascii="Times New Roman" w:hAnsi="Times New Roman"/>
        </w:rPr>
      </w:pPr>
      <w:bookmarkStart w:id="38" w:name="_Toc233126420"/>
      <w:bookmarkStart w:id="39" w:name="_Toc233183433"/>
      <w:r w:rsidRPr="006E4468">
        <w:rPr>
          <w:rFonts w:ascii="Times New Roman" w:hAnsi="Times New Roman"/>
        </w:rPr>
        <w:lastRenderedPageBreak/>
        <w:t>THIẾT KẾ LỚP</w:t>
      </w:r>
      <w:bookmarkEnd w:id="38"/>
      <w:bookmarkEnd w:id="39"/>
    </w:p>
    <w:p w14:paraId="0BFF709C" w14:textId="77777777" w:rsidR="00720EBA" w:rsidRPr="006E4468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0" w:firstLine="0"/>
        <w:rPr>
          <w:rFonts w:ascii="Times New Roman" w:hAnsi="Times New Roman"/>
          <w:sz w:val="24"/>
          <w:szCs w:val="24"/>
        </w:rPr>
      </w:pPr>
      <w:bookmarkStart w:id="40" w:name="_Toc233126421"/>
      <w:bookmarkStart w:id="41" w:name="_Toc233183434"/>
      <w:r w:rsidRPr="006E4468">
        <w:rPr>
          <w:rFonts w:ascii="Times New Roman" w:hAnsi="Times New Roman"/>
          <w:sz w:val="24"/>
          <w:szCs w:val="24"/>
        </w:rPr>
        <w:t>Class Diagram</w:t>
      </w:r>
      <w:bookmarkEnd w:id="40"/>
      <w:bookmarkEnd w:id="41"/>
    </w:p>
    <w:p w14:paraId="618FD2D5" w14:textId="77777777" w:rsidR="00720EBA" w:rsidRPr="006E4468" w:rsidRDefault="00720EBA" w:rsidP="00720EBA">
      <w:pPr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drawing>
          <wp:inline distT="114300" distB="114300" distL="114300" distR="114300" wp14:anchorId="18BF3BAF" wp14:editId="7B6177EC">
            <wp:extent cx="5852160" cy="438912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81E20" w14:textId="77777777" w:rsidR="00720EBA" w:rsidRPr="006E4468" w:rsidRDefault="004F61EE" w:rsidP="00720EBA">
      <w:pPr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Hình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8: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Biểu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đồ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lớp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cho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b/>
          <w:i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b/>
          <w:i/>
          <w:sz w:val="24"/>
          <w:szCs w:val="24"/>
        </w:rPr>
        <w:t>VocaBoost</w:t>
      </w:r>
      <w:proofErr w:type="spellEnd"/>
    </w:p>
    <w:p w14:paraId="22EF5D4D" w14:textId="77777777" w:rsidR="009C1CA8" w:rsidRPr="006E4468" w:rsidRDefault="00816F46">
      <w:pPr>
        <w:spacing w:after="16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sz w:val="24"/>
          <w:szCs w:val="24"/>
        </w:rPr>
        <w:t xml:space="preserve">Các module backend </w:t>
      </w:r>
      <w:proofErr w:type="spellStart"/>
      <w:r w:rsidRPr="006E4468">
        <w:rPr>
          <w:rFonts w:ascii="Times New Roman" w:hAnsi="Times New Roman"/>
          <w:sz w:val="24"/>
          <w:szCs w:val="24"/>
        </w:rPr>
        <w:t>được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mô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theo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cấu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trúc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tách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lớp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Controller </w:t>
      </w:r>
      <w:proofErr w:type="spellStart"/>
      <w:r w:rsidRPr="006E4468">
        <w:rPr>
          <w:rFonts w:ascii="Times New Roman" w:hAnsi="Times New Roman"/>
          <w:sz w:val="24"/>
          <w:szCs w:val="24"/>
        </w:rPr>
        <w:t>nhận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request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điều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phối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Service </w:t>
      </w: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nghiệp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vụ</w:t>
      </w:r>
      <w:proofErr w:type="spellEnd"/>
      <w:r w:rsidRPr="006E4468">
        <w:rPr>
          <w:rFonts w:ascii="Times New Roman" w:hAnsi="Times New Roman"/>
          <w:sz w:val="24"/>
          <w:szCs w:val="24"/>
        </w:rPr>
        <w:t>/</w:t>
      </w:r>
      <w:proofErr w:type="spellStart"/>
      <w:r w:rsidRPr="006E4468">
        <w:rPr>
          <w:rFonts w:ascii="Times New Roman" w:hAnsi="Times New Roman"/>
          <w:sz w:val="24"/>
          <w:szCs w:val="24"/>
        </w:rPr>
        <w:t>truy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vấn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CSDL, Middleware/Config </w:t>
      </w:r>
      <w:proofErr w:type="spellStart"/>
      <w:r w:rsidRPr="006E4468">
        <w:rPr>
          <w:rFonts w:ascii="Times New Roman" w:hAnsi="Times New Roman"/>
          <w:sz w:val="24"/>
          <w:szCs w:val="24"/>
        </w:rPr>
        <w:t>hỗ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validate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vận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hành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6E4468">
        <w:rPr>
          <w:rFonts w:ascii="Times New Roman" w:hAnsi="Times New Roman"/>
          <w:sz w:val="24"/>
          <w:szCs w:val="24"/>
        </w:rPr>
        <w:t>Phiên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bản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này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mở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rộng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số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lượng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hàm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trọng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tâm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để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đủ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chi </w:t>
      </w:r>
      <w:proofErr w:type="spellStart"/>
      <w:r w:rsidRPr="006E4468">
        <w:rPr>
          <w:rFonts w:ascii="Times New Roman" w:hAnsi="Times New Roman"/>
          <w:sz w:val="24"/>
          <w:szCs w:val="24"/>
        </w:rPr>
        <w:t>tiết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hơn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6E4468">
        <w:rPr>
          <w:rFonts w:ascii="Times New Roman" w:hAnsi="Times New Roman"/>
          <w:sz w:val="24"/>
          <w:szCs w:val="24"/>
        </w:rPr>
        <w:t>mỗi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hàm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đều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có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mục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đích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6E4468">
        <w:rPr>
          <w:rFonts w:ascii="Times New Roman" w:hAnsi="Times New Roman"/>
          <w:sz w:val="24"/>
          <w:szCs w:val="24"/>
        </w:rPr>
        <w:t>luồng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xử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lý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giả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rút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gọn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theo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đúng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logic </w:t>
      </w:r>
      <w:proofErr w:type="spellStart"/>
      <w:r w:rsidRPr="006E4468">
        <w:rPr>
          <w:rFonts w:ascii="Times New Roman" w:hAnsi="Times New Roman"/>
          <w:sz w:val="24"/>
          <w:szCs w:val="24"/>
        </w:rPr>
        <w:t>trong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mã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nguồn</w:t>
      </w:r>
      <w:proofErr w:type="spellEnd"/>
      <w:r w:rsidRPr="006E4468">
        <w:rPr>
          <w:rFonts w:ascii="Times New Roman" w:hAnsi="Times New Roman"/>
          <w:sz w:val="24"/>
          <w:szCs w:val="24"/>
        </w:rPr>
        <w:t>.</w:t>
      </w:r>
    </w:p>
    <w:p w14:paraId="53DB0566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2" w:name="_Toc233183435"/>
      <w:r w:rsidRPr="006E4468">
        <w:rPr>
          <w:rFonts w:ascii="Times New Roman" w:hAnsi="Times New Roman"/>
          <w:sz w:val="24"/>
          <w:szCs w:val="24"/>
        </w:rPr>
        <w:t xml:space="preserve">1. Module Auth - </w:t>
      </w:r>
      <w:proofErr w:type="spellStart"/>
      <w:r w:rsidRPr="006E4468">
        <w:rPr>
          <w:rFonts w:ascii="Times New Roman" w:hAnsi="Times New Roman"/>
          <w:sz w:val="24"/>
          <w:szCs w:val="24"/>
        </w:rPr>
        <w:t>Xác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thực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phân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quyền</w:t>
      </w:r>
      <w:bookmarkEnd w:id="42"/>
      <w:proofErr w:type="spellEnd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1D1AD103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46AFD43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82B9B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JWT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API.</w:t>
            </w:r>
          </w:p>
        </w:tc>
      </w:tr>
      <w:tr w:rsidR="009C1CA8" w:rsidRPr="006E4468" w14:paraId="14109751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D1106C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76FB8C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auth.routes.js;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AuthController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AuthService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validate middleware; auth middleware;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Users, Roles, Permissions.</w:t>
            </w:r>
          </w:p>
        </w:tc>
      </w:tr>
      <w:tr w:rsidR="009C1CA8" w:rsidRPr="006E4468" w14:paraId="5C56FE10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89BCFD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E24297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Client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auth.routes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validate(schema)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AuthController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AuthService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SQL Server -&gt; response.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API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: Client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verifyToken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checkPermission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checkAnyPermission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Controller.</w:t>
            </w:r>
          </w:p>
        </w:tc>
      </w:tr>
    </w:tbl>
    <w:p w14:paraId="105D8B20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lastRenderedPageBreak/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31B7C6B8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AEFFE5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9BFA04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5D32ED1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58C85CA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4F3C8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AuthController.register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register(req, res, next)</w:t>
            </w:r>
          </w:p>
          <w:p w14:paraId="64D3313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controllers/auth.controller.js</w:t>
            </w:r>
          </w:p>
          <w:p w14:paraId="1514AB3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F9C78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AuthController.register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678E3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register(req,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email, password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NOT email OR NOT password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"Vui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lòng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cấp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tin"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user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AuthService.register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email, password)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Đăng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user: user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"Email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6C2CA1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6553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AuthController.login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login(req, res, next)</w:t>
            </w:r>
          </w:p>
          <w:p w14:paraId="375113A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controllers/auth.controller.js</w:t>
            </w:r>
          </w:p>
          <w:p w14:paraId="3C6C99C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JWT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tin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536D0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AuthController.login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89D52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login(req,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email, password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email OR NOT password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"Vui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lòng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cấp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email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khẩu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AuthService.login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(email, password)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Đăng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...data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"Email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khẩu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chính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xác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59D02362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lastRenderedPageBreak/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0FDB68A1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0EA3B93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FC2921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C2AFB4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702492E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49B2F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AuthService.register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register(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email, password)</w:t>
            </w:r>
          </w:p>
          <w:p w14:paraId="79639CB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services/auth.service.js</w:t>
            </w:r>
          </w:p>
          <w:p w14:paraId="7D7F595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email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24D9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AuthService.register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B8947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register(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email, password)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checkUser.recordset.length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Error("Email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hashedPassword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bcrypt.hash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(password,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Roles,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user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...user, role: "Learner", permissions: ["VIEW_DASHBOARD", "LEARN_VOCAB"]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94EBE0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24F43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AuthService.login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login(email, password)</w:t>
            </w:r>
          </w:p>
          <w:p w14:paraId="12BAFB9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services/auth.service.js</w:t>
            </w:r>
          </w:p>
          <w:p w14:paraId="2A53910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khẩu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khoản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hành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JWT.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EE741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AuthService.login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E9181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login(email, password)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Users, Roles]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user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user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Error("Email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khẩu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chính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xác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isMatch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bcrypt.compare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(password,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user.passwordHash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isMatch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Error("Email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khẩu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chính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xác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F3FD31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DC832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verifyToken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verifyToken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52A172D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middlewares</w:t>
            </w:r>
            <w:proofErr w:type="spellEnd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/auth.js</w:t>
            </w:r>
          </w:p>
          <w:p w14:paraId="16BFC15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JWT,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tin user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gắn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req.user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API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688CD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Express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middleware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verifyToken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header/body/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thì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400/401/403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EF8EA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verifyToken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authHeader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req.headers.authorization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authHeader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authHeader.startsWith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("Bearer ")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401 CÙNG DỮ LIỆU { message: "Missing or invalid token"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token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authHeader.split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 ")[1]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jwt.verify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(token,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process.env.JWT_SECRET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B2EE9C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91E4F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checkPermission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checkPermission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permissionCode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E096F6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middlewares</w:t>
            </w:r>
            <w:proofErr w:type="spellEnd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/auth.js</w:t>
            </w:r>
          </w:p>
          <w:p w14:paraId="6B03D1E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bắt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API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98850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Express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middleware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checkPermission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header/body/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thì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400/401/403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35208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checkPermission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permissionCode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HÀM CALLBACK(req,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EDE0F3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CC9E9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checkAnyPermission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checkAnyPermission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permissionCodes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1EBD78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middlewares</w:t>
            </w:r>
            <w:proofErr w:type="spellEnd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/auth.js</w:t>
            </w:r>
          </w:p>
          <w:p w14:paraId="1FB8080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Cho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phép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request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user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một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yêu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18879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Express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middleware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checkAnyPermission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header/body/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thì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400/401/403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15F17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checkAnyPermission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permissionCodes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HÀM CALLBACK(req,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B4E098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FAA3C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getUserPermissions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getUserPermissions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(req)</w:t>
            </w:r>
          </w:p>
          <w:p w14:paraId="6569A0E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middlewares</w:t>
            </w:r>
            <w:proofErr w:type="spellEnd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/auth.js</w:t>
            </w:r>
          </w:p>
          <w:p w14:paraId="204E536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E3351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Express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middleware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getUserPermissions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header/body/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thì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400/401/403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78B1E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getUserPermissions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req.user.permissions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[].map(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normalizePermission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0BD0E16E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6764FAD2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3" w:name="_Toc233183436"/>
      <w:r w:rsidRPr="006E4468">
        <w:rPr>
          <w:rFonts w:ascii="Times New Roman" w:hAnsi="Times New Roman"/>
          <w:sz w:val="24"/>
          <w:szCs w:val="24"/>
        </w:rPr>
        <w:t xml:space="preserve">2. Module Categories - Danh </w:t>
      </w:r>
      <w:proofErr w:type="spellStart"/>
      <w:r w:rsidRPr="006E4468">
        <w:rPr>
          <w:rFonts w:ascii="Times New Roman" w:hAnsi="Times New Roman"/>
          <w:sz w:val="24"/>
          <w:szCs w:val="24"/>
        </w:rPr>
        <w:t>mục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chủ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đề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bookmarkEnd w:id="43"/>
      <w:proofErr w:type="spellEnd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4D6980B8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F73D8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004BD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cấp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topic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hiển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2A893CD7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37BECFB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3F46B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categories.routes.js;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CategoriesController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CategoriesService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TopicCategories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, Topics, Words.</w:t>
            </w:r>
          </w:p>
        </w:tc>
      </w:tr>
      <w:tr w:rsidR="009C1CA8" w:rsidRPr="006E4468" w14:paraId="6871A2B7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EFD3D4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49E500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Client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categories.routes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CategoriesController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CategoriesService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SQL Server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category/topic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6A7C35D2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523D229E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A29B65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D452DE0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1FDD76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188FEB6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65FAF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CategoriesController.getPartOfSpeeches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getPartOfSpeeches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958A67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controllers/categories.controller.js</w:t>
            </w:r>
          </w:p>
          <w:p w14:paraId="58F74F4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A8BF5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CategoriesController.getPartOfSpeeches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C14C1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pos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CategoriesService.getPartOfSpeeches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pos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9AC9FE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60C2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CategoriesController.getTopics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E4E2B0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controllers/categories.controller.js</w:t>
            </w:r>
          </w:p>
          <w:p w14:paraId="47D5C87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777EA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CategoriesController.getTopics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4394B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topics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CategoriesService.getTopics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topics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6E7FF51A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lastRenderedPageBreak/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4982A638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DEAD4A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ED5F1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65CD52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2EDC37E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2F8D9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CategoriesService.getPartOfSpeeches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getPartOfSpeeches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1F58564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services/categories.service.js</w:t>
            </w:r>
          </w:p>
          <w:p w14:paraId="1AF32CB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06A45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CategoriesService.getPartOfSpeeches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DCA61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647EC7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58EB8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CategoriesService.getTopics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null)</w:t>
            </w:r>
          </w:p>
          <w:p w14:paraId="5B4FD79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services/categories.service.js</w:t>
            </w:r>
          </w:p>
          <w:p w14:paraId="210E448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688B6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CategoriesService.getTopics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B8880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null)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Words,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30480666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562A371E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4" w:name="_Toc233183437"/>
      <w:r w:rsidRPr="006E4468">
        <w:rPr>
          <w:rFonts w:ascii="Times New Roman" w:hAnsi="Times New Roman"/>
          <w:sz w:val="24"/>
          <w:szCs w:val="24"/>
        </w:rPr>
        <w:t xml:space="preserve">3. Module User Learning - Học </w:t>
      </w:r>
      <w:proofErr w:type="spellStart"/>
      <w:r w:rsidRPr="006E4468">
        <w:rPr>
          <w:rFonts w:ascii="Times New Roman" w:hAnsi="Times New Roman"/>
          <w:sz w:val="24"/>
          <w:szCs w:val="24"/>
        </w:rPr>
        <w:t>từ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vựng</w:t>
      </w:r>
      <w:proofErr w:type="spellEnd"/>
      <w:r w:rsidRPr="006E4468">
        <w:rPr>
          <w:rFonts w:ascii="Times New Roman" w:hAnsi="Times New Roman"/>
          <w:sz w:val="24"/>
          <w:szCs w:val="24"/>
        </w:rPr>
        <w:t>, SRS, mini-test, notebook</w:t>
      </w:r>
      <w:bookmarkEnd w:id="44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0E66F253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915F5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03D74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Phục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: flashcard,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bài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SRS, mini-test, notebook, dashboard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16C5C97A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6B15B9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D1D3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user.routes.js;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GamificationService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ReportService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Words, Questions,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TestAttempts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, Notebook, Notifications.</w:t>
            </w:r>
          </w:p>
        </w:tc>
      </w:tr>
      <w:tr w:rsidR="009C1CA8" w:rsidRPr="006E4468" w14:paraId="540C08F3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CF1DA5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B111F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Learner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user.routes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verifyToken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SQL Server. Khi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lịch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ôn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SRS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GamificationService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XP.</w:t>
            </w:r>
          </w:p>
        </w:tc>
      </w:tr>
    </w:tbl>
    <w:p w14:paraId="6CC03DCC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lastRenderedPageBreak/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168BC40F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60FAE0D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294F4C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77F37C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5935B62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ED231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UserController.submitAnswer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submitAnswer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6688A5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3390FD8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5B2BE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UserController.submitAnswer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AF895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submittedAnswer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isCorrect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AND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Thiếu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feedback =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feedback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UserService.submitAnswer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submittedAnswer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submittedAnswer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isCorrect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isCorrect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D2897A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9B1D8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UserController.getFlashcards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getFlashcards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5C80EC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6EB6FD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2F320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UserController.getFlashcards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9EE7A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getFlashcards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flashcards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UserService.getDueFlashcards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mode: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req.query.mode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flashcards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0BB4D5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4DBF4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UserController.getTopicWords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6B0AF3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333E73F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F3EAA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UserController.getTopicWords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7CEDC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words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UserService.getTopicWords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words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C86086E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934FE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A6D6BC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2CD416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529E7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950FA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stats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UserService.getUserStats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stats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41CB52E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E357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UserController.getMasteryTimeline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getMasteryTimeline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F56A18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97E81F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4CD21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UserController.getMasteryTimeline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24DC1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getMasteryTimeline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projection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UserService.getMasteryTimeline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projection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D6B26C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5F501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F9187C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1D11F6C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535910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08A33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F77B58D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BAEB4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UserController.getMiniTestDetails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getMiniTestDetails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7DFA9B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A7F163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8521E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UserController.getMiniTestDetails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72DC3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getMiniTestDetails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questions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UserService.getMiniTestDetails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questions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A51B90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7CAE4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UserController.updateProfile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0369B4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39EFE98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DFC29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UserController.updateProfile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397BD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7414F6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34498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UserController.getTestHistory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getTestHistory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CF6009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0482339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03113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UserController.getTestHistory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B906A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getTestHistory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AB318B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8FB2E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UserController.getTestSessionDetails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getTestSessionDetails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6CF204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31563B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A0026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UserController.getTestSessionDetails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88305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getTestSessionDetails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date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details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UserService.getTestSessionDetails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date)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details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B12040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C7737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55A5F14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5A250D9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878F4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8FA74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64FB48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3125D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UserController.updateDailyGoal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1862DE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639CE88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91D14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UserController.updateDailyGoal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1532E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&lt; 5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100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tiêu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phải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5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đến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100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result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8F4EA9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CD26E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UserController.updateSRSConfig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updateSRSConfig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B5A954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D1CCBE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C86A3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UserController.updateSRSConfig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9E8F8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updateSRSConfig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&lt; 5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50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thẻ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ngày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phải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5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đến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50"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result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5E0F0E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D84D5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UserController.submitMiniTest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submitMiniTest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31BDC1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ED673B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22BAE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UserController.submitMiniTest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6A08D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answers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(answers)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answers.length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Thiếu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sách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lời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UserService.submitMiniTestBatch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id, answers)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result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B1577D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87740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UserController.getActivityHeatmap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getActivityHeatmap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47A6E9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27F2102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62269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UserController.getActivityHeatmap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6F762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getActivityHeatmap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year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req.query.year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year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year = TẠO Date().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getFullYear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year = CHUYỂN SANG SỐ NGUYÊN(year)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UserService.getActivityHeatmap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year)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BAB165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A31E4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UserController.getProgressAnalytics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getProgressAnalytics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9CCE22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040CEF0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399E0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UserController.getProgressAnalytics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6F5F6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getProgressAnalytics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UserService.getProgressAnalytics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30B23A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848BA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UserController.getDailyProgress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getDailyProgress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0EE582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12B91C9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89FAA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UserController.getDailyProgress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61F54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getDailyProgress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progress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UserService.getDailyProgress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progress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498CA8E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643B8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UserController.getSmartReviewQueue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getSmartReviewQueue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94C6CC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13F6EE9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2C8D0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UserController.getSmartReviewQueue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29E09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getSmartReviewQueue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limit = 20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limit = CHUYỂN SANG SỐ NGUYÊN(limit)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queue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UserService.getSmartReviewQueue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limit)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3400EF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9F9D0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UserController.getNotebook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getNotebook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A58D2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0C7EAD1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C21A1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6F2DE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3F1FBC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8C029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UserController.addNotebookEntry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addNotebookEntry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54C05F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308CB30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add notebook entry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user learning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srs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, mini-test, notebook.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BD3AD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UserController.addNotebookEntry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87D48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addNotebookEntry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Thiếu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entry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UserService.addNotebookEntry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thêm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sổ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entry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6B298C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5460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UserController.updateNotebookEntry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0FA6D6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1243ADB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6CCA4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UserController.updateNotebookEntry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99F75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isFavorite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entry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isFavorite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isFavorite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entry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sổ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sổ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entry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9BEC27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9AD6F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UserController.deleteNotebookEntry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B368E8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2707FE4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B3E80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UserController.deleteNotebookEntry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D836E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entry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UserService.deleteNotebookEntry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entry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sổ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sổ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81D83A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3614F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UserController.checkNotebookEntry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checkNotebookEntry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3CEE5C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0351D6F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B17DA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UserController.checkNotebookEntry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2D5B8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CHUYỂN SANG SỐ NGUYÊN(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Thiếu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entry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UserService.checkNotebookEntry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entry OR {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1D46EB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50018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UserController.getNotifications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B56339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0505E22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C1B1C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CE27A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limit = 20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limit = CHUYỂN SANG SỐ NGUYÊN(limit)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UserService.getUserNotifications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limit)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54B936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A820A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UserController.markNotificationRead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markNotificationRead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5FA375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5B29916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BC920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UserController.markNotificationRead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3B26C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markNotificationRead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UserService.markNotificationRead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đánh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dấu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A4793E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61F07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UserController.markAllNotificationsRead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markAllNotificationsRead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B51F0B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18CC2B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17F59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UserController.markAllNotificationsRead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36C59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markAllNotificationsRead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UserService.markAllNotificationsRead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result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FA7395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02523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UserController.getSessionSummary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getSessionSummary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F1922D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325B16B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82EE0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UserController.getSessionSummary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F1647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getSessionSummary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summary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UserService.getSessionSummary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summary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D2103F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50775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UserController.getMistakeReviewQueue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getMistakeReviewQueue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2FFBE7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controllers/user.controller.js</w:t>
            </w:r>
          </w:p>
          <w:p w14:paraId="483BB8D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2F24D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UserController.getMistakeReviewQueue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A514E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getMistakeReviewQueue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limit = 10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limit = CHUYỂN SANG SỐ NGUYÊN(limit)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queue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UserService.getMistakeReviewQueue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limit)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56A11CB3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771BF9D0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DD6EB4C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DAE82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EC7A4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12AB5D6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4BA2B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UserService.getFlashcards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getFlashcards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BAE0D9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services/user.service.js</w:t>
            </w:r>
          </w:p>
          <w:p w14:paraId="5F4C1BC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D30E9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UserService.getFlashcards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E39A8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getFlashcards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Questions, Words,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64776E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2AC24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UserService.getDueFlashcards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getDueFlashcards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null, mode = null } = { })</w:t>
            </w:r>
          </w:p>
          <w:p w14:paraId="2A6D29A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38E3435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flashcard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ôn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Spaced Repetition.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9BDE8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UserService.getDueFlashcards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B51DD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getDueFlashcards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null, mode = null }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UserTopicEnrollments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Words,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ExampleSentences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9708C0D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AA975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UserService.getTopicWords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17D1A1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475E6EE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D21EA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UserService.getTopicWords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EF2BC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ExampleSentences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Words,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A5E59E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B99F4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UserService.submitAnswer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submitAnswer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submittedAnswer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isCorrect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})</w:t>
            </w:r>
          </w:p>
          <w:p w14:paraId="451FFE0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7760EB7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SRS,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XP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hồi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372D4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UserService.submitAnswer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D08A8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submittedAnswer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isCorrect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STORED PROCEDURE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usp_SubmitQuestionAttempt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canonicalWordId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canonicalWordId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Error("Question does not resolve to a vocabulary word")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reviewFeedback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{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["Again", "Hard", "Good", "Easy"].includes(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feedbackResult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1177CD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AC6B2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UserService.submitWordReview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submitWordReview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isCorrect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})</w:t>
            </w:r>
          </w:p>
          <w:p w14:paraId="6197AEC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1317F80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lịch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ôn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giá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Again/Hard/Good/Easy.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94180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UserService.submitWordReview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6B012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submitWordReview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isCorrect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MERGE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SET,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gamification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 THÌ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GamificationService.awardXP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eventType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sourceKey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`learn-word: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}: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GamificationService.getDateKey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() }`, metadata: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NULL } })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...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 OR { },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xpGained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gamification.xpGained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reviewRating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NULL, gamification: gamification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443B21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1C6DB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UserService.getUserStats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getUserStats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6A9CEC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services/user.service.js</w:t>
            </w:r>
          </w:p>
          <w:p w14:paraId="5B6DDB0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79046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UserService.getUserStats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AB6B6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getUserStats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learnedResult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"SELECT COUNT(*) AS total FROM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@UserID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MasteryLevel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&gt;= 3"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accuracyResult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weakWordsResult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Words]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recentAttemptsResult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Words]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gamification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GamificationService.getProfile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stats =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totalLearned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learnedResult.recordset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[0].total, accuracy: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Math.round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accuracyResult.recordset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[0].accuracy OR 0), correct: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accuracyResult.recordset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[0].correct OR 0, wrong: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accuracyResult.recordset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[0].wrong OR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weakWords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weakWordsResult.recordset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recentAttempts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recentAttemptsResult.recordset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streak: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gamification.streak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gamification.totalXP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gamification.currentLevel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currentLevelXP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gamification.currentLevelXP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xpForNextLevel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gamification.xpForNextLevel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xpToNextLevel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gamification.xpToNextLevel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levelProgress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gamification.levelProgress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todayXP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gamification.todayXP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stats.masteryTimeline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this.getMasteryTimeline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trendsResult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6ACA2D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14299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UserService.getMasteryTimeline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getMasteryTimeline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48C951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7041852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9D05A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UserService.getMasteryTimeline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EF8AC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getMasteryTimeline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viewExists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viewExists.recordset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viewId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vw_MasteryTimelineProjection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CDEC01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F070D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(page = 1,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20)</w:t>
            </w:r>
          </w:p>
          <w:p w14:paraId="1E26CF2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51E641E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7BAF0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F6BDD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(page = 1,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20)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page)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(100,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offset = page - 1 *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countResult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total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countResult.recordset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[0].total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Topics]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data: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total: total, page: 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totalPages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Math.ceil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(total /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694C42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7B44E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UserService.getMiniTestDetails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getMiniTestDetails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C0E83D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33E4C4F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652D3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UserService.getMiniTestDetails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848FF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getMiniTestDetails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Questions, Words]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61CFC6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363E4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UserService.updateProfile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FFFD40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7476E1A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BB588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3EED2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THI TRUY VẤN "UPDATE Users SET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@FullName,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SYSDATETIMEOFFSET()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@UserID"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id: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009213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0B28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UserService.getTestHistory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getTestHistory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page = 1,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20)</w:t>
            </w:r>
          </w:p>
          <w:p w14:paraId="4411016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5B6F384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E417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UserService.getTestHistory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B3993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getTestHistory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page = 1,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20)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page)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(100,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offset = page - 1 *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countResult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total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countResult.recordset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[0].total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data: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total: total, page: 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totalPages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Math.ceil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(total /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647290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4C96E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UserService.getTestSessionDetails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getTestSessionDetails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date)</w:t>
            </w:r>
          </w:p>
          <w:p w14:paraId="1A45AD7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7E1C01F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8393B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UserService.getTestSessionDetails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9C644B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getTestSessionDetails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date)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Words]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03DBA7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FCBCE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UserService.getActivityHeatmap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getActivityHeatmap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year)</w:t>
            </w:r>
          </w:p>
          <w:p w14:paraId="64E7532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196D5D8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A9C88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UserService.getActivityHeatmap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7EBDA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getActivityHeatmap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year)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UserXPEvents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4AEA3A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27D73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UserService.getProgressAnalytics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getProgressAnalytics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2789E0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services/user.service.js</w:t>
            </w:r>
          </w:p>
          <w:p w14:paraId="6853DAE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01674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UserService.getProgressAnalytics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E4B2D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getProgressAnalytics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GamificationService.ensureSch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[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growthResult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gamification]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Promise.all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([THỰC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DateSeries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UserXPEvents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DailyRewards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],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MonthOffsets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MonthSeries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],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],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GamificationService.getMetrics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)])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retentionRow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{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totalAnswers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retentionRow.totalAnswers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correctAnswers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retentionRow.correctAnswers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learnedWords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retentionRow.learnedWords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forgottenWords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retentionRow.forgottenWords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upToDateWords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retentionRow.upToDateWords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540235E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C7F4C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UserService.getDailyProgress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getDailyProgress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4069DA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services/user.service.js</w:t>
            </w:r>
          </w:p>
          <w:p w14:paraId="2CDC142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FEAE6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UserService.getDailyProgress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759E2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getDailyProgress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todayCount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[0].count OR 0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0DFCDF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999CC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UserService.getSmartReviewQueue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getSmartReviewQueue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limit = 20)</w:t>
            </w:r>
          </w:p>
          <w:p w14:paraId="28211B2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191C316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đợi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ôn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minh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tiên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hạn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yếu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9F8AF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UserService.getSmartReviewQueue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A3041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getSmartReviewQueue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limit = 20)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(50,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limit))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Words,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ED9B9D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ECD1F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UserService.submitMiniTestBatch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submitMiniTestBatch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answers)</w:t>
            </w:r>
          </w:p>
          <w:p w14:paraId="3C3F159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5B2D2D0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25758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UserService.submitMiniTestBatch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1BA6C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submitMiniTestBatch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answers)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committed = false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testQuestionsResult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Questions]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testQuestionsResult.recordset.map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CALLBACK(question)))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testQuestions.size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THROW ERROR TẠO Error(`Mini test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does not contain questions`)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276110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BB6AF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E04256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101AE04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1B5FD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3940C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 OR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20,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15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B34A2A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78A02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UserService.updateDailyGoal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CA5956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0762171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1DAD4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8DF67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goal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(100,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(5,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20))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dailyGoal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goal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721D96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5174D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UserService.updateSRSReviewLimit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updateSRSReviewLimit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limit)</w:t>
            </w:r>
          </w:p>
          <w:p w14:paraId="28FCBD6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02FB6CC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886C3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ABC7E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limit)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(50,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(5, Number(limit) OR 15))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srsReviewLimit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newLimit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D1BBD5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9E6F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UserService.getUserNotifications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getUserNotifications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limit = 20)</w:t>
            </w:r>
          </w:p>
          <w:p w14:paraId="711C0FF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5C9DC2C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457DB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UserService.getUserNotifications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F3DAC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getUserNotifications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limit = 20)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(50,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limit))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tableCheck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tableCheck.recordset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{ notifications: [],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unreadCount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0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Notifications]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countResult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Notifications]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notifications: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unreadCount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countResult.recordset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[0].unread OR 0, total: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countResult.recordset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[0].total OR 0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1F25A3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3C427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UserService.markNotificationRead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markNotificationRead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notificationId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ECDE8F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3C6EB4C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1B067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UserService.markNotificationRead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D510C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markNotificationRead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notificationId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tableCheck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tableCheck.recordset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{ success: false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Notifications]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success: true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B94D44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7BF6C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UserService.markAllNotificationsRead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markAllNotificationsRead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3B7015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2EBC3B2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Đánh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đọc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36365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UserService.markAllNotificationsRead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D0568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markAllNotificationsRead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tableCheck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tableCheck.recordset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{ success: false, count: 0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Notifications]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success: true, count: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result.rowsAffected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0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90D0B1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A0BA6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UserService.addNotebookEntry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addNotebookEntry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C1CD37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68EA783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add notebook entry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user learning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srs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, mini-test, notebook.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11CD7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UserService.addNotebookEntry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0403A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addNotebookEntry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existing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UserVocabularyNotebook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existing.recordset.length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UserVocabularyNotebook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UserVocabularyNotebook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029262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6E462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UserService.updateNotebookEntry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notebookId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isFavorite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})</w:t>
            </w:r>
          </w:p>
          <w:p w14:paraId="7585D16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29BF661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BB413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UserService.updateNotebookEntry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C1A6C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notebookId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personalNote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isFavorite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UserVocabularyNotebook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069A6F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A9363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UserService.deleteNotebookEntry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notebookId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7913DC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69FC288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AB9B1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UserService.deleteNotebookEntry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695EE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notebookId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DELETE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UserVocabularyNotebook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F33936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36572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UserService.getSessionSummary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getSessionSummary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FBA205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1277E47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84F69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UserService.getSessionSummary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F593C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getSessionSummary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Users,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UserXPEvents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SessionStats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XPInfo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row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 OR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wrongCount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0, accuracy: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xpEarned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0, TotalXP: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1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weakResult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Words]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row.totalAttempts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row.correctCount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wrongCount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row.wrongCount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accuracy: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row.accuracy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xpEarned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row.xpEarned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row.TotalXP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row.CurrentLevel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weakWords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weakResult.recordset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80C3DB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AAF39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UserService.getMistakeReviewQueue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getMistakeReviewQueue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limit = 10)</w:t>
            </w:r>
          </w:p>
          <w:p w14:paraId="4150D18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5483462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sách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hay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luyện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26B6F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UserService.getMistakeReviewQueue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45B3B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getMistakeReviewQueue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limit =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(30,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limit))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Words,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699F51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A92F5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UserService.checkNotebookEntry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checkNotebookEntry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D8AC30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services/user.service.js</w:t>
            </w:r>
          </w:p>
          <w:p w14:paraId="6F67A40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0C6FE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UserService.checkNotebookEntry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2D657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checkNotebookEntry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UserVocabularyNotebook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7B5B9CE3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049E9925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5" w:name="_Toc233183438"/>
      <w:r w:rsidRPr="006E4468">
        <w:rPr>
          <w:rFonts w:ascii="Times New Roman" w:hAnsi="Times New Roman"/>
          <w:sz w:val="24"/>
          <w:szCs w:val="24"/>
        </w:rPr>
        <w:t>4. Module Learning Path &amp; Progress</w:t>
      </w:r>
      <w:bookmarkEnd w:id="45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6AE95129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365CA7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15805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Xây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topic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701C2384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B7DA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FF52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learning-path.routes.js; progress.routes.js;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LearningPathController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ProgressController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LearningPathService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ProgressService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69633636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8B7D10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C4976E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Learner -&gt; learning/progress routes -&gt; Controller -&gt; Service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topic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publish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roadmap/progress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1E23B29A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4FDF1047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877085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F48F7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9305FFB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1BEF40B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80437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LearningPathController.getRoadmap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getRoadmap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2A8231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controllers/learning-path.controller.js</w:t>
            </w:r>
          </w:p>
          <w:p w14:paraId="4757D9F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50B43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LearningPathController.getRoadmap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1D73C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roadmap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LearningPathService.getRoadmap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roadmap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DC004E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92281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ProgressController.getProgress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617C32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controllers/progress.controller.js</w:t>
            </w:r>
          </w:p>
          <w:p w14:paraId="48A6AB1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FEC88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ProgressController.getProgress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60CDB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progress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ProgressService.getProgress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progress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B06D71D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88C03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ProgressController.getStats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B432E4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controllers/progress.controller.js</w:t>
            </w:r>
          </w:p>
          <w:p w14:paraId="1B538FB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BD609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ProgressController.getStats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2F0CB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stats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ProgressService.getStats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stats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30775432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6908A8A6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E5C1C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547D14D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3540ED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0D11509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3ADF8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LearningPathService.syncPublishedTopic</w:t>
            </w:r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syncPublishedTopics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499DA46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services/learning-path.service.js</w:t>
            </w:r>
          </w:p>
          <w:p w14:paraId="3FB9721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Đồng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nguồn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cấu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trúc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hiển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59BDC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LearningPathService.syncPublishedTopics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D37A8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syncPublishedTopics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RankedTopics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TopicsToMap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LearningPathLevels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1891FD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4D4A6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LearningPathService.getRoadmap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getRoadmap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6C2C4F4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services/learning-path.service.js</w:t>
            </w:r>
          </w:p>
          <w:p w14:paraId="7AEAF67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FD332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LearningPathService.getRoadmap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A1355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Promise.all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([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()])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this.syncPublishedTopics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LearningPathLevels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UserXPEvents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this.buildRoadmap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[1])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E2DE77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96E93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LearningPathService.buildRoadmap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buildRoadmap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levelRows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topicRows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C7D138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services/learning-path.service.js</w:t>
            </w:r>
          </w:p>
          <w:p w14:paraId="65641A1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nguồn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cấu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trúc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giao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4A70D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LearningPathService.buildRoadmap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D7218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buildRoadmap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levelRows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topicRows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levels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levelRows.map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CALLBACK(level))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completedTopics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allTopics.filter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CALLBACK(topic)).length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currentTopicIndex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allTopics.findIndex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CALLBACK(topic))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currentTopicIndex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&gt;= 0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allTopics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currentTopicIndex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 NGƯỢC LẠI allTopics.at(-1)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nextTopic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currentTopicIndex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&gt;= 0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currentTopicIndex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+ 1] OR NULL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currentActivity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currentTopic.activities.find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CALLBACK(activity))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completionPercentage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Math.round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allTopics.reduce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(HÀM CALLBACK(sum, topic), 0) /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 NGƯỢC LẠI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completedTopics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completedTopics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allTopics.length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currentPosition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THÌ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levelTitle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levels.find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(HÀM CALLBACK(level)).title,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currentActivity.title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"Roadmap completed",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activityRoute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currentActivity.route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"/user/courses",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completionPercentage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currentTopic.completionPercentage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NGƯỢC LẠI NULL,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currentLesson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THÌ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title: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route: `/user/learn/${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}`, status: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completionPercentage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currentTopic.completionPercentage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NGƯỢC LẠI NULL,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nextLesson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nextTopic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THÌ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nextTopic.topicId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title: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nextTopic.title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route: `/user/learn/${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nextTopic.topicId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}`, status: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nextTopic.status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completionPercentage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nextTopic.completionPercentage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NGƯỢC LẠI NULL, levels: levels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F638FE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15E5F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ProgressService.getProgress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getProgress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D24533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services/progress.service.js</w:t>
            </w:r>
          </w:p>
          <w:p w14:paraId="5598D23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topic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nhớ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C6AB5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ProgressService.getProgress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A88E2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statsResult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weakResult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Words]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streakResult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DailyActivity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RankedDates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totalLearned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totalLearned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correct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statsResult.recordset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[0].correct OR 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wrong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statsResult.recordset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[0].wrong OR 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streak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streakResult.recordset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[0].streak OR 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1994108C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604B81DB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6" w:name="_Toc233183439"/>
      <w:r w:rsidRPr="006E4468">
        <w:rPr>
          <w:rFonts w:ascii="Times New Roman" w:hAnsi="Times New Roman"/>
          <w:sz w:val="24"/>
          <w:szCs w:val="24"/>
        </w:rPr>
        <w:t>5. Module Gamification - XP, Level, Achievement</w:t>
      </w:r>
      <w:bookmarkEnd w:id="46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763E9CCF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BC194D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77AD4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XP, level, streak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achievement.</w:t>
            </w:r>
          </w:p>
        </w:tc>
      </w:tr>
      <w:tr w:rsidR="009C1CA8" w:rsidRPr="006E4468" w14:paraId="2D5B45A5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B129740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415B5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gamification.routes.js;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GamificationController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GamificationService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UserGamification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UserAchievements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59592188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8BA7C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B0592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Learner action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GamificationController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GamificationService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XP/level/achievement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DB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profile/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4B683B9E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58B72E7A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8C3F4BC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090D66C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7EA61B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205428CD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7EE1E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GamificationController.getProfile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CAD1DC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controllers/gamification.controller.js</w:t>
            </w:r>
          </w:p>
          <w:p w14:paraId="285B4FD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1336C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GamificationController.getProfile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28A52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profile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GamificationService.getProfile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profile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75E578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AE085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GamificationController.completePractice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completePractice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A825FC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controllers/gamification.controller.js</w:t>
            </w:r>
          </w:p>
          <w:p w14:paraId="06A0FFE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complete practice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gamification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, level, achievement.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870E7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GamificationController.completePractice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44117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completePractice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sessionKey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null,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sessionKey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typeofsessionKey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≠ "string"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"Missing practice session key"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reward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GamificationService.awardXP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(req.user.id,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eventType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PracticeComplete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sourceKey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`practice: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sessionKey.slice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(0, 120) }`, metadata: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 OR NULL,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 OR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totalAttempts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0 }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reward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39507524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lastRenderedPageBreak/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32A442EA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EAAA82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02350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3B99C0B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2D04A2B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A7DAA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GamificationService.awardXP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awardXP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eventType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sourceKey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null, metadata = null } = { })</w:t>
            </w:r>
          </w:p>
          <w:p w14:paraId="5C7C3C1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services/gamification.service.js</w:t>
            </w:r>
          </w:p>
          <w:p w14:paraId="251A2F2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XP,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level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tránh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sourceKey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8EA04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GamificationService.awardXP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A708A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awardXP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eventType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sourceKey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null, metadata = null }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amount = XP_REWARDS[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eventType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amount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Error(`Unsupported XP event type: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eventType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}`)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3AEFEB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E27C4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GamificationService.awardDailyLogin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awardDailyLogin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CC7768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services/gamification.service.js</w:t>
            </w:r>
          </w:p>
          <w:p w14:paraId="0B1C049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Cộng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thưởng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đăng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ngày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trì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streak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E9215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GamificationService.awardDailyLogin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B11CE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awardDailyLogin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this.awardXP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eventType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DailyLogin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sourceKey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`daily-login: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this.getDateKey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 }`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8925A0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6EBE2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GamificationService.checkAchievements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checkAchievements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281817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services/gamification.service.js</w:t>
            </w:r>
          </w:p>
          <w:p w14:paraId="3D50548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C8600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GamificationService.checkAchievements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19670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profile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this.getMetrics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result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Achievements,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unlockedIds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CALLBACK(row))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unlockedIds.length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this.getAchievements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profile)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allAchievements.filter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CALLBACK(achievement))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CBF567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937F6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GamificationService.getProfile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getProfile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28B5E3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services/gamification.service.js</w:t>
            </w:r>
          </w:p>
          <w:p w14:paraId="67AB69D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07ED3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GamificationService.getProfile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2432D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getProfile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this.checkAchievements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metrics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this.getMetrics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achievements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this.getAchievements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metrics)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...metrics, achievements: achievements,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unseenAchievements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achievements.filter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CALLBACK(achievement))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436516CE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1828B52E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7" w:name="_Toc233183440"/>
      <w:r w:rsidRPr="006E4468">
        <w:rPr>
          <w:rFonts w:ascii="Times New Roman" w:hAnsi="Times New Roman"/>
          <w:sz w:val="24"/>
          <w:szCs w:val="24"/>
        </w:rPr>
        <w:t xml:space="preserve">6. Module Admin - Quản </w:t>
      </w:r>
      <w:proofErr w:type="spellStart"/>
      <w:r w:rsidRPr="006E4468">
        <w:rPr>
          <w:rFonts w:ascii="Times New Roman" w:hAnsi="Times New Roman"/>
          <w:sz w:val="24"/>
          <w:szCs w:val="24"/>
        </w:rPr>
        <w:t>trị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hệ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thống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</w:t>
      </w:r>
      <w:bookmarkEnd w:id="47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0850B101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CBB5F1B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3C6DE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Quản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mini-test,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analytics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340E2625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AA31981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162EC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admin.routes.js;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auth permissions;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Topics, Words, Questions,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Users,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AuditLogs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, Notifications.</w:t>
            </w:r>
          </w:p>
        </w:tc>
      </w:tr>
      <w:tr w:rsidR="009C1CA8" w:rsidRPr="006E4468" w14:paraId="6B3AB297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DDA31C9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B4A56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Admin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admin.routes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verifyToken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checkPermission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checkAnyPermission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SQL Server/transaction -&gt; audit log -&gt; response.</w:t>
            </w:r>
          </w:p>
        </w:tc>
      </w:tr>
    </w:tbl>
    <w:p w14:paraId="45E237F3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717017D9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289511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F9148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6958730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1B62CFF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4FD0B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508256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148F973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A8042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B4EFD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cơ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3AE124D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8D233E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AdminController.getTopicCategories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getTopicCategories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31D8BE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4F8C906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8CB2E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B75E6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categories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categories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7D3D5C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00EF3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6E6B3C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4B8BB11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16548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B5218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topic data"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"Topic already exists"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"Topic code already exists"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1DEAE5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D849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AdminController.updateTopic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59394E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29C34C4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52707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B1B7A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(req.params.id,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["Invalid topic data", "Topic already exists", "Topic code already exists"].includes(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5CC936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D366C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AdminController.deleteTopic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71A76A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controllers/admin.controller.js</w:t>
            </w:r>
          </w:p>
          <w:p w14:paraId="3D4590B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CCDBD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AdminController.deleteTopic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19FB5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params.id,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result.success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result.archived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THÌ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vì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đang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NGƯỢC LẠI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archived: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result.archived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7773F3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3F728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AdminController.createTopicCategory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119103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198FD4C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E315C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AdminController.createTopicCategory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C88A8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["Invalid topic category data", "Topic category code already exists"].includes(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C78558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C05F6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AdminController.updateTopicCategory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319682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controllers/admin.controller.js</w:t>
            </w:r>
          </w:p>
          <w:p w14:paraId="40BEA48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BA6D2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FABED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(req.params.id,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["Invalid topic category data", "Topic category code already exists"].includes(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45CFDD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76464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AdminController.deleteTopicCategory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773060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62BA4A0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B5C29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AdminController.deleteTopicCategory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F6AD2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(req.params.id,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tắt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08768A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8311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531E17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65A244B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327E0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19240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0CC2F6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C66ED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895F87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1C6A552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50DA0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C864B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B6607B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43260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AdminController.getWordDetail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getWordDetail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F15FF4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39EF3DD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24C62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AdminController.getWordDetail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D2F74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getWordDetail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word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AdminService.getWordDetail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(req.params.id)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word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word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EF0BAE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438B1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AdminController.bulkImportWords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bulkImportWords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E3AE7D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74DDD73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loạt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9608D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AdminController.bulkImportWords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DEBC7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bulkImportWords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AdminService.bulkInsertWords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"Import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hoàn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tất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...result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import payload"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error.message.startsWith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("CSV must include")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EFE559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4021F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AdminController.previewWordImport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previewWordImport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B64C57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63F86F4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xem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D1B2C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AdminController.previewWordImport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C59BF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previewWordImport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AdminService.previewWordImport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result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import payload"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error.message.startsWith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("CSV must include")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930F56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262E1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AdminController.updateWord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9C1FC4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71F6CDF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481E6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C211C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A3CD6C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426E4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AdminController.deleteWord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D8D135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682C25B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AF6B9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AdminController.deleteWord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BE793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AdminService.archiveWord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0CC187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092EA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AdminController.hardDeleteWord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hardDeleteWord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A5038F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72A5B28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hard delete word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admin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BE760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AdminController.hardDeleteWord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C3B38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hardDeleteWord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vĩnh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viễn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AA43A1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D36AF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AdminController.getQuestionsByWord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getQuestionsByWord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9BB687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25A4467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30595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AdminController.getQuestionsByWord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DF253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getQuestionsByWord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cơ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BDAD21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55BFF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AdminController.createQuestion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9B2AD1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76A6377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A9FB2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AdminController.createQuestion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116342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AD21AF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B9CE9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AdminController.updateQuestion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737265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39C7778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425E2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22B04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(req.params.id,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F00825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60666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AdminController.deleteQuestion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244F8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7AF194C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E4E27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AdminController.deleteQuestion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CFEE9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(req.params.id,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88F863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948CD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AdminController.bulkImportQuestions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bulkImportQuestions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AEBA9B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5DD9846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loạt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B9377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AdminController.bulkImportQuestions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92889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bulkImportQuestions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AdminService.bulkInsertQuestions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TRẢ VỀ HTTP 200 CÙNG DỮ LIỆU { message: "Import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hoàn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tất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...result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import payload"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error.message.startsWith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("CSV must include")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B527C8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1BBE2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45A820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7F3C538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5CAF2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B8D1B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cơ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C58022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80041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82A816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51B4624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2C222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27078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req.user.id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Mini Test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D2C402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57A30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AdminController.updateMiniTest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8153B7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2197703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B7DC7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91CB2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(req.params.id,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mini test"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mini test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E0C1C8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5A725D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AdminController.publishMiniTest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publishMiniTest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862752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2434414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sang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bố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để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B9869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AdminController.publishMiniTest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6DB02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AdminService.setMiniTestStatus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(req.params.id, "Published", req.user.id, "Published from mini test manager")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mini test"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Xuất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bản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mini test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7F53CC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AEC51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AdminController.archiveMiniTest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archiveMiniTest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8CC456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5F9004F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sang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1A810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AdminController.archiveMiniTest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D567A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archiveMiniTest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AdminService.setMiniTestStatus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(req.params.id, "Archived", req.user.id, "Archived from mini test manager")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mini test"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"Lưu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mini test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D2E83C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29FF2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42E58F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3118588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09B1B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F3EF4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stats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AdminService.getDashboardStats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stats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810358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824A1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AdminController.getStudents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getStudents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D6194F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539DD46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EA3E4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AdminController.getStudents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63C88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getStudents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cơ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AFA9DA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E3A56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AdminController.createUser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584D8DB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3242F79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20CEE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AdminController.createUser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ADF0C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"Email already exists"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role"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user data"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9CAFA8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7E81E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AdminController.updateUser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F4984C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4276CF2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F612D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53E804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"Email already exists"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role"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user data"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DB0D6F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FA00B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AdminController.toggleStudentStatus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toggleStudentStatus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3FAF12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4D02629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toggle student status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admin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8D63F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AdminController.toggleStudentStatus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40F98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toggleStudentStatus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AdminService.toggleUserStatus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F0AAEA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33299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AdminController.updateUserRole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updateUserRole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79CFE66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37C758C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5A6D10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AE76A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id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role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(id, role)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vai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trò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304225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D9EE5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AdminController.getAnalytics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getAnalytics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E986A1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682C192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CDCA9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AdminController.getAnalytics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E2633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getAnalytics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AdminService.getAnalyticsData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729618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A6781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AdminController.getContentManagement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getContentManagement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D5ACAD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3F23ECC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3F45E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AdminController.getContentManagement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90D1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getContentManagement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AdminService.getContentManagementData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9C3B83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8FA79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AdminController.updateContentStatus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updateContentStatus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71D88D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3316E43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3ECCF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AdminController.updateContentStatus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4A845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dung"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86CB1F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7E580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AdminController.getPendingContent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getPendingContent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E0362F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52F8DC4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273FE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CB258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D26E5E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F45AD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AdminController.getContentReviewLogs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getContentReviewLogs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54D216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4B08251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83E30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AdminController.getContentReviewLogs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A9978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getContentReviewLogs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AdminService.getContentReviewLogs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req.params.entityType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req.params.entityId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"Invalid entity type"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E2A40D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4F33F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189BBD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5BF8D0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52302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0D3EA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cơ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CE4ED0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06A2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AdminController.getAuditLogs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getAuditLogs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5783585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64E0BB0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72CE1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AdminController.getAuditLogs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58E8B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getAuditLogs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cơ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15660E12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lastRenderedPageBreak/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02BF2008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368AEE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7C7D63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E33043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1CED233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3C946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AdminService.normalizePagination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normalizePagination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(page = 1, limit = 20,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maxLimit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100)</w:t>
            </w:r>
          </w:p>
          <w:p w14:paraId="2415B71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01DDA6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normalize pagination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admin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4F79B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FDC14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(page = 1, limit = 20,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maxLimit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(CHUYỂN SANG SỐ NGUYÊN(page, 10) OR 1, 1)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(CHUYỂN SANG SỐ NGUYÊN(limit, 10) OR 20, 1),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maxLimit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page: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limit: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offset: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- 1 *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3801BB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6D3EC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AdminService.logAdminAction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logAdminAction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action,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details = null)</w:t>
            </w:r>
          </w:p>
          <w:p w14:paraId="0A0D9EC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478FF26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audit log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trọng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5364A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AdminService.logAdminAction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48876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logAdminAction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action,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details = null)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THI TRUY VẤN [CÂU LỆNH CREATE]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AdminAuditLogs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console.warn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("Failed to write admin audit log",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FC7FDD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B4216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AdminService.logContentReview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logContentReview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oldStatus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newStatus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comment = null)</w:t>
            </w:r>
          </w:p>
          <w:p w14:paraId="0D7187A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576D6CA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log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EE26D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AdminService.logContentReview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55270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logContentReview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newStatus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comment = null)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ContentReviewLogs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021222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62961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AdminService.parseDelimitedImport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parseDelimitedImport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(input)</w:t>
            </w:r>
          </w:p>
          <w:p w14:paraId="4F25FBC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F37E27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file CSV/plain text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dòng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F7064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AdminService.parseDelimitedImport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B7D98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parseDelimitedImport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(input)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(input)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input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typeofinput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"object" AND input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input.words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input.words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input.questions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input.questions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7CC2FC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2813A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(page = 1, limit = 50, filters = { })</w:t>
            </w:r>
          </w:p>
          <w:p w14:paraId="5686AD3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07AFA54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65135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A3324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 = 1, limit = 50,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200)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status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conditions =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request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().input("Offset",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paging.offset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).input("Limit",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search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request.input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("Search",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sql.NVarChar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(250), `%${ search }%`)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47C0FF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50927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AdminService.getTopicCategories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getTopicCategories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110EF40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05B3CD5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D9499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E7F3A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Topics,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85425F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7C26C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topicData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3E984A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5092D00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42D8A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7E8F8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name = String(topicData.name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description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topicData.description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code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this.buildTopicCode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name)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THÌ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"Published"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name OR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topic data")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82DBBC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41A0B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AdminService.updateTopic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topicData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3BE7AF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D805FD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E8F26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A9123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name = NẾU topicData.name THÌ String(topicData.name).trim()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description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topicData.description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≠ undefined THÌ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topicData.description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code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this.buildTopicCode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undefined THÌ undefined NGƯỢC LẠI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THÌ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topicData.status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name AND description = NULL AND NOT code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undefined AND NOT status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topic data")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status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7C7FAF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89804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AdminService.deleteTopic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3F0C275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services/admin.service.js</w:t>
            </w:r>
          </w:p>
          <w:p w14:paraId="504D5FB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5DAAA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69755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dependencies = GỌI BẤT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row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dependencies.recordset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row.existsCount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{ success: false, archived: false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row.wordCount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row.miniTestCount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{ status: "Archived" },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{ success: true, archived: true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3930E1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F4174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AdminService.createTopicCategory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categoryData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82D92B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1762A95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0711D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438D5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name = String(categoryData.name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code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this.buildTopicCode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name)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description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categoryData.description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iconUrl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categoryData.iconUrl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displayOrder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categoryData.displayOrder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undefined THÌ true NGƯỢC LẠI Boolean(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name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topic category data")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DC4491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90520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AdminService.updateTopicCategory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categoryData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AA705D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149817B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D1D48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D399E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name = String(categoryData.name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code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this.buildTopicCode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name)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description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categoryData.description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iconUrl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categoryData.iconUrl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displayOrder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categoryData.displayOrder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undefined THÌ true NGƯỢC LẠI Boolean(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categoryData.isActive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name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topic category data")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F60238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34380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AdminService.deleteTopicCategory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deleteTopicCategory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categoryId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456C52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4FD73E9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8A032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CA6A04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success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result.rowsAffected.some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CALLBACK(count))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this.logAdminAction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"DISABLE_TOPIC_CATEGORY",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RETURN success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34620E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3FDA6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(page = 1, limit = 20, filters = { })</w:t>
            </w:r>
          </w:p>
          <w:p w14:paraId="5AAB15A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06BBA1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FCF8E5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94E5F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 = 1, limit = 20,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missingExamples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filters.missingExamples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true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filters.missingExamples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"true"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missingQuestions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filters.missingQuestions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true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filters.missingQuestions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"true"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sortBy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["term",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exampleCount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filters.sortBy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filters.sortBy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NGƯỢC LẠI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65A0A6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68E2E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AdminService.attachWordRelations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attachWordRelations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(pool, words)</w:t>
            </w:r>
          </w:p>
          <w:p w14:paraId="06D6BA5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6B6D14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attach word relations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admin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87637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AdminService.attachWordRelations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FEA70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attachWordRelations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(pool, words)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words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words.map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CALLBACK(word)).filter(Boolean)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idList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wordIds.join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(", 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relatedResult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ExampleSentences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Topics]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topicsByWord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examplesByWord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FOR EACH topic IN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relatedResult.recordsets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BB904A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4F373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AdminService.getWordDetail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getWordDetail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50517B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4F6C655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78462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AdminService.getWordDetail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27D23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getWordDetail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Words,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ExampleSentences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AdminAuditLogs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word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word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...word, topics: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[1] OR [], examples: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[2] OR [], questions: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[3] OR [],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auditLogs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[4] OR []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02D1CC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F3CDF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3B30393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4410DD2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022FD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F2F85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term, meaning, phonetic = '',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examples, status = 'Published'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THÌ [...new Set(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=&gt;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)).filter(Boolean))] NGƯỢC LẠI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validExamples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(examples)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examples.filter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CALLBACK(ex)) NGƯỢC LẠI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request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B2C924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B5167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AdminService.updateWord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null)</w:t>
            </w:r>
          </w:p>
          <w:p w14:paraId="072AD05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1087289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2D0F4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B0229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null)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term, meaning, phonetic = '',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examples, status = 'Published'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THÌ [...new Set(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=&gt;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)).filter(Boolean))]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validExamples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(examples)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examples.filter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CALLBACK(ex)) NGƯỢC LẠI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updateReq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B78746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F3FB2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AdminService.deleteWord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null)</w:t>
            </w:r>
          </w:p>
          <w:p w14:paraId="05F6760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5B1A141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81059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BFCF1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null)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request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Words,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COMMIT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[0].deleted &gt; 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success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BA440C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16858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AdminService.bulkInsertWords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bulkInsertWords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(input,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60DA4B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1476144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CSDL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transaction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kê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F46F9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AdminService.bulkInsertWords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69A32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bulkInsertWords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(input,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rows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this.parseWordImport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(input)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results = { success: 0, failed: 0, errors: []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referenceData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Topics]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partsOfSpeech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referenceData.recordsets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topics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referenceData.recordsets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[1] OR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partOfSpeechById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partsOfSpeech.map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CALLBACK(item)))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partOfSpeechByName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topicById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topics.map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CALLBACK(item)))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5504EC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5685B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AdminService.previewWordImport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previewWordImport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(input)</w:t>
            </w:r>
          </w:p>
          <w:p w14:paraId="4D555CE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5EDA016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xem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C75A7E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AdminService.preview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WordImport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B866E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previewWordImport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(input)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rows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this.parseWordImport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(input)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referenceData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Topics]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partsOfSpeech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referenceData.recordsets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topics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referenceData.recordsets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[1] OR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partOfSpeechById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partsOfSpeech.map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CALLBACK(item)))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partOfSpeechByName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topicById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topics.map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CALLBACK(item)))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topicByName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Map()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60F09C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EA542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AdminService.getQuestionsByWord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getQuestionsByWord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page = 1, limit = 20, filters = { })</w:t>
            </w:r>
          </w:p>
          <w:p w14:paraId="2CAB105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399DDD7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455F7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AdminService.getQuestionsByWord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6B43A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getQuestionsByWord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page = 1, limit = 20,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type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conditions = ["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@WordID"]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request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().input("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sql.BigInt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).input("Offset",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paging.offset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).input("Limit",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search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request.input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("Search",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sql.NVarChar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(250), `%${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search }%`)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78135B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F7D6C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AdminService.createQuestion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questionData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63F7CAA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3425C57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14BEB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E6636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questionText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'[]',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explanation, status = 'Published'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Questions]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created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this.logAdminAction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"CREATE_QUESTION", "Question", created.id,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status: status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created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363E8B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F6CDF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AdminService.updateQuestion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questionData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148CC8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10DA652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675F6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C41B9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questionText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'[]',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explanation, status = 'Published'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Questions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@QuestionID"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false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Questions]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B2CF29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E2B0E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AdminService.deleteQuestion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5A98F9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24F78A6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862BE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4EE82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request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mt]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COMMIT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[0].deleted &gt; 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30A4E6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635D3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AdminService.bulkInsertQuestions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bulkInsertQuestions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(input,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CFB6AB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543A75C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transaction.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C5383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AdminService.bulkInsertQuestions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0AAFE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bulkInsertQuestions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(input,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rows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this.parseQuestionImport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(input)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results = { success: 0, failed: 0, errors: []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FOR let index = 0; WHILE index &lt;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; index TĂNG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row = rows[index]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questionText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row.questionText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row.QuestionText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row.correctAnswer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row.CorrectAnswer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row.OptionsJson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"[]"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466796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6E0B4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(page = 1, limit = 20, filters = { })</w:t>
            </w:r>
          </w:p>
          <w:p w14:paraId="01B3581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584663B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6C074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60D8B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 = 1, limit = 20,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conditions =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request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().input("Offset",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paging.offset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).input("Limit",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search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request.input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("Search",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sql.NVarChar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(250), `%${ search }%`)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A88900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4B987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123F9D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C34C8A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02B22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79ED1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title, description,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request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FOR let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0; WHILE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&lt;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questionIds.length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TĂNG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AD512B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0A10C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AdminService.updateMiniTest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132203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1B09F4B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FD95B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65CF7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title, description,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updateReq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result.rowsAffected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ROLLBACK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540E04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3B2A4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AdminService.deleteMiniTest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deleteMiniTest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7D1CA0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6641098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mềm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đúng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tắc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181BD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AdminService.deleteMiniTest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F215F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deleteMiniTest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request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COMMIT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success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[0].deleted &gt; 0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success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A6F83F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E7AA2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AdminService.setMiniTestStatus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setMiniTestStatus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status,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comment = null)</w:t>
            </w:r>
          </w:p>
          <w:p w14:paraId="6676744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69579BC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set mini test status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admin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005F9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AdminService.setMiniTestStatus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60CB9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setMiniTestStatus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status,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comment = null)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@MiniTestID"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false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UPDATE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result.rowsAffected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65E23C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25D3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AdminService.getDashboardStats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getDashboardStats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2D232D4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398CE50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3ABDB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AdminService.getDashboardStats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8C171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getDashboardStats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Users, Words, Topics,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RETURN { ...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[0][0],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systemHealth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apiStatus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"OK",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databaseStatus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"Connected", environment: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process.env.NODE_ENV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"development",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uptimeSeconds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Math.round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process.uptime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()) },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userGrowth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[1],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weeklyActivity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[2],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userTypes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[3],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recentActivity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[4]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878FC3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48F1DA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AdminService.getStudents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getStudents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(page = 1, limit = 20, filters = { })</w:t>
            </w:r>
          </w:p>
          <w:p w14:paraId="5172447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27B8B80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78027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AdminService.getStudents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034BA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getStudents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 = 1, limit = 20,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role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conditions =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request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().input("Offset",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paging.offset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).input("Limit",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search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request.input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("Search",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sql.NVarChar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(250), `%${ search }%`)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4BD636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6F86B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AdminService.createUser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65900D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625154C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2E6B2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D2741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email, password, role = 'Learner',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true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assertValidUserRole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(role)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NOT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email OR NOT password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password.length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&lt; 6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user data")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existing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Users WHERE Email = @Email"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existing.recordset.length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Error("Email already exists")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D05E64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9B9C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AdminService.updateUser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updateUser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7CBE373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28596EC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FAD56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DAA55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updateUser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email, password, role = 'Learner',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true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assertValidUserRole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(role)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NOT email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user data")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existing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Users WHERE Email = @Email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&lt;&gt; @UserID"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existing.recordset.length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Error("Email already exists")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AEC4F1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600C6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AdminService.toggleUserStatus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toggleUserStatus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DC7D63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06726BF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toggle user status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admin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trị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A527C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AdminService.toggleUserStatus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F465A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toggleUserStatus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THI TRUY VẤN "UPDATE Users SET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CASE WHEN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1 THEN 0 ELSE 1 END,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UpdatedAt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SYSDATETIMEOFFSET()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@UserID"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true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9DFD51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A42C7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AdminService.updateUserRole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updateUserRole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roleName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34B4AD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3A820F7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9906E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AA934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roleName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assertValidUserRole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roleName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Roles,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result.rowsAffected.some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CALLBACK(count))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EF9AC2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FEC13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AdminService.updateContentStatus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updateContentStatus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status, comment },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A46A64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366E3F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4353B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AdminService.updateContentStatus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EF721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status, comment },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{ Topic: { table: "Topics", id: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}, Word: { table: "Words", id: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}, Question: { table: "Questions", id: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 },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{ table: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id: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publishColumn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true }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target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tableMap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target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entity type")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oldStatusResult.recordset.length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F82181A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B4F654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AdminService.getPendingContent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getPendingContent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7FEC7B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2E3E644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991C0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ED43F0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Words,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4A6B59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CE3784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AdminService.getContentReviewLogs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getContentReviewLogs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3D895B8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59887AD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DD8A8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AdminService.getContentReviewLogs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1869F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getContentReviewLogs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validEntityTypes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["Topic", "Word", "Question",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validEntityTypes.includes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Error("Invalid entity type")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ContentReviewLogs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89F198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9097C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AdminService.getAnalyticsData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getAnalyticsData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381A884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6CEBCCD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1EFA6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AdminService.getAnalyticsData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79EDA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getAnalyticsData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ExerciseAttempts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Words,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summary: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[0][0],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popularQuizzes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[1],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questionAccuracy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[2],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studyActivity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[3],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wordDistribution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[4],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difficultTopics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[5]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423987E5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A22AA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AdminService.getContentManagementData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getContentManagementData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2A4C0D4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42A571B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088A6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AdminService.getContentManagementData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B2036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getContentManagementData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Words,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summary: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[0][0], content: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[1], categories: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[2],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[3]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1CE206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1F313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AdminService.getNotifications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getNotifications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(page = 1, limit = 50, filters = { })</w:t>
            </w:r>
          </w:p>
          <w:p w14:paraId="2BB0AAD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3397682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837CC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56CB9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getNotifications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 = 1, limit = 50,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tableExists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tableExists.recordset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this.paginate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([],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type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deliveryChannel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filters.deliveryChannel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FCB663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BDC52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AdminService.getAuditLogs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getAuditLogs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(page = 1, limit = 50, filters = { })</w:t>
            </w:r>
          </w:p>
          <w:p w14:paraId="4A40D8F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34D10C6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D5582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AdminService.getAudit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A3CBB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getAuditLogs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 = 1, limit = 50,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tableExists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SELECT]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tableExists.recordset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this.paginate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([], 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paging.limit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action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691CA53E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0AFC18F6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8" w:name="_Toc233183441"/>
      <w:r w:rsidRPr="006E4468">
        <w:rPr>
          <w:rFonts w:ascii="Times New Roman" w:hAnsi="Times New Roman"/>
          <w:sz w:val="24"/>
          <w:szCs w:val="24"/>
        </w:rPr>
        <w:t xml:space="preserve">7. Module Creator - </w:t>
      </w:r>
      <w:proofErr w:type="spellStart"/>
      <w:r w:rsidRPr="006E4468">
        <w:rPr>
          <w:rFonts w:ascii="Times New Roman" w:hAnsi="Times New Roman"/>
          <w:sz w:val="24"/>
          <w:szCs w:val="24"/>
        </w:rPr>
        <w:t>Biên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tập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 </w:t>
      </w:r>
      <w:proofErr w:type="spellStart"/>
      <w:r w:rsidRPr="006E4468">
        <w:rPr>
          <w:rFonts w:ascii="Times New Roman" w:hAnsi="Times New Roman"/>
          <w:sz w:val="24"/>
          <w:szCs w:val="24"/>
        </w:rPr>
        <w:t>học</w:t>
      </w:r>
      <w:bookmarkEnd w:id="48"/>
      <w:proofErr w:type="spellEnd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13C05827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565C41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1DD6A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Cho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phép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content creator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topic,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mini-test, media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5B28E4F6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28C5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CEA1F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creator.routes.js;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CreatorController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CreatorService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ReviewService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Topics, Words, Questions,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, Media.</w:t>
            </w:r>
          </w:p>
        </w:tc>
      </w:tr>
      <w:tr w:rsidR="009C1CA8" w:rsidRPr="006E4468" w14:paraId="6EA5B6F5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AE495D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556F9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Creator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creator.routes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verifyToken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/permission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CreatorController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CreatorService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sở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hữu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SQL Server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submitForReview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6668D86D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466F7F3D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43BE83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F09D8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DD81A22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37D398C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712EC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CreatorController.getDashboard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getDashboard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71CB6E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43A091C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0485E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CreatorController.getDashboard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920B9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getDashboard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stats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CreatorService.getDashboardStats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stats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755BA7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9974A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CreatorController.getTopics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591D768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5A59BC1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909E8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1EB6C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CreatorService.getMyTopics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(req.user.id,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F4B956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DE60F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CreatorController.createTopic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43A840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73E7BF0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C98827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D263C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["Topic name or code already exists", "Topic category not found"].includes(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getCreatorErrorMessage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(err)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86149EE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AE5EE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CreatorController.submitTopicForReview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submitTopicForReview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97C051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75DBDAC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660B6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CreatorController.submitTopicForReview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BD0E80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submitTopicForReview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ok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CreatorService.submitForReview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("Topics",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req.params.id,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ok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thể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sai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AAB1EB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5DE1B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CreatorController.getWords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17A9E4E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6BC04D0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59270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CreatorController.getWords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3BAEB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CreatorService.getMyWords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(req.user.id,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764E62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C52F3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CreatorController.createWord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04B10C5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1732A09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47F34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F4BBB8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["Invalid part of speech", "Word already exists for this part of speech", "Topic not found or unavailable"].includes(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getCreatorErrorMessage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(err)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68E5AB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DDE3E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CreatorController.submitWordForReview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submitWordForReview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5F7D9D5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7109ECD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CF027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CreatorController.submitWordForReview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9D6DE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submitWordForReview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ok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CreatorService.submitWordForReview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(req.params.id,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ok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thể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"Word topics must be published before review"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"Các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chủ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gắn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với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vựng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phải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xuất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bản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trước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."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31B23A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3AD48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CreatorController.getQuestions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getQuestions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61F7314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632A578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6C644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CreatorController.getQuestions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4FE54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CreatorService.getMyQuestions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(req.user.id,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E38578D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331E6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CreatorController.createMiniTest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3B22F8E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47B30CA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lastRenderedPageBreak/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F8797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58C98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bài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test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data: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["Mini test contains duplicate questions", "Mini test requires at least one question", "Topic not found or unavailable", "Mini test questions must be owned and published"].includes(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getCreatorErrorMessage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(err)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E7AAE4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837A5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CreatorController.submitMiniTestForReview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submitMiniTestForReview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8F9255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controllers/creator.controller.js</w:t>
            </w:r>
          </w:p>
          <w:p w14:paraId="791A23E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thao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DFBEE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CreatorController.submitMiniTestForReview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AAFB6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submitMiniTestForReview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ok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CreatorService.submitMiniTestForReview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(req.params.id,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ok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thể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err.message.includes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("Published")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err.message.includes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ít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nhất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một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câu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hỏi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237BAA63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1286FDB7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A44695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89EC20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343FF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75D7377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C0094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CreatorService.getDashboardStats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getDashboardStats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652FF02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7B1D1DC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0D113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CreatorService.getDashb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oardStats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598F3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getDashboardStats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Words,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OR {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8C81A6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76F8C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CreatorService.getMyTopics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getMyTopics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filters = { })</w:t>
            </w:r>
          </w:p>
          <w:p w14:paraId="5B33384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5702959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30C81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CreatorService.getMyTopics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793A8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getMyTopics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CHUYỂN SANG SỐ NGUYÊN(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1)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(100,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CHUYỂN SANG SỐ NGUYÊN(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50))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offset = page - 1 *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req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().input("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sql.BigInt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where =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t.CreatedByUserID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@UserID"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("Status",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sql.NVarChar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(20),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where = "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t.ContentStatus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@Status"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81D2D4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A9998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CreatorService.createTopic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8741ED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69D02AE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0A78A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C3298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description,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category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@TopicCategoryID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1"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THROW ERROR TẠO Error("Topic category not found")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duplicate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Topics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@TopicName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@TopicCode"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100497B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25F0C0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CreatorService.updateTopic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updateTopic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(id, data,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435E5A5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15BB983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CA3D3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9AF6F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updateTopic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(id, data,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topicCode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description,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category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TopicCategories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TopicCategoryID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@TopicCategoryID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IsActive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1"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category.recordset.length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THROW ERROR TẠO Error("Topic category not found")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duplicate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54D467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0FA39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CreatorService.submitForReview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submitForReview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ta</w:t>
            </w:r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bleName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idColumn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id,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A02A7C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72EB3650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của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creator sang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đợi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8F7DA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CreatorService.submitForReview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D4E47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submitForReview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tableName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idColumn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req1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UPDATE]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upd.rowsAffected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 =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ROLLBACK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RETURN false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6AA381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94A3D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CreatorService.getMyWords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getMyWords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filters = { })</w:t>
            </w:r>
          </w:p>
          <w:p w14:paraId="115E1E7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62C366E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4FF4D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CreatorService.getMyWords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F72155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getMyWords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CHUYỂN SANG SỐ NGUYÊN(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1)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(100,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CHUYỂN SANG SỐ NGUYÊN(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50))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offset = page - 1 *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req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().input("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sql.BigInt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where =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w.CreatedByUserID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@UserID"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("Status",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sql.NVarChar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(20),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where = "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w.ContentStatus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@Status"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9FDCCA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37E50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CreatorService.createWord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A5A7A1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services/creator.service.js</w:t>
            </w:r>
          </w:p>
          <w:p w14:paraId="4C0991F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3104D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92DB8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term, meaning, phonetic,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examples } =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[...new Set(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Array.isArray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) ?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[])]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ownershipRequest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references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@PartOfSpeechID"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references.recordset.length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3B21CD1F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A1C68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CreatorService.updateWord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updateWord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(id, data,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1497C3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0B2FF2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6A5CC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CreatorService.updateWord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76DDA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updateWord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(id, data,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term, meaning, phonetic,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[], examples = [] } =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[...new Set(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"SELECT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FROM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WHERE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@PartOfSpeechID"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partOfSpeech.recordset.length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D7B3780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C6F15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CreatorService.createQuestion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createQuestion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D261AC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19DD512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7E31D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CreatorService.createQuestion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64B9AB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createQuestion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questionText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explanation } =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JSON.stringify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this.parseQuestionOptions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optionsJson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correctAnswer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word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Words]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Error("Word not found or unavailable")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Questions]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B53E68D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0CD4E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CreatorService.getMyMiniTests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getMyMiniTests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filters = { })</w:t>
            </w:r>
          </w:p>
          <w:p w14:paraId="464FC27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7CE3F2F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FED069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CreatorService.getMyMiniTests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32270F2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getMyMiniTests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CHUYỂN SANG SỐ NGUYÊN(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1)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(100,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Math.max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(1, CHUYỂN SANG SỐ NGUYÊN(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50))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offset = page - 1 *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pageSize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req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().input("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sql.BigInt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where =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mt.CreatedByUserID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@UserID"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req.input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("Status",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sql.NVarChar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(20),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where = " AND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mt.ContentStatus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@Status"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9E93A9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C0ABF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CreatorService.createMiniTest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5692804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4D509B5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64D14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BDFEE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(data,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{ title, description,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normalizedQuestionIds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this.validateMiniTestReferences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(transaction,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req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testResult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testResult.recordset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[0].id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88FB18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975B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CreatorService.addMiniTestItem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addMiniTestItem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miniTestId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5A4E2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services/creator.service.js</w:t>
            </w:r>
          </w:p>
          <w:p w14:paraId="2180723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add mini test item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creator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biên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7A9DCD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CreatorService.addMiniTestItem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8983BD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addMiniTestItem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checkRequest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sql.Request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(transaction)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check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MiniTestItems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check.recordset.length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ROLLBACK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RETURN false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3B99F636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1C8746C4" w14:textId="77777777" w:rsidR="009C1CA8" w:rsidRPr="006E4468" w:rsidRDefault="00816F46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49" w:name="_Toc233183442"/>
      <w:r w:rsidRPr="006E4468">
        <w:rPr>
          <w:rFonts w:ascii="Times New Roman" w:hAnsi="Times New Roman"/>
          <w:sz w:val="24"/>
          <w:szCs w:val="24"/>
        </w:rPr>
        <w:t xml:space="preserve">8. Module Review - </w:t>
      </w:r>
      <w:proofErr w:type="spellStart"/>
      <w:r w:rsidRPr="006E4468">
        <w:rPr>
          <w:rFonts w:ascii="Times New Roman" w:hAnsi="Times New Roman"/>
          <w:sz w:val="24"/>
          <w:szCs w:val="24"/>
        </w:rPr>
        <w:t>Kiểm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duyệt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nội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dung</w:t>
      </w:r>
      <w:bookmarkEnd w:id="49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15BFD95E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CB29C2E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B1E556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Quản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đợi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23FAC8E8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C02A969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2A1F2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review.routes.js;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ReviewController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ReviewService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review endpoints;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ContentReviewLogs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49249210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FA31A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750283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Reviewer/Admin -&gt; review routes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admin content-review routes -&gt; Controller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ReviewService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ContentStatus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ContentReviewLogs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1B044ADA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02E416F2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EB85B46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924A3F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437271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52B50DB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50F73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ReviewController.getPending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getPending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5427CBE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controllers/review.controller.js</w:t>
            </w:r>
          </w:p>
          <w:p w14:paraId="15C610C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A7DF5B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ReviewController.getPending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481E08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getPending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data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ReviewService.getPendingContent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data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next(err)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389676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DC2C9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ReviewController.approve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approve(req, res, next)</w:t>
            </w:r>
          </w:p>
          <w:p w14:paraId="47A6F05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controllers/review.controller.js</w:t>
            </w:r>
          </w:p>
          <w:p w14:paraId="6A5F643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đang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chờ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9482A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ReviewController.approve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65E18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approve(req,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ok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ReviewService.approve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ok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chờ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"EntityType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8F8B36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50F48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ReviewController.reject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reject(req, res, next)</w:t>
            </w:r>
          </w:p>
          <w:p w14:paraId="31C26AC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controllers/review.controller.js</w:t>
            </w:r>
          </w:p>
          <w:p w14:paraId="0A8694D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lưu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do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cần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chỉnh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08689F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ReviewController.reject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A2934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reject(req,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{ reason }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ok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ReviewService.reject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req.user.id, reason)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NOT ok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404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tìm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chờ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200 CÙNG DỮ LIỆU { message: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2807617E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0D58E174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33E7E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8546D8B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9FB6B8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4623D35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CDD69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ReviewService.getPendingContent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getPendingContent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64AE223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services/review.service.js</w:t>
            </w:r>
          </w:p>
          <w:p w14:paraId="07637D2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EC4637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ReviewService.getPendingContent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276A4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getPendingContent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SELECT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Topics, Words, Questions,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Users]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F6D342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6EC1D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ReviewService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._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resolveEntity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_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resolveEntity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F10034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services/review.service.js</w:t>
            </w:r>
          </w:p>
          <w:p w14:paraId="445B1D1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_resolve entity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module review -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77510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ReviewService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._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resolveEntity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6C14F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_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resolveEntity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input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"").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toLowerCase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map = { topic: { type: "Topic", table: "Topics",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idCol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TopicID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 }, word: { type: "Word", table: "Words",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idCol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 }, question: { type: "Question", table: "Questions",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idCol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 },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{ type: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", table: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idCol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MiniTestID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PublishedAt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ReviewedByUserID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ReviewedAt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entity = map[input]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entity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Error("EntityType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entity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AF7C48C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768FA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ReviewService.approve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approve(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2E71478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services/review.service.js</w:t>
            </w:r>
          </w:p>
          <w:p w14:paraId="4AD2657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duyệt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48BEC3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ReviewService.approve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6F0B26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approve(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 = this._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resolveEntity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extraSet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e.publishedAtCol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extraSet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`,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e.publishedAtCol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SYSDATETIMEOFFSET()`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0E649E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3C071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ReviewService.reject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async reject(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, reason)</w:t>
            </w:r>
          </w:p>
          <w:p w14:paraId="0FEA2F6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services/review.service.js</w:t>
            </w:r>
          </w:p>
          <w:p w14:paraId="2629D8C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kèm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chú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phản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hồi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6E8AB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ReviewService.reject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CC2CF9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reject(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reason)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 = this._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resolveEntity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transaction = TẠO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sql.Transaction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(pool)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BẮT ĐẦU TRANSACTION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extraSet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""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e.reviewedByCol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extraSet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`, 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e.reviewedByCol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 = @AdminID`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6CDFA67C" w14:textId="77777777" w:rsidR="009C1CA8" w:rsidRPr="006E4468" w:rsidRDefault="009C1CA8" w:rsidP="003C4E2E">
      <w:pPr>
        <w:spacing w:after="160"/>
        <w:ind w:left="0"/>
        <w:rPr>
          <w:rFonts w:ascii="Times New Roman" w:hAnsi="Times New Roman"/>
          <w:sz w:val="24"/>
          <w:szCs w:val="24"/>
        </w:rPr>
      </w:pPr>
    </w:p>
    <w:p w14:paraId="5B02DB28" w14:textId="200ABDDA" w:rsidR="009C1CA8" w:rsidRPr="006E4468" w:rsidRDefault="003C4E2E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50" w:name="_Toc233183444"/>
      <w:r>
        <w:rPr>
          <w:rFonts w:ascii="Times New Roman" w:hAnsi="Times New Roman"/>
          <w:sz w:val="24"/>
          <w:szCs w:val="24"/>
        </w:rPr>
        <w:t>9</w:t>
      </w:r>
      <w:r w:rsidRPr="006E4468">
        <w:rPr>
          <w:rFonts w:ascii="Times New Roman" w:hAnsi="Times New Roman"/>
          <w:sz w:val="24"/>
          <w:szCs w:val="24"/>
        </w:rPr>
        <w:t xml:space="preserve">. Module Report &amp; Notification - Báo </w:t>
      </w:r>
      <w:proofErr w:type="spellStart"/>
      <w:r w:rsidRPr="006E4468">
        <w:rPr>
          <w:rFonts w:ascii="Times New Roman" w:hAnsi="Times New Roman"/>
          <w:sz w:val="24"/>
          <w:szCs w:val="24"/>
        </w:rPr>
        <w:t>cáo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và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thông</w:t>
      </w:r>
      <w:proofErr w:type="spellEnd"/>
      <w:r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6E4468">
        <w:rPr>
          <w:rFonts w:ascii="Times New Roman" w:hAnsi="Times New Roman"/>
          <w:sz w:val="24"/>
          <w:szCs w:val="24"/>
        </w:rPr>
        <w:t>báo</w:t>
      </w:r>
      <w:bookmarkEnd w:id="50"/>
      <w:proofErr w:type="spellEnd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369A3FD8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79E6DF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ED6DC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Tiếp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53A46BB8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900A4C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EE7F4B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ReportService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notification endpoints;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notification/report endpoints;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Reports, Notifications.</w:t>
            </w:r>
          </w:p>
        </w:tc>
      </w:tr>
      <w:tr w:rsidR="009C1CA8" w:rsidRPr="006E4468" w14:paraId="1D64C12A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5C55E43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FBE2A2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User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report/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UserController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ReportService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. Admin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xem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report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announcement -&gt;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AdminController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AdminService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-&gt; Notifications/Reports.</w:t>
            </w:r>
          </w:p>
        </w:tc>
      </w:tr>
    </w:tbl>
    <w:p w14:paraId="3D53204E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2B29E8C4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90B2515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9A5ACF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9AC2A3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1BD553D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1D3834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UserController.createReport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createReport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2A6090CA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lastRenderedPageBreak/>
              <w:t>controllers/user.controller.js</w:t>
            </w:r>
          </w:p>
          <w:p w14:paraId="559F663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21D5E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UserController.createReport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17CB0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createReport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ReportService.createReport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(req.user.id,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"Report submitted", data: 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["Invalid report type", "Invalid entity type", "Report description is too short"].includes(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2943664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FD453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AdminController.getReports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getReports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C54B248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68485E8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6044B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AdminController.getReports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3976E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getReports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page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req.query.page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page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1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page = CHUYỂN SANG SỐ NGUYÊN(page,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cơ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10)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limit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req.query.limit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limit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tồn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chuyển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được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sang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nguyên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6BB78888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F78181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AdminController.sendAnnouncement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sendAnnouncement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(req, res, next)</w:t>
            </w:r>
          </w:p>
          <w:p w14:paraId="4430105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controllers/admin.controller.js</w:t>
            </w:r>
          </w:p>
          <w:p w14:paraId="02F0020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nhóm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8B466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Router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AdminController.sendAnnouncement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middleware auth/validate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request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params/query/body/user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HTTP response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next(error)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1982B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sendAnnouncement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result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AdminService.sendAnnouncement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TRẢ VỀ HTTP 201 CÙNG DỮ LIỆU { message: "Announcement queued", data: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result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error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"Missing title or message"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TRẢ VỀ HTTP 400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CHUYỂN LỖI CHO MIDDLEWARE XỬ LÝ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7AFDA723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lastRenderedPageBreak/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4FB64748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01F2E8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D09E9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F613835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158B060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ED9831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ReportService.createReport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createReport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reportData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19865BA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services/report.service.js</w:t>
            </w:r>
          </w:p>
          <w:p w14:paraId="5276D0C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từ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dung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sự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cố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trong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33494E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ReportService.createReport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41FCC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createReport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this.inferEntityType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"").trim(),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reportData.wordId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Number(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reportData.questionId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 OR NULL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title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reportData.title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).trim().slice(0, 200)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description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reportData.description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"").trim().slice(0, 2000)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this.assertOneOf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REPORT_TYPES, "report type")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this.assertOneOf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ENTITY_TYPES, "entity type")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359428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72388C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ReportService.getReports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getReports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(page = 1, limit = 20, filters = { })</w:t>
            </w:r>
          </w:p>
          <w:p w14:paraId="65F017B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services/report.service.js</w:t>
            </w:r>
          </w:p>
          <w:p w14:paraId="46CAC4E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áp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điều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lọc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phân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F0FB07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ReportService.getReports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6DB3A5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getReports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 = 1, limit = 20, filters = {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paging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this.normalizePagination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(page, limit, 100)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search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filters.search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filters.reportType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filters.entityType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priority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filters.priority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NẾU RỖNG THÌ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conditions = []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56665692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599CE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ReportService.updateReport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updateReport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reportId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, data,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)</w:t>
            </w:r>
          </w:p>
          <w:p w14:paraId="02E5AAA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services/report.service.js</w:t>
            </w:r>
          </w:p>
          <w:p w14:paraId="3FCFB25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Cập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ràng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buộc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FA656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ReportService.updateReport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108260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updateReport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reportId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data,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adminId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this.ensureSchema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status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data.status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priority =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data.priority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"").trim()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adminResponse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NẾU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data.adminResponse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undefined THÌ undefined NGƯỢC LẠI String(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data.adminResponse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"").trim().slice(0, 2000)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status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this.assertOneOf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(status, REPORT_STATUSES, "report status")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priority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this.assertOneOf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(priority, PRIORITIES, "priority")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1B9C0D9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13F3A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AdminService.sendAnnouncement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sendAnnouncement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({ audience = 'All users', title, message,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deliveryChannel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'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InApp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',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actionUrl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= null })</w:t>
            </w:r>
          </w:p>
          <w:p w14:paraId="2B766A77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78DF1E2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gửi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thông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nhóm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dùng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phù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95F1C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AdminService.sendAnnouncement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6A21B5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sendAnnouncement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({ audience = 'All users', title, message,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deliveryChannel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'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InApp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',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actionUrl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null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NOT title OR NOT message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THROW ERROR TẠO Error("Missing title or message")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Users, Notifications]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inserted: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[0].inserted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E109251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C26F56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AdminService.createDailyReminders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createDailyReminders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5A361E6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services/admin.service.js</w:t>
            </w:r>
          </w:p>
          <w:p w14:paraId="6938CE9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mới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sau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5AAF7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Controller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module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AdminService.createDailyReminders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tham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số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đầu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vào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lấy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SQL Server/pool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thực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hiện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transaction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hoặc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gọi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service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quan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dữ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liệu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tổng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controller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0ACABE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createDailyReminders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result = GỌI BẤT ĐỒNG BỘ THỰC THI TRUY VẤN [CÂU LỆNH INSERT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trên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Users,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UserWordProgress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, Notifications]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{ inserted: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result.recordset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[0].inserted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5CCA2F93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539007DF" w14:textId="43AAF8E7" w:rsidR="009C1CA8" w:rsidRPr="006E4468" w:rsidRDefault="003C4E2E">
      <w:pPr>
        <w:pStyle w:val="Heading3"/>
        <w:spacing w:after="80"/>
        <w:rPr>
          <w:rFonts w:ascii="Times New Roman" w:hAnsi="Times New Roman"/>
          <w:sz w:val="24"/>
          <w:szCs w:val="24"/>
        </w:rPr>
      </w:pPr>
      <w:bookmarkStart w:id="51" w:name="_Toc233183445"/>
      <w:r>
        <w:rPr>
          <w:rFonts w:ascii="Times New Roman" w:hAnsi="Times New Roman"/>
          <w:sz w:val="24"/>
          <w:szCs w:val="24"/>
        </w:rPr>
        <w:t>10</w:t>
      </w:r>
      <w:r w:rsidR="00816F46" w:rsidRPr="006E4468">
        <w:rPr>
          <w:rFonts w:ascii="Times New Roman" w:hAnsi="Times New Roman"/>
          <w:sz w:val="24"/>
          <w:szCs w:val="24"/>
        </w:rPr>
        <w:t xml:space="preserve">. Module System/Common - </w:t>
      </w:r>
      <w:proofErr w:type="spellStart"/>
      <w:r w:rsidR="00816F46" w:rsidRPr="006E4468">
        <w:rPr>
          <w:rFonts w:ascii="Times New Roman" w:hAnsi="Times New Roman"/>
          <w:sz w:val="24"/>
          <w:szCs w:val="24"/>
        </w:rPr>
        <w:t>Hạ</w:t>
      </w:r>
      <w:proofErr w:type="spellEnd"/>
      <w:r w:rsidR="00816F46" w:rsidRPr="006E4468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816F46" w:rsidRPr="006E4468">
        <w:rPr>
          <w:rFonts w:ascii="Times New Roman" w:hAnsi="Times New Roman"/>
          <w:sz w:val="24"/>
          <w:szCs w:val="24"/>
        </w:rPr>
        <w:t>tầng</w:t>
      </w:r>
      <w:proofErr w:type="spellEnd"/>
      <w:r w:rsidR="00816F46" w:rsidRPr="006E4468">
        <w:rPr>
          <w:rFonts w:ascii="Times New Roman" w:hAnsi="Times New Roman"/>
          <w:sz w:val="24"/>
          <w:szCs w:val="24"/>
        </w:rPr>
        <w:t xml:space="preserve"> backend</w:t>
      </w:r>
      <w:bookmarkEnd w:id="51"/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7344"/>
      </w:tblGrid>
      <w:tr w:rsidR="009C1CA8" w:rsidRPr="006E4468" w14:paraId="060185F1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8ADE50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57F76E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CSDL, validate request,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health-check, integration-test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shutdown an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  <w:tr w:rsidR="009C1CA8" w:rsidRPr="006E4468" w14:paraId="0EC6EAC5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37C11FF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Thành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phần</w:t>
            </w:r>
            <w:proofErr w:type="spellEnd"/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9CB13E4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>config/db.js; validate.js; errorHandler.js; health-check.js; integration-test.js; index.js.</w:t>
            </w:r>
          </w:p>
        </w:tc>
      </w:tr>
      <w:tr w:rsidR="009C1CA8" w:rsidRPr="006E4468" w14:paraId="228AAB83" w14:textId="77777777">
        <w:tc>
          <w:tcPr>
            <w:tcW w:w="2232" w:type="dxa"/>
            <w:shd w:val="clear" w:color="auto" w:fill="D9EAF7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0295259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module</w:t>
            </w:r>
          </w:p>
        </w:tc>
        <w:tc>
          <w:tcPr>
            <w:tcW w:w="7344" w:type="dxa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C48DE7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sz w:val="24"/>
                <w:szCs w:val="24"/>
              </w:rPr>
              <w:t xml:space="preserve">Express app -&gt; middleware JSON/CORS -&gt; routes -&gt; middleware auth/validate -&gt; controller -&gt; service -&gt; DB.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qua next(error)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về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errorHandler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</w:tr>
    </w:tbl>
    <w:p w14:paraId="3CE27843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Controller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07B7043F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72C7A9B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Controller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686519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FFB534A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6E048127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2A8782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errorHandler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errorHandler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(err, req, res, next)</w:t>
            </w:r>
          </w:p>
          <w:p w14:paraId="619D368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middlewares</w:t>
            </w:r>
            <w:proofErr w:type="spellEnd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/errorHandler.js</w:t>
            </w:r>
          </w:p>
          <w:p w14:paraId="6742C57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Chuẩn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hóa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backend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thành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HTTP status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JSON response.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9F5FC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Express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middleware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errorHandler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header/body/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thì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400/401/403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82AD39A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errorHandler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(err, 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console.error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err.stack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TRẢ VỀ HTTP 500 CÙNG DỮ LIỆU { message: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err.message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OR "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server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nội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bộ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" }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3DDB9693" w14:textId="77777777" w:rsidR="009C1CA8" w:rsidRPr="006E4468" w:rsidRDefault="00816F46">
      <w:pPr>
        <w:spacing w:after="80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b/>
          <w:sz w:val="24"/>
          <w:szCs w:val="24"/>
        </w:rPr>
        <w:t>Service / Middleware / Config</w:t>
      </w:r>
    </w:p>
    <w:tbl>
      <w:tblPr>
        <w:tblStyle w:val="TableGrid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808"/>
        <w:gridCol w:w="3024"/>
        <w:gridCol w:w="3744"/>
      </w:tblGrid>
      <w:tr w:rsidR="009C1CA8" w:rsidRPr="006E4468" w14:paraId="25D2D59A" w14:textId="77777777">
        <w:tc>
          <w:tcPr>
            <w:tcW w:w="2808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2C645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Hàm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Service</w:t>
            </w:r>
          </w:p>
        </w:tc>
        <w:tc>
          <w:tcPr>
            <w:tcW w:w="302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121667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Luồng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lý</w:t>
            </w:r>
            <w:proofErr w:type="spellEnd"/>
          </w:p>
        </w:tc>
        <w:tc>
          <w:tcPr>
            <w:tcW w:w="3744" w:type="dxa"/>
            <w:shd w:val="clear" w:color="auto" w:fill="EAF2F8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6F23B1E" w14:textId="77777777" w:rsidR="009C1CA8" w:rsidRPr="006E4468" w:rsidRDefault="00816F46">
            <w:pPr>
              <w:spacing w:before="0" w:after="40" w:line="245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Giả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mã</w:t>
            </w:r>
            <w:proofErr w:type="spellEnd"/>
          </w:p>
        </w:tc>
      </w:tr>
      <w:tr w:rsidR="009C1CA8" w:rsidRPr="006E4468" w14:paraId="72E1F64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59376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validate</w:t>
            </w:r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>validate(schema)</w:t>
            </w:r>
          </w:p>
          <w:p w14:paraId="0DAF6F0B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middlewares</w:t>
            </w:r>
            <w:proofErr w:type="spellEnd"/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/validate.js</w:t>
            </w:r>
          </w:p>
          <w:p w14:paraId="1E43BFC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r w:rsidRPr="006E4468">
              <w:rPr>
                <w:rFonts w:ascii="Times New Roman" w:hAnsi="Times New Roman"/>
                <w:sz w:val="24"/>
                <w:szCs w:val="24"/>
              </w:rPr>
              <w:t xml:space="preserve">Validate body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theo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schema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trước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controller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xử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lý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8220E44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Express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middleware validate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header/body/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quyền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user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thì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next()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không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lỗi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400/401/403</w:t>
            </w:r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D8A04AB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FUNCTION validate(schema)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RETURN MIDDLEWARE FUNCTION(req, res, next)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parsed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schema.parse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({ body: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query: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, params: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req.params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Object.prototype.hasOwnProperty.call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(parsed, "body")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parsed.body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IF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Object.prototype.hasOwnProperty.call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(parsed, "query")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req.query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parsed.query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02A94DC9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1B1D9AF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runHealthCheck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runHealthCheck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7EF8EAF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config/health-check.js</w:t>
            </w:r>
          </w:p>
          <w:p w14:paraId="2E5AB7C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biến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môi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trường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CSDL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schema.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9495A61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runHealthCheck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cấu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môi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trường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-&gt; log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thúc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an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1D3C91" w14:textId="3EC0E753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runHealthCheck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console.log("--- VOCABOOST SYSTEM DIAGNOSTIC ---")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requiredEnv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["DB_SERVER",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"DB_NAME", "JWT_SECRET"]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missing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requiredEnv.filter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(HÀM CALLBACK(k))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IF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missing.length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&gt; 0 THEN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console.error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(" MISSING ENV VARS: ",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missing.join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(", "))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ELSE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console.log(" Environment Variables: OK")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IF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239D3CC6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419D9F5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runIntegrationTest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runIntegrationTest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()</w:t>
            </w:r>
          </w:p>
          <w:p w14:paraId="5ECB5FD9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config/integration-test.js</w:t>
            </w:r>
          </w:p>
          <w:p w14:paraId="3B29027E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tích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hợp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nhanh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cho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cấu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truy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vấn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CSDL.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515C83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runIntegrationTest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cấu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môi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trường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log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thúc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an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56E508" w14:textId="0977360B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runIntegrationTest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console.log(" STARTING INTEGRATION TEST...")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console.log("1.Testing Registration...")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email = `test_${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Date.now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 }@example.com`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axios.post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(`${ API_URL }/auth/register`, {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fullName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: "Test User", email: email, password: "password123"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console.log("  Registration successful")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console.log("2.Testing Login...")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loginRes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axios.post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(`${ API_URL }/auth/login`, { email: email, password: "password123" })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token =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loginRes.data.token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...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  <w:tr w:rsidR="009C1CA8" w:rsidRPr="006E4468" w14:paraId="70867DE3" w14:textId="77777777">
        <w:tc>
          <w:tcPr>
            <w:tcW w:w="2808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313BBD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gracefulShutdown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br/>
              <w:t xml:space="preserve">async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lastRenderedPageBreak/>
              <w:t>gracefulShutdown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(signal)</w:t>
            </w:r>
          </w:p>
          <w:p w14:paraId="15CDAA4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hAnsi="Times New Roman"/>
                <w:i/>
                <w:sz w:val="24"/>
                <w:szCs w:val="24"/>
              </w:rPr>
              <w:t>index.js</w:t>
            </w:r>
          </w:p>
          <w:p w14:paraId="0E0995B3" w14:textId="77777777" w:rsidR="009C1CA8" w:rsidRPr="006E4468" w:rsidRDefault="00816F46">
            <w:pPr>
              <w:spacing w:before="0" w:after="40" w:line="245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Mục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>đích</w:t>
            </w:r>
            <w:proofErr w:type="spellEnd"/>
            <w:r w:rsidRPr="006E4468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server an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khi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nhận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tín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hiệu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dừng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ứng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hAnsi="Times New Roman"/>
                <w:sz w:val="24"/>
                <w:szCs w:val="24"/>
              </w:rPr>
              <w:t>dụng</w:t>
            </w:r>
            <w:proofErr w:type="spellEnd"/>
            <w:r w:rsidRPr="006E4468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302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C0A0D6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Chạy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tác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vụ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gracefulShutdown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đọc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cấu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hình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môi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trường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kiểm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tra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nối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/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trạng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thái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hệ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thống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-&gt; log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quả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và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kết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thúc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 xml:space="preserve"> an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toàn</w:t>
            </w:r>
            <w:proofErr w:type="spellEnd"/>
          </w:p>
        </w:tc>
        <w:tc>
          <w:tcPr>
            <w:tcW w:w="3744" w:type="dxa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8E6FD0C" w14:textId="77777777" w:rsidR="009C1CA8" w:rsidRPr="006E4468" w:rsidRDefault="00816F46">
            <w:pPr>
              <w:spacing w:before="0" w:line="228" w:lineRule="auto"/>
              <w:rPr>
                <w:rFonts w:ascii="Times New Roman" w:hAnsi="Times New Roman"/>
                <w:sz w:val="24"/>
                <w:szCs w:val="24"/>
              </w:rPr>
            </w:pP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 xml:space="preserve">FUNCTION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gracefulShutdown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(signal)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THỰC HIỆN 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lastRenderedPageBreak/>
              <w:t>console.log(`Received ${ signal }.Shutting down gracefully...`)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pool =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poolPromise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GỌI BẤT ĐỒNG BỘ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pool.close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console.log("Database pool closed.")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process.exit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(0)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CATCH err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console.error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("Error during shutdown: ", err)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    THỰC HIỆN </w:t>
            </w:r>
            <w:proofErr w:type="spellStart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process.exit</w:t>
            </w:r>
            <w:proofErr w:type="spellEnd"/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t>(1)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 xml:space="preserve">    END TRY</w:t>
            </w:r>
            <w:r w:rsidRPr="006E4468">
              <w:rPr>
                <w:rFonts w:ascii="Times New Roman" w:eastAsia="Courier New" w:hAnsi="Times New Roman"/>
                <w:sz w:val="24"/>
                <w:szCs w:val="24"/>
              </w:rPr>
              <w:br/>
              <w:t>END FUNCTION</w:t>
            </w:r>
          </w:p>
        </w:tc>
      </w:tr>
    </w:tbl>
    <w:p w14:paraId="72986712" w14:textId="77777777" w:rsidR="009C1CA8" w:rsidRPr="006E4468" w:rsidRDefault="009C1CA8">
      <w:pPr>
        <w:spacing w:after="160"/>
        <w:rPr>
          <w:rFonts w:ascii="Times New Roman" w:hAnsi="Times New Roman"/>
          <w:sz w:val="24"/>
          <w:szCs w:val="24"/>
        </w:rPr>
      </w:pPr>
    </w:p>
    <w:p w14:paraId="580F62B4" w14:textId="77777777" w:rsidR="00720EBA" w:rsidRPr="006E4468" w:rsidRDefault="00720EBA" w:rsidP="00720EBA">
      <w:pPr>
        <w:pStyle w:val="Heading1"/>
        <w:rPr>
          <w:rFonts w:ascii="Times New Roman" w:hAnsi="Times New Roman"/>
        </w:rPr>
      </w:pPr>
      <w:bookmarkStart w:id="52" w:name="_heading=h.3znysh7" w:colFirst="0" w:colLast="0"/>
      <w:bookmarkStart w:id="53" w:name="_Toc233126430"/>
      <w:bookmarkStart w:id="54" w:name="_Toc233183446"/>
      <w:bookmarkEnd w:id="52"/>
      <w:r w:rsidRPr="006E4468">
        <w:rPr>
          <w:rFonts w:ascii="Times New Roman" w:hAnsi="Times New Roman"/>
        </w:rPr>
        <w:lastRenderedPageBreak/>
        <w:t>THIẾT KẾ DỮ LIỆU</w:t>
      </w:r>
      <w:bookmarkEnd w:id="53"/>
      <w:bookmarkEnd w:id="54"/>
    </w:p>
    <w:p w14:paraId="614A7459" w14:textId="6A019926" w:rsidR="00720EBA" w:rsidRPr="006E4468" w:rsidRDefault="00720EBA" w:rsidP="00720EBA">
      <w:pPr>
        <w:rPr>
          <w:rFonts w:ascii="Times New Roman" w:hAnsi="Times New Roman"/>
          <w:sz w:val="24"/>
          <w:szCs w:val="24"/>
        </w:rPr>
      </w:pPr>
    </w:p>
    <w:p w14:paraId="05284BE2" w14:textId="77777777" w:rsidR="003154E5" w:rsidRPr="006E4468" w:rsidRDefault="003154E5" w:rsidP="003154E5">
      <w:pPr>
        <w:pStyle w:val="Heading1"/>
        <w:rPr>
          <w:rFonts w:ascii="Times New Roman" w:hAnsi="Times New Roman"/>
        </w:rPr>
      </w:pPr>
      <w:bookmarkStart w:id="55" w:name="_heading=h.2et92p0" w:colFirst="0" w:colLast="0"/>
      <w:bookmarkStart w:id="56" w:name="_heading=h.tyjcwt" w:colFirst="0" w:colLast="0"/>
      <w:bookmarkStart w:id="57" w:name="_Toc233126431"/>
      <w:bookmarkStart w:id="58" w:name="_Toc233183447"/>
      <w:bookmarkEnd w:id="55"/>
      <w:bookmarkEnd w:id="56"/>
      <w:r w:rsidRPr="006E4468">
        <w:rPr>
          <w:rFonts w:ascii="Times New Roman" w:hAnsi="Times New Roman"/>
        </w:rPr>
        <w:lastRenderedPageBreak/>
        <w:t>THIẾT KẾ GIAO DIỆN NGƯỜI DÙNG</w:t>
      </w:r>
      <w:bookmarkEnd w:id="57"/>
      <w:bookmarkEnd w:id="58"/>
    </w:p>
    <w:p w14:paraId="75F3C9C2" w14:textId="77777777" w:rsidR="003154E5" w:rsidRPr="006E4468" w:rsidRDefault="003154E5" w:rsidP="003154E5">
      <w:pPr>
        <w:pStyle w:val="NormalWeb"/>
        <w:ind w:hanging="2"/>
        <w:jc w:val="both"/>
        <w:outlineLvl w:val="1"/>
        <w:rPr>
          <w:b/>
          <w:bCs/>
          <w:i/>
          <w:iCs/>
          <w:color w:val="000000"/>
        </w:rPr>
      </w:pPr>
      <w:bookmarkStart w:id="59" w:name="_heading=h.uu8ryi9cis0n" w:colFirst="0" w:colLast="0"/>
      <w:bookmarkStart w:id="60" w:name="_Toc103349733"/>
      <w:bookmarkStart w:id="61" w:name="_Toc233183448"/>
      <w:bookmarkEnd w:id="59"/>
      <w:r w:rsidRPr="006E4468">
        <w:rPr>
          <w:b/>
          <w:bCs/>
          <w:color w:val="000000"/>
        </w:rPr>
        <w:t xml:space="preserve">6.1 Giao </w:t>
      </w:r>
      <w:proofErr w:type="spellStart"/>
      <w:r w:rsidRPr="006E4468">
        <w:rPr>
          <w:b/>
          <w:bCs/>
          <w:color w:val="000000"/>
        </w:rPr>
        <w:t>diện</w:t>
      </w:r>
      <w:proofErr w:type="spellEnd"/>
      <w:r w:rsidRPr="006E4468">
        <w:rPr>
          <w:b/>
          <w:bCs/>
          <w:color w:val="000000"/>
        </w:rPr>
        <w:t xml:space="preserve"> </w:t>
      </w:r>
      <w:proofErr w:type="spellStart"/>
      <w:r w:rsidRPr="006E4468">
        <w:rPr>
          <w:b/>
          <w:bCs/>
          <w:color w:val="000000"/>
        </w:rPr>
        <w:t>đăng</w:t>
      </w:r>
      <w:proofErr w:type="spellEnd"/>
      <w:r w:rsidRPr="006E4468">
        <w:rPr>
          <w:b/>
          <w:bCs/>
          <w:color w:val="000000"/>
        </w:rPr>
        <w:t xml:space="preserve"> </w:t>
      </w:r>
      <w:bookmarkEnd w:id="60"/>
      <w:proofErr w:type="spellStart"/>
      <w:r w:rsidRPr="006E4468">
        <w:rPr>
          <w:b/>
          <w:bCs/>
          <w:color w:val="000000"/>
        </w:rPr>
        <w:t>nhập</w:t>
      </w:r>
      <w:proofErr w:type="spellEnd"/>
      <w:r w:rsidRPr="006E4468">
        <w:rPr>
          <w:b/>
          <w:bCs/>
          <w:color w:val="000000"/>
        </w:rPr>
        <w:t xml:space="preserve">, </w:t>
      </w:r>
      <w:proofErr w:type="spellStart"/>
      <w:r w:rsidRPr="006E4468">
        <w:rPr>
          <w:b/>
          <w:bCs/>
          <w:color w:val="000000"/>
        </w:rPr>
        <w:t>người</w:t>
      </w:r>
      <w:proofErr w:type="spellEnd"/>
      <w:r w:rsidRPr="006E4468">
        <w:rPr>
          <w:b/>
          <w:bCs/>
          <w:color w:val="000000"/>
        </w:rPr>
        <w:t xml:space="preserve"> </w:t>
      </w:r>
      <w:proofErr w:type="spellStart"/>
      <w:r w:rsidRPr="006E4468">
        <w:rPr>
          <w:b/>
          <w:bCs/>
          <w:color w:val="000000"/>
        </w:rPr>
        <w:t>dùng</w:t>
      </w:r>
      <w:bookmarkEnd w:id="61"/>
      <w:proofErr w:type="spellEnd"/>
    </w:p>
    <w:p w14:paraId="248FFB35" w14:textId="77777777" w:rsidR="003154E5" w:rsidRPr="006E4468" w:rsidRDefault="003154E5" w:rsidP="003154E5">
      <w:pPr>
        <w:pStyle w:val="NormalWeb"/>
        <w:ind w:hanging="2"/>
      </w:pPr>
      <w:r w:rsidRPr="006E4468">
        <w:rPr>
          <w:color w:val="000000"/>
        </w:rPr>
        <w:t xml:space="preserve"> </w:t>
      </w:r>
      <w:r w:rsidRPr="006E4468">
        <w:rPr>
          <w:noProof/>
        </w:rPr>
        <w:drawing>
          <wp:inline distT="0" distB="0" distL="0" distR="0" wp14:anchorId="4486EA98" wp14:editId="06E29E91">
            <wp:extent cx="5943600" cy="4127500"/>
            <wp:effectExtent l="0" t="0" r="0" b="6350"/>
            <wp:docPr id="2001163626" name="Picture 20011636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4F11A" w14:textId="394D852A" w:rsidR="003154E5" w:rsidRPr="006E4468" w:rsidRDefault="003C4E2E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  <w:r w:rsidRPr="003C4E2E">
        <w:rPr>
          <w:rFonts w:ascii="Times New Roman" w:hAnsi="Times New Roman"/>
          <w:sz w:val="24"/>
          <w:szCs w:val="24"/>
        </w:rPr>
        <w:drawing>
          <wp:inline distT="0" distB="0" distL="0" distR="0" wp14:anchorId="6DFA7C50" wp14:editId="6B5F059F">
            <wp:extent cx="6122035" cy="304165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24BE9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54E6FED6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  <w:bookmarkStart w:id="62" w:name="_Toc103349734"/>
      <w:bookmarkStart w:id="63" w:name="_Toc233183449"/>
      <w:r w:rsidRPr="006E4468">
        <w:rPr>
          <w:b/>
          <w:bCs/>
          <w:i/>
          <w:iCs/>
          <w:noProof/>
        </w:rPr>
        <w:t>Hình 6.1.1: Giao diện đăng nhập, đăng kí hệ thống</w:t>
      </w:r>
      <w:bookmarkEnd w:id="62"/>
      <w:bookmarkEnd w:id="63"/>
    </w:p>
    <w:p w14:paraId="3CCB45BD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</w:p>
    <w:p w14:paraId="5D3F3003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64" w:name="_Toc233183450"/>
      <w:r w:rsidRPr="006E4468">
        <w:rPr>
          <w:b/>
          <w:bCs/>
          <w:i/>
          <w:iCs/>
          <w:noProof/>
        </w:rPr>
        <w:drawing>
          <wp:inline distT="0" distB="0" distL="0" distR="0" wp14:anchorId="5B7856BA" wp14:editId="32A3FCCE">
            <wp:extent cx="6122035" cy="3443605"/>
            <wp:effectExtent l="0" t="0" r="0" b="4445"/>
            <wp:docPr id="2001163668" name="Picture 20011636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4"/>
    </w:p>
    <w:p w14:paraId="5C21C073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65" w:name="_Toc233183451"/>
      <w:r w:rsidRPr="006E4468">
        <w:rPr>
          <w:b/>
          <w:bCs/>
          <w:i/>
          <w:iCs/>
          <w:noProof/>
        </w:rPr>
        <w:drawing>
          <wp:inline distT="0" distB="0" distL="0" distR="0" wp14:anchorId="58263F81" wp14:editId="4E5F1B71">
            <wp:extent cx="6122035" cy="3443605"/>
            <wp:effectExtent l="0" t="0" r="0" b="4445"/>
            <wp:docPr id="2001163669" name="Picture 20011636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5"/>
    </w:p>
    <w:p w14:paraId="15E0E20F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66" w:name="_Toc233183452"/>
      <w:r w:rsidRPr="006E4468">
        <w:rPr>
          <w:b/>
          <w:bCs/>
          <w:i/>
          <w:iCs/>
          <w:noProof/>
        </w:rPr>
        <w:t xml:space="preserve">Hình 6.1.2: Giao diện </w:t>
      </w:r>
      <w:proofErr w:type="spellStart"/>
      <w:r w:rsidRPr="006E4468">
        <w:rPr>
          <w:b/>
          <w:bCs/>
          <w:i/>
          <w:iCs/>
        </w:rPr>
        <w:t>bảng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điều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khiển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tập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với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mục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tiêu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ngày</w:t>
      </w:r>
      <w:proofErr w:type="spellEnd"/>
      <w:r w:rsidRPr="006E4468">
        <w:rPr>
          <w:b/>
          <w:bCs/>
          <w:i/>
          <w:iCs/>
        </w:rPr>
        <w:t xml:space="preserve">, XP, </w:t>
      </w:r>
      <w:proofErr w:type="spellStart"/>
      <w:r w:rsidRPr="006E4468">
        <w:rPr>
          <w:b/>
          <w:bCs/>
          <w:i/>
          <w:iCs/>
        </w:rPr>
        <w:t>chuỗi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, </w:t>
      </w:r>
      <w:proofErr w:type="spellStart"/>
      <w:r w:rsidRPr="006E4468">
        <w:rPr>
          <w:b/>
          <w:bCs/>
          <w:i/>
          <w:iCs/>
        </w:rPr>
        <w:t>hoạt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động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lộ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trình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tiếp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theo.</w:t>
      </w:r>
      <w:bookmarkEnd w:id="66"/>
      <w:proofErr w:type="spellEnd"/>
    </w:p>
    <w:p w14:paraId="6F4D0A9A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799C95C7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67" w:name="_Toc233183453"/>
      <w:r w:rsidRPr="006E4468">
        <w:rPr>
          <w:b/>
          <w:bCs/>
          <w:i/>
          <w:iCs/>
          <w:noProof/>
        </w:rPr>
        <w:lastRenderedPageBreak/>
        <w:drawing>
          <wp:inline distT="0" distB="0" distL="0" distR="0" wp14:anchorId="31ACA740" wp14:editId="47991CFD">
            <wp:extent cx="6122035" cy="3443605"/>
            <wp:effectExtent l="0" t="0" r="0" b="4445"/>
            <wp:docPr id="2001163670" name="Picture 20011636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</w:p>
    <w:p w14:paraId="072AD96D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68" w:name="_Toc233183454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6.1.3: Giao </w:t>
      </w:r>
      <w:proofErr w:type="spellStart"/>
      <w:r w:rsidRPr="006E4468">
        <w:rPr>
          <w:b/>
          <w:bCs/>
          <w:i/>
          <w:iCs/>
        </w:rPr>
        <w:t>diện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danh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sách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lộ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trình</w:t>
      </w:r>
      <w:proofErr w:type="spellEnd"/>
      <w:r w:rsidRPr="006E4468">
        <w:rPr>
          <w:b/>
          <w:bCs/>
          <w:i/>
          <w:iCs/>
        </w:rPr>
        <w:t>/</w:t>
      </w:r>
      <w:proofErr w:type="spellStart"/>
      <w:r w:rsidRPr="006E4468">
        <w:rPr>
          <w:b/>
          <w:bCs/>
          <w:i/>
          <w:iCs/>
        </w:rPr>
        <w:t>chủ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đề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giúp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viên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chọn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nội</w:t>
      </w:r>
      <w:proofErr w:type="spellEnd"/>
      <w:r w:rsidRPr="006E4468">
        <w:rPr>
          <w:b/>
          <w:bCs/>
          <w:i/>
          <w:iCs/>
        </w:rPr>
        <w:t xml:space="preserve"> dung </w:t>
      </w:r>
      <w:proofErr w:type="spellStart"/>
      <w:r w:rsidRPr="006E4468">
        <w:rPr>
          <w:b/>
          <w:bCs/>
          <w:i/>
          <w:iCs/>
        </w:rPr>
        <w:t>theo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thứ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tự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phù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hợp</w:t>
      </w:r>
      <w:proofErr w:type="spellEnd"/>
      <w:r w:rsidRPr="006E4468">
        <w:rPr>
          <w:b/>
          <w:bCs/>
          <w:i/>
          <w:iCs/>
        </w:rPr>
        <w:t>.</w:t>
      </w:r>
      <w:bookmarkEnd w:id="68"/>
    </w:p>
    <w:p w14:paraId="11E3CDE4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69" w:name="_Toc233183455"/>
      <w:r w:rsidRPr="006E4468">
        <w:rPr>
          <w:b/>
          <w:bCs/>
          <w:i/>
          <w:iCs/>
          <w:noProof/>
        </w:rPr>
        <w:drawing>
          <wp:inline distT="0" distB="0" distL="0" distR="0" wp14:anchorId="57F9EE79" wp14:editId="2A3E8C9F">
            <wp:extent cx="6122035" cy="3443605"/>
            <wp:effectExtent l="0" t="0" r="0" b="4445"/>
            <wp:docPr id="2001163671" name="Picture 20011636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9"/>
    </w:p>
    <w:p w14:paraId="6B5E6C82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0" w:name="_Toc233183456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6.1.4:</w:t>
      </w:r>
      <w:r w:rsidRPr="006E4468">
        <w:t xml:space="preserve"> </w:t>
      </w:r>
      <w:r w:rsidRPr="006E4468">
        <w:rPr>
          <w:b/>
          <w:bCs/>
          <w:i/>
          <w:iCs/>
        </w:rPr>
        <w:t xml:space="preserve">Khu </w:t>
      </w:r>
      <w:proofErr w:type="spellStart"/>
      <w:r w:rsidRPr="006E4468">
        <w:rPr>
          <w:b/>
          <w:bCs/>
          <w:i/>
          <w:iCs/>
        </w:rPr>
        <w:t>vực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chọn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chủ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đề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bắt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đầu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phiên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từ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vựng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bằng</w:t>
      </w:r>
      <w:proofErr w:type="spellEnd"/>
      <w:r w:rsidRPr="006E4468">
        <w:rPr>
          <w:b/>
          <w:bCs/>
          <w:i/>
          <w:iCs/>
        </w:rPr>
        <w:t xml:space="preserve"> flashcard</w:t>
      </w:r>
      <w:bookmarkEnd w:id="70"/>
    </w:p>
    <w:p w14:paraId="20759869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1" w:name="_Toc233183457"/>
      <w:r w:rsidRPr="006E4468">
        <w:rPr>
          <w:b/>
          <w:bCs/>
          <w:i/>
          <w:iCs/>
          <w:noProof/>
        </w:rPr>
        <w:lastRenderedPageBreak/>
        <w:drawing>
          <wp:inline distT="0" distB="0" distL="0" distR="0" wp14:anchorId="3CA5827C" wp14:editId="348B96E7">
            <wp:extent cx="6122035" cy="3443605"/>
            <wp:effectExtent l="0" t="0" r="0" b="4445"/>
            <wp:docPr id="2001163672" name="Picture 20011636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</w:p>
    <w:p w14:paraId="5A64BE3F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2" w:name="_Toc233183458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6.1.5: Giao </w:t>
      </w:r>
      <w:proofErr w:type="spellStart"/>
      <w:r w:rsidRPr="006E4468">
        <w:rPr>
          <w:b/>
          <w:bCs/>
          <w:i/>
          <w:iCs/>
        </w:rPr>
        <w:t>diện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xem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các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từ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vựng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trong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chủ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đề</w:t>
      </w:r>
      <w:bookmarkEnd w:id="72"/>
      <w:proofErr w:type="spellEnd"/>
    </w:p>
    <w:p w14:paraId="65E36960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3" w:name="_Toc233183459"/>
      <w:r w:rsidRPr="006E4468">
        <w:rPr>
          <w:b/>
          <w:bCs/>
          <w:i/>
          <w:iCs/>
          <w:noProof/>
        </w:rPr>
        <w:drawing>
          <wp:inline distT="0" distB="0" distL="0" distR="0" wp14:anchorId="6A28FD2C" wp14:editId="41857858">
            <wp:extent cx="6122035" cy="3443605"/>
            <wp:effectExtent l="0" t="0" r="0" b="4445"/>
            <wp:docPr id="2001163673" name="Picture 20011636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3"/>
    </w:p>
    <w:p w14:paraId="604E76B1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4" w:name="_Toc233183460"/>
      <w:r w:rsidRPr="006E4468">
        <w:rPr>
          <w:b/>
          <w:bCs/>
          <w:i/>
          <w:iCs/>
          <w:noProof/>
        </w:rPr>
        <w:lastRenderedPageBreak/>
        <w:drawing>
          <wp:inline distT="0" distB="0" distL="0" distR="0" wp14:anchorId="3866AF5F" wp14:editId="56629C76">
            <wp:extent cx="6122035" cy="3443605"/>
            <wp:effectExtent l="0" t="0" r="0" b="4445"/>
            <wp:docPr id="2001163674" name="Picture 2001163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4"/>
    </w:p>
    <w:p w14:paraId="3D2C56F1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5" w:name="_Toc233183461"/>
      <w:r w:rsidRPr="006E4468">
        <w:rPr>
          <w:b/>
          <w:bCs/>
          <w:i/>
          <w:iCs/>
          <w:noProof/>
        </w:rPr>
        <w:drawing>
          <wp:inline distT="0" distB="0" distL="0" distR="0" wp14:anchorId="2019499D" wp14:editId="0529D159">
            <wp:extent cx="6122035" cy="3443605"/>
            <wp:effectExtent l="0" t="0" r="0" b="4445"/>
            <wp:docPr id="2001163675" name="Picture 2001163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</w:p>
    <w:p w14:paraId="691031F1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6" w:name="_Toc233183462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6.1.6: Giao </w:t>
      </w:r>
      <w:proofErr w:type="spellStart"/>
      <w:r w:rsidRPr="006E4468">
        <w:rPr>
          <w:b/>
          <w:bCs/>
          <w:i/>
          <w:iCs/>
        </w:rPr>
        <w:t>diện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bằng</w:t>
      </w:r>
      <w:proofErr w:type="spellEnd"/>
      <w:r w:rsidRPr="006E4468">
        <w:rPr>
          <w:b/>
          <w:bCs/>
          <w:i/>
          <w:iCs/>
        </w:rPr>
        <w:t xml:space="preserve"> flashcard</w:t>
      </w:r>
      <w:bookmarkEnd w:id="76"/>
    </w:p>
    <w:p w14:paraId="2D58D4F3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43EE456B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26E9FD3A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7" w:name="_Toc233183463"/>
      <w:r w:rsidRPr="006E4468">
        <w:rPr>
          <w:b/>
          <w:bCs/>
          <w:i/>
          <w:iCs/>
          <w:noProof/>
        </w:rPr>
        <w:lastRenderedPageBreak/>
        <w:drawing>
          <wp:inline distT="0" distB="0" distL="0" distR="0" wp14:anchorId="3050F77C" wp14:editId="2D3313B5">
            <wp:extent cx="6122035" cy="3443605"/>
            <wp:effectExtent l="0" t="0" r="0" b="4445"/>
            <wp:docPr id="2001163676" name="Picture 20011636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7"/>
    </w:p>
    <w:p w14:paraId="79A46E5D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8" w:name="_Toc233183464"/>
      <w:r w:rsidRPr="006E4468">
        <w:rPr>
          <w:b/>
          <w:bCs/>
          <w:i/>
          <w:iCs/>
          <w:noProof/>
        </w:rPr>
        <w:drawing>
          <wp:inline distT="0" distB="0" distL="0" distR="0" wp14:anchorId="1B87E16B" wp14:editId="46DF9778">
            <wp:extent cx="6122035" cy="3443605"/>
            <wp:effectExtent l="0" t="0" r="0" b="4445"/>
            <wp:docPr id="2001163677" name="Picture 20011636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8"/>
    </w:p>
    <w:p w14:paraId="342ACCE3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6902F7E7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79" w:name="_Toc233183465"/>
      <w:r w:rsidRPr="006E4468">
        <w:rPr>
          <w:b/>
          <w:bCs/>
          <w:i/>
          <w:iCs/>
          <w:noProof/>
        </w:rPr>
        <w:lastRenderedPageBreak/>
        <w:drawing>
          <wp:inline distT="0" distB="0" distL="0" distR="0" wp14:anchorId="0AC2A905" wp14:editId="68DAD0CC">
            <wp:extent cx="6122035" cy="3443605"/>
            <wp:effectExtent l="0" t="0" r="0" b="4445"/>
            <wp:docPr id="2001163678" name="Picture 2001163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</w:p>
    <w:p w14:paraId="31ED5826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0" w:name="_Toc233183466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6.1.7: </w:t>
      </w:r>
      <w:proofErr w:type="spellStart"/>
      <w:r w:rsidRPr="006E4468">
        <w:rPr>
          <w:b/>
          <w:bCs/>
          <w:i/>
          <w:iCs/>
        </w:rPr>
        <w:t>Màn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chọn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chế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độ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luyện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tập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ôn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tập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thông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minh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theo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dữ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liệu</w:t>
      </w:r>
      <w:proofErr w:type="spellEnd"/>
      <w:r w:rsidRPr="006E4468">
        <w:rPr>
          <w:b/>
          <w:bCs/>
          <w:i/>
          <w:iCs/>
        </w:rPr>
        <w:t xml:space="preserve"> SRS.</w:t>
      </w:r>
      <w:bookmarkEnd w:id="80"/>
    </w:p>
    <w:p w14:paraId="795B6D9D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1" w:name="_Toc233183467"/>
      <w:r w:rsidRPr="006E4468">
        <w:rPr>
          <w:b/>
          <w:bCs/>
          <w:i/>
          <w:iCs/>
          <w:noProof/>
        </w:rPr>
        <w:drawing>
          <wp:inline distT="0" distB="0" distL="0" distR="0" wp14:anchorId="2D8913DA" wp14:editId="7ECB61B1">
            <wp:extent cx="6122035" cy="3443605"/>
            <wp:effectExtent l="0" t="0" r="0" b="4445"/>
            <wp:docPr id="2001163680" name="Picture 2001163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1"/>
    </w:p>
    <w:p w14:paraId="438908A3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2" w:name="_Toc233183468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6.1.8: Danh </w:t>
      </w:r>
      <w:proofErr w:type="spellStart"/>
      <w:r w:rsidRPr="006E4468">
        <w:rPr>
          <w:b/>
          <w:bCs/>
          <w:i/>
          <w:iCs/>
        </w:rPr>
        <w:t>sách</w:t>
      </w:r>
      <w:proofErr w:type="spellEnd"/>
      <w:r w:rsidRPr="006E4468">
        <w:rPr>
          <w:b/>
          <w:bCs/>
          <w:i/>
          <w:iCs/>
        </w:rPr>
        <w:t xml:space="preserve"> mini test </w:t>
      </w:r>
      <w:proofErr w:type="spellStart"/>
      <w:r w:rsidRPr="006E4468">
        <w:rPr>
          <w:b/>
          <w:bCs/>
          <w:i/>
          <w:iCs/>
        </w:rPr>
        <w:t>để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đánh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giá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mức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độ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ghi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nhớ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theo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dõi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kết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quả</w:t>
      </w:r>
      <w:proofErr w:type="spellEnd"/>
      <w:r w:rsidRPr="006E4468">
        <w:rPr>
          <w:b/>
          <w:bCs/>
          <w:i/>
          <w:iCs/>
        </w:rPr>
        <w:t>.</w:t>
      </w:r>
      <w:bookmarkEnd w:id="82"/>
    </w:p>
    <w:p w14:paraId="7B1D1E91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272A9A36" w14:textId="77777777" w:rsidR="003154E5" w:rsidRPr="006E4468" w:rsidRDefault="003154E5" w:rsidP="003154E5">
      <w:pPr>
        <w:ind w:left="0" w:hanging="2"/>
        <w:rPr>
          <w:rFonts w:ascii="Times New Roman" w:hAnsi="Times New Roman"/>
          <w:sz w:val="24"/>
          <w:szCs w:val="24"/>
        </w:rPr>
      </w:pPr>
    </w:p>
    <w:p w14:paraId="286AD512" w14:textId="77777777" w:rsidR="003154E5" w:rsidRPr="006E4468" w:rsidRDefault="003154E5" w:rsidP="003154E5">
      <w:pPr>
        <w:ind w:left="0" w:hanging="2"/>
        <w:rPr>
          <w:rFonts w:ascii="Times New Roman" w:hAnsi="Times New Roman"/>
          <w:b/>
          <w:bCs/>
          <w:i/>
          <w:iCs/>
          <w:sz w:val="24"/>
          <w:szCs w:val="24"/>
        </w:rPr>
      </w:pPr>
      <w:r w:rsidRPr="006E4468">
        <w:rPr>
          <w:rFonts w:ascii="Times New Roman" w:hAnsi="Times New Roman"/>
          <w:b/>
          <w:bCs/>
          <w:i/>
          <w:iCs/>
          <w:noProof/>
          <w:sz w:val="24"/>
          <w:szCs w:val="24"/>
        </w:rPr>
        <w:lastRenderedPageBreak/>
        <w:drawing>
          <wp:inline distT="0" distB="0" distL="0" distR="0" wp14:anchorId="5B6FB8C9" wp14:editId="6810F007">
            <wp:extent cx="6122035" cy="3443605"/>
            <wp:effectExtent l="0" t="0" r="0" b="4445"/>
            <wp:docPr id="2001163681" name="Picture 2001163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EA02" w14:textId="77777777" w:rsidR="003154E5" w:rsidRPr="006E4468" w:rsidRDefault="003154E5" w:rsidP="003154E5">
      <w:pPr>
        <w:tabs>
          <w:tab w:val="left" w:pos="3954"/>
        </w:tabs>
        <w:ind w:left="0"/>
        <w:rPr>
          <w:rFonts w:ascii="Times New Roman" w:hAnsi="Times New Roman"/>
          <w:sz w:val="24"/>
          <w:szCs w:val="24"/>
        </w:rPr>
      </w:pPr>
    </w:p>
    <w:p w14:paraId="442A19BB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3" w:name="_Toc233183469"/>
      <w:r w:rsidRPr="006E4468">
        <w:rPr>
          <w:b/>
          <w:bCs/>
          <w:i/>
          <w:iCs/>
          <w:noProof/>
        </w:rPr>
        <w:drawing>
          <wp:inline distT="0" distB="0" distL="0" distR="0" wp14:anchorId="6CD523CB" wp14:editId="47CB0820">
            <wp:extent cx="6122035" cy="3443605"/>
            <wp:effectExtent l="0" t="0" r="0" b="4445"/>
            <wp:docPr id="2001163682" name="Picture 20011636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</w:p>
    <w:p w14:paraId="1E29EDF5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</w:p>
    <w:p w14:paraId="499A8D5F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4" w:name="_Toc233183470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6.1.9: Giao </w:t>
      </w:r>
      <w:proofErr w:type="spellStart"/>
      <w:r w:rsidRPr="006E4468">
        <w:rPr>
          <w:b/>
          <w:bCs/>
          <w:i/>
          <w:iCs/>
        </w:rPr>
        <w:t>diện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luyện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tập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minitest</w:t>
      </w:r>
      <w:bookmarkEnd w:id="84"/>
      <w:proofErr w:type="spellEnd"/>
    </w:p>
    <w:p w14:paraId="492E4649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5" w:name="_Toc233183471"/>
      <w:r w:rsidRPr="006E4468">
        <w:rPr>
          <w:b/>
          <w:bCs/>
          <w:i/>
          <w:iCs/>
          <w:noProof/>
        </w:rPr>
        <w:lastRenderedPageBreak/>
        <w:drawing>
          <wp:inline distT="0" distB="0" distL="0" distR="0" wp14:anchorId="53038452" wp14:editId="48F82FAE">
            <wp:extent cx="6122035" cy="3443605"/>
            <wp:effectExtent l="0" t="0" r="0" b="4445"/>
            <wp:docPr id="2001163683" name="Picture 2001163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5"/>
    </w:p>
    <w:p w14:paraId="0F4B3105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r w:rsidRPr="006E4468">
        <w:rPr>
          <w:b/>
          <w:bCs/>
          <w:i/>
          <w:iCs/>
        </w:rPr>
        <w:t xml:space="preserve"> </w:t>
      </w:r>
    </w:p>
    <w:p w14:paraId="52A43FC4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6" w:name="_Toc233183472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6.1.10: </w:t>
      </w:r>
      <w:proofErr w:type="spellStart"/>
      <w:r w:rsidRPr="006E4468">
        <w:rPr>
          <w:b/>
          <w:bCs/>
          <w:i/>
          <w:iCs/>
        </w:rPr>
        <w:t>Nơi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lưu</w:t>
      </w:r>
      <w:proofErr w:type="spellEnd"/>
      <w:r w:rsidRPr="006E4468">
        <w:rPr>
          <w:b/>
          <w:bCs/>
          <w:i/>
          <w:iCs/>
        </w:rPr>
        <w:t xml:space="preserve">, </w:t>
      </w:r>
      <w:proofErr w:type="spellStart"/>
      <w:r w:rsidRPr="006E4468">
        <w:rPr>
          <w:b/>
          <w:bCs/>
          <w:i/>
          <w:iCs/>
        </w:rPr>
        <w:t>tìm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kiếm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quản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lý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những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từ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vựng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viên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muốn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ghi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nhớ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riêng</w:t>
      </w:r>
      <w:proofErr w:type="spellEnd"/>
      <w:r w:rsidRPr="006E4468">
        <w:rPr>
          <w:b/>
          <w:bCs/>
          <w:i/>
          <w:iCs/>
        </w:rPr>
        <w:t>.</w:t>
      </w:r>
      <w:bookmarkEnd w:id="86"/>
    </w:p>
    <w:p w14:paraId="022F2FD4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7" w:name="_Toc233183473"/>
      <w:r w:rsidRPr="006E4468">
        <w:rPr>
          <w:b/>
          <w:bCs/>
          <w:i/>
          <w:iCs/>
          <w:noProof/>
        </w:rPr>
        <w:drawing>
          <wp:inline distT="0" distB="0" distL="0" distR="0" wp14:anchorId="744A03A5" wp14:editId="567ABE30">
            <wp:extent cx="6122035" cy="3443605"/>
            <wp:effectExtent l="0" t="0" r="0" b="4445"/>
            <wp:docPr id="2001163679" name="Picture 2001163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</w:p>
    <w:p w14:paraId="674A8186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88" w:name="_Toc233183474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6.1.11: Các </w:t>
      </w:r>
      <w:proofErr w:type="spellStart"/>
      <w:r w:rsidRPr="006E4468">
        <w:rPr>
          <w:b/>
          <w:bCs/>
          <w:i/>
          <w:iCs/>
        </w:rPr>
        <w:t>huy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hiệu</w:t>
      </w:r>
      <w:proofErr w:type="spellEnd"/>
      <w:r w:rsidRPr="006E4468">
        <w:rPr>
          <w:b/>
          <w:bCs/>
          <w:i/>
          <w:iCs/>
        </w:rPr>
        <w:t xml:space="preserve">, </w:t>
      </w:r>
      <w:proofErr w:type="spellStart"/>
      <w:r w:rsidRPr="006E4468">
        <w:rPr>
          <w:b/>
          <w:bCs/>
          <w:i/>
          <w:iCs/>
        </w:rPr>
        <w:t>cột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mốc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tiến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độ</w:t>
      </w:r>
      <w:proofErr w:type="spellEnd"/>
      <w:r w:rsidRPr="006E4468">
        <w:rPr>
          <w:b/>
          <w:bCs/>
          <w:i/>
          <w:iCs/>
        </w:rPr>
        <w:t xml:space="preserve"> gamification </w:t>
      </w:r>
      <w:proofErr w:type="spellStart"/>
      <w:r w:rsidRPr="006E4468">
        <w:rPr>
          <w:b/>
          <w:bCs/>
          <w:i/>
          <w:iCs/>
        </w:rPr>
        <w:t>của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viên</w:t>
      </w:r>
      <w:proofErr w:type="spellEnd"/>
      <w:r w:rsidRPr="006E4468">
        <w:rPr>
          <w:b/>
          <w:bCs/>
          <w:i/>
          <w:iCs/>
        </w:rPr>
        <w:t>.</w:t>
      </w:r>
      <w:bookmarkEnd w:id="88"/>
    </w:p>
    <w:p w14:paraId="3057E3A6" w14:textId="77777777" w:rsidR="003154E5" w:rsidRPr="006E4468" w:rsidRDefault="003154E5" w:rsidP="003154E5">
      <w:pPr>
        <w:pStyle w:val="NormalWeb"/>
        <w:jc w:val="both"/>
        <w:outlineLvl w:val="1"/>
        <w:rPr>
          <w:b/>
          <w:bCs/>
          <w:i/>
          <w:iCs/>
          <w:color w:val="000000"/>
        </w:rPr>
      </w:pPr>
      <w:bookmarkStart w:id="89" w:name="_Toc103349735"/>
      <w:bookmarkStart w:id="90" w:name="_Toc233183475"/>
      <w:r w:rsidRPr="006E4468">
        <w:rPr>
          <w:b/>
          <w:bCs/>
          <w:color w:val="000000"/>
        </w:rPr>
        <w:t xml:space="preserve">6.2 Giao </w:t>
      </w:r>
      <w:proofErr w:type="spellStart"/>
      <w:r w:rsidRPr="006E4468">
        <w:rPr>
          <w:b/>
          <w:bCs/>
          <w:color w:val="000000"/>
        </w:rPr>
        <w:t>diện</w:t>
      </w:r>
      <w:proofErr w:type="spellEnd"/>
      <w:r w:rsidRPr="006E4468">
        <w:rPr>
          <w:b/>
          <w:bCs/>
          <w:color w:val="000000"/>
        </w:rPr>
        <w:t xml:space="preserve"> </w:t>
      </w:r>
      <w:proofErr w:type="spellStart"/>
      <w:r w:rsidRPr="006E4468">
        <w:rPr>
          <w:b/>
          <w:bCs/>
          <w:color w:val="000000"/>
        </w:rPr>
        <w:t>dành</w:t>
      </w:r>
      <w:proofErr w:type="spellEnd"/>
      <w:r w:rsidRPr="006E4468">
        <w:rPr>
          <w:b/>
          <w:bCs/>
          <w:color w:val="000000"/>
        </w:rPr>
        <w:t xml:space="preserve"> </w:t>
      </w:r>
      <w:proofErr w:type="spellStart"/>
      <w:r w:rsidRPr="006E4468">
        <w:rPr>
          <w:b/>
          <w:bCs/>
          <w:color w:val="000000"/>
        </w:rPr>
        <w:t>cho</w:t>
      </w:r>
      <w:proofErr w:type="spellEnd"/>
      <w:r w:rsidRPr="006E4468">
        <w:rPr>
          <w:b/>
          <w:bCs/>
          <w:color w:val="000000"/>
        </w:rPr>
        <w:t xml:space="preserve"> </w:t>
      </w:r>
      <w:proofErr w:type="spellStart"/>
      <w:r w:rsidRPr="006E4468">
        <w:rPr>
          <w:b/>
          <w:bCs/>
          <w:color w:val="000000"/>
        </w:rPr>
        <w:t>quản</w:t>
      </w:r>
      <w:proofErr w:type="spellEnd"/>
      <w:r w:rsidRPr="006E4468">
        <w:rPr>
          <w:b/>
          <w:bCs/>
          <w:color w:val="000000"/>
        </w:rPr>
        <w:t xml:space="preserve"> </w:t>
      </w:r>
      <w:proofErr w:type="spellStart"/>
      <w:r w:rsidRPr="006E4468">
        <w:rPr>
          <w:b/>
          <w:bCs/>
          <w:color w:val="000000"/>
        </w:rPr>
        <w:t>trị</w:t>
      </w:r>
      <w:proofErr w:type="spellEnd"/>
      <w:r w:rsidRPr="006E4468">
        <w:rPr>
          <w:b/>
          <w:bCs/>
          <w:color w:val="000000"/>
        </w:rPr>
        <w:t xml:space="preserve"> (admin)</w:t>
      </w:r>
      <w:bookmarkEnd w:id="89"/>
      <w:bookmarkEnd w:id="90"/>
    </w:p>
    <w:p w14:paraId="36C52C59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3DDF0AFC" wp14:editId="30B52D54">
            <wp:extent cx="6122035" cy="3393440"/>
            <wp:effectExtent l="0" t="0" r="0" b="0"/>
            <wp:docPr id="2001163629" name="Picture 20011636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3264" w14:textId="77777777" w:rsidR="003154E5" w:rsidRPr="006E4468" w:rsidRDefault="003154E5" w:rsidP="003154E5">
      <w:pPr>
        <w:pStyle w:val="NormalWeb"/>
        <w:jc w:val="center"/>
        <w:outlineLvl w:val="2"/>
        <w:rPr>
          <w:b/>
          <w:bCs/>
          <w:i/>
          <w:iCs/>
          <w:noProof/>
        </w:rPr>
      </w:pPr>
      <w:bookmarkStart w:id="91" w:name="_Toc103349736"/>
      <w:bookmarkStart w:id="92" w:name="_Toc233183476"/>
      <w:r w:rsidRPr="006E4468">
        <w:rPr>
          <w:b/>
          <w:bCs/>
          <w:i/>
          <w:iCs/>
          <w:noProof/>
        </w:rPr>
        <w:t xml:space="preserve">Hình 6.2.1: </w:t>
      </w:r>
      <w:bookmarkEnd w:id="91"/>
      <w:r w:rsidRPr="006E4468">
        <w:rPr>
          <w:b/>
          <w:bCs/>
          <w:i/>
          <w:iCs/>
          <w:noProof/>
        </w:rPr>
        <w:t>Dashboard hệ thống với KPI người dùng, nội dung, hoạt động học và trạng thái dịch vụ.</w:t>
      </w:r>
      <w:bookmarkEnd w:id="92"/>
    </w:p>
    <w:p w14:paraId="3DF0FAEC" w14:textId="77777777" w:rsidR="003154E5" w:rsidRPr="006E4468" w:rsidRDefault="003154E5" w:rsidP="003154E5">
      <w:pPr>
        <w:pStyle w:val="NormalWeb"/>
        <w:jc w:val="center"/>
        <w:outlineLvl w:val="2"/>
        <w:rPr>
          <w:b/>
          <w:bCs/>
          <w:i/>
          <w:iCs/>
          <w:noProof/>
        </w:rPr>
      </w:pPr>
      <w:bookmarkStart w:id="93" w:name="_Toc233183477"/>
      <w:r w:rsidRPr="006E4468">
        <w:rPr>
          <w:b/>
          <w:bCs/>
          <w:i/>
          <w:iCs/>
          <w:noProof/>
        </w:rPr>
        <w:drawing>
          <wp:inline distT="0" distB="0" distL="0" distR="0" wp14:anchorId="3198C9CE" wp14:editId="4D82B8F4">
            <wp:extent cx="6122035" cy="3417570"/>
            <wp:effectExtent l="0" t="0" r="0" b="0"/>
            <wp:docPr id="2001163631" name="Picture 20011636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3"/>
    </w:p>
    <w:p w14:paraId="60D70C58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</w:p>
    <w:p w14:paraId="3501794A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1496E640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  <w:bookmarkStart w:id="94" w:name="_Toc103349737"/>
      <w:bookmarkStart w:id="95" w:name="_Toc233183478"/>
      <w:r w:rsidRPr="006E4468">
        <w:rPr>
          <w:b/>
          <w:bCs/>
          <w:i/>
          <w:iCs/>
          <w:noProof/>
          <w:color w:val="000000"/>
        </w:rPr>
        <w:t xml:space="preserve">Hình 6.2.2: </w:t>
      </w:r>
      <w:bookmarkEnd w:id="94"/>
      <w:r w:rsidRPr="006E4468">
        <w:rPr>
          <w:b/>
          <w:bCs/>
          <w:i/>
          <w:iCs/>
          <w:noProof/>
          <w:color w:val="000000"/>
        </w:rPr>
        <w:t>Danh sách tài khoản, vai trò, trạng thái hoạt động và các thao tác quản trị.</w:t>
      </w:r>
      <w:bookmarkEnd w:id="95"/>
    </w:p>
    <w:p w14:paraId="7C0BDAF8" w14:textId="77777777" w:rsidR="003154E5" w:rsidRPr="006E4468" w:rsidRDefault="003154E5" w:rsidP="003154E5">
      <w:pPr>
        <w:pStyle w:val="NormalWeb"/>
        <w:ind w:hanging="2"/>
        <w:jc w:val="both"/>
      </w:pPr>
      <w:r w:rsidRPr="006E4468">
        <w:rPr>
          <w:noProof/>
        </w:rPr>
        <w:lastRenderedPageBreak/>
        <w:drawing>
          <wp:inline distT="0" distB="0" distL="0" distR="0" wp14:anchorId="2AFE4FAB" wp14:editId="79432397">
            <wp:extent cx="6122035" cy="3382645"/>
            <wp:effectExtent l="0" t="0" r="0" b="8255"/>
            <wp:docPr id="2001163648" name="Picture 20011636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655C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3B2971A2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</w:p>
    <w:p w14:paraId="3FF92D64" w14:textId="77777777" w:rsidR="003154E5" w:rsidRPr="006E4468" w:rsidRDefault="003154E5" w:rsidP="003154E5">
      <w:pPr>
        <w:pStyle w:val="NormalWeb"/>
        <w:ind w:hanging="2"/>
        <w:jc w:val="both"/>
      </w:pPr>
    </w:p>
    <w:p w14:paraId="554F317D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</w:rPr>
      </w:pPr>
      <w:bookmarkStart w:id="96" w:name="_Toc103349738"/>
      <w:bookmarkStart w:id="97" w:name="_Toc233183479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6.2.3: </w:t>
      </w:r>
      <w:bookmarkEnd w:id="96"/>
      <w:r w:rsidRPr="006E4468">
        <w:rPr>
          <w:b/>
          <w:bCs/>
          <w:i/>
          <w:iCs/>
        </w:rPr>
        <w:t xml:space="preserve">Giao </w:t>
      </w:r>
      <w:proofErr w:type="spellStart"/>
      <w:r w:rsidRPr="006E4468">
        <w:rPr>
          <w:b/>
          <w:bCs/>
          <w:i/>
          <w:iCs/>
        </w:rPr>
        <w:t>diện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tổng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hợp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chủ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đề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nội</w:t>
      </w:r>
      <w:proofErr w:type="spellEnd"/>
      <w:r w:rsidRPr="006E4468">
        <w:rPr>
          <w:b/>
          <w:bCs/>
          <w:i/>
          <w:iCs/>
        </w:rPr>
        <w:t xml:space="preserve"> dung </w:t>
      </w:r>
      <w:proofErr w:type="spellStart"/>
      <w:r w:rsidRPr="006E4468">
        <w:rPr>
          <w:b/>
          <w:bCs/>
          <w:i/>
          <w:iCs/>
        </w:rPr>
        <w:t>học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để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quản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trị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trạng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thái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xuất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bản</w:t>
      </w:r>
      <w:proofErr w:type="spellEnd"/>
      <w:r w:rsidRPr="006E4468">
        <w:rPr>
          <w:b/>
          <w:bCs/>
          <w:i/>
          <w:iCs/>
        </w:rPr>
        <w:t>.</w:t>
      </w:r>
      <w:bookmarkEnd w:id="97"/>
    </w:p>
    <w:p w14:paraId="5A2A7248" w14:textId="77777777" w:rsidR="003154E5" w:rsidRPr="006E4468" w:rsidRDefault="003154E5" w:rsidP="003154E5">
      <w:pPr>
        <w:pStyle w:val="NormalWeb"/>
        <w:ind w:hanging="2"/>
      </w:pPr>
      <w:r w:rsidRPr="006E4468">
        <w:rPr>
          <w:noProof/>
          <w:color w:val="000000"/>
        </w:rPr>
        <w:tab/>
      </w:r>
      <w:r w:rsidRPr="006E4468">
        <w:rPr>
          <w:noProof/>
          <w:color w:val="000000"/>
        </w:rPr>
        <w:tab/>
      </w:r>
      <w:r w:rsidRPr="006E4468">
        <w:rPr>
          <w:noProof/>
          <w:color w:val="000000"/>
        </w:rPr>
        <w:drawing>
          <wp:inline distT="0" distB="0" distL="0" distR="0" wp14:anchorId="1FB95B35" wp14:editId="24ECC3C4">
            <wp:extent cx="6122035" cy="3382645"/>
            <wp:effectExtent l="0" t="0" r="0" b="8255"/>
            <wp:docPr id="2001163649" name="Picture 2001163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F273F" w14:textId="77777777" w:rsidR="003154E5" w:rsidRPr="006E4468" w:rsidRDefault="003154E5" w:rsidP="003154E5">
      <w:pPr>
        <w:pStyle w:val="NormalWeb"/>
        <w:tabs>
          <w:tab w:val="left" w:pos="4054"/>
        </w:tabs>
        <w:ind w:hanging="2"/>
        <w:jc w:val="both"/>
        <w:rPr>
          <w:noProof/>
          <w:color w:val="000000"/>
        </w:rPr>
      </w:pPr>
    </w:p>
    <w:p w14:paraId="284175BA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noProof/>
        </w:rPr>
      </w:pPr>
      <w:bookmarkStart w:id="98" w:name="_Toc103349739"/>
      <w:bookmarkStart w:id="99" w:name="_Toc233183480"/>
      <w:r w:rsidRPr="006E4468">
        <w:rPr>
          <w:b/>
          <w:bCs/>
          <w:i/>
          <w:iCs/>
          <w:noProof/>
          <w:color w:val="000000"/>
        </w:rPr>
        <w:t xml:space="preserve">Hình 6.2.4: Giao diện </w:t>
      </w:r>
      <w:bookmarkEnd w:id="98"/>
      <w:r w:rsidRPr="006E4468">
        <w:rPr>
          <w:b/>
          <w:bCs/>
          <w:i/>
          <w:iCs/>
          <w:noProof/>
          <w:color w:val="000000"/>
        </w:rPr>
        <w:t>hàng đợi kiểm duyệt nội dung do biên tập viên gửi lên.</w:t>
      </w:r>
      <w:bookmarkEnd w:id="99"/>
    </w:p>
    <w:p w14:paraId="724E323D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2A1F02EE" wp14:editId="02C03E4E">
            <wp:extent cx="6122035" cy="3390265"/>
            <wp:effectExtent l="0" t="0" r="0" b="635"/>
            <wp:docPr id="2001163650" name="Picture 2001163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4DEA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03BBD850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100" w:name="_Toc103349740"/>
      <w:bookmarkStart w:id="101" w:name="_Toc233183481"/>
      <w:r w:rsidRPr="006E4468">
        <w:rPr>
          <w:b/>
          <w:bCs/>
          <w:i/>
          <w:iCs/>
          <w:noProof/>
          <w:color w:val="000000"/>
        </w:rPr>
        <w:t xml:space="preserve">Hình 6.2.5: Giao diện </w:t>
      </w:r>
      <w:bookmarkEnd w:id="100"/>
      <w:r w:rsidRPr="006E4468">
        <w:rPr>
          <w:b/>
          <w:bCs/>
          <w:i/>
          <w:iCs/>
          <w:noProof/>
          <w:color w:val="000000"/>
        </w:rPr>
        <w:t>danh sách phản hồi/báo lỗi của học viên và quy trình xử lý.</w:t>
      </w:r>
      <w:bookmarkEnd w:id="101"/>
    </w:p>
    <w:p w14:paraId="5866216B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  <w:r w:rsidRPr="006E4468">
        <w:rPr>
          <w:noProof/>
          <w:color w:val="000000"/>
        </w:rPr>
        <w:drawing>
          <wp:inline distT="0" distB="0" distL="0" distR="0" wp14:anchorId="2422E1A6" wp14:editId="69375055">
            <wp:extent cx="6122035" cy="3376295"/>
            <wp:effectExtent l="0" t="0" r="0" b="0"/>
            <wp:docPr id="2001163651" name="Picture 2001163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CF417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</w:p>
    <w:p w14:paraId="2ECCF79D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08441309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noProof/>
          <w:color w:val="000000"/>
        </w:rPr>
      </w:pPr>
      <w:bookmarkStart w:id="102" w:name="_Toc103349741"/>
      <w:bookmarkStart w:id="103" w:name="_Toc233183482"/>
      <w:r w:rsidRPr="006E4468">
        <w:rPr>
          <w:b/>
          <w:bCs/>
          <w:i/>
          <w:iCs/>
          <w:noProof/>
          <w:color w:val="000000"/>
        </w:rPr>
        <w:t xml:space="preserve">Hình 6.2.6: Giao diện </w:t>
      </w:r>
      <w:bookmarkEnd w:id="102"/>
      <w:r w:rsidRPr="006E4468">
        <w:rPr>
          <w:b/>
          <w:bCs/>
          <w:i/>
          <w:iCs/>
          <w:noProof/>
          <w:color w:val="000000"/>
        </w:rPr>
        <w:t>Quản lý các nhóm danh mục dùng để phân loại chủ đề học.</w:t>
      </w:r>
      <w:bookmarkEnd w:id="103"/>
    </w:p>
    <w:p w14:paraId="369B014F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A11B21C" wp14:editId="63EA9EDB">
            <wp:extent cx="6122035" cy="3429635"/>
            <wp:effectExtent l="0" t="0" r="0" b="0"/>
            <wp:docPr id="2001163652" name="Picture 20011636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0A6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29BBCF0D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104" w:name="_Toc103349742"/>
      <w:bookmarkStart w:id="105" w:name="_Toc233183483"/>
      <w:r w:rsidRPr="006E4468">
        <w:rPr>
          <w:b/>
          <w:bCs/>
          <w:i/>
          <w:iCs/>
          <w:noProof/>
          <w:color w:val="000000"/>
        </w:rPr>
        <w:t xml:space="preserve">Hình 6.2.7: </w:t>
      </w:r>
      <w:bookmarkEnd w:id="104"/>
      <w:r w:rsidRPr="006E4468">
        <w:rPr>
          <w:b/>
          <w:bCs/>
          <w:i/>
          <w:iCs/>
          <w:noProof/>
          <w:color w:val="000000"/>
        </w:rPr>
        <w:t>Biểu đồ phân tích người dùng, học tập và dữ liệu nội dung toàn hệ thống.</w:t>
      </w:r>
      <w:bookmarkEnd w:id="105"/>
    </w:p>
    <w:p w14:paraId="2502EB2F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  <w:r w:rsidRPr="006E4468">
        <w:rPr>
          <w:noProof/>
          <w:color w:val="000000"/>
        </w:rPr>
        <w:drawing>
          <wp:inline distT="0" distB="0" distL="0" distR="0" wp14:anchorId="3ADD2AB9" wp14:editId="51BCDC03">
            <wp:extent cx="6122035" cy="3354705"/>
            <wp:effectExtent l="0" t="0" r="0" b="0"/>
            <wp:docPr id="2001163653" name="Picture 20011636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52C28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</w:p>
    <w:p w14:paraId="6D7C02AC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497F8256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106" w:name="_Toc103349743"/>
      <w:bookmarkStart w:id="107" w:name="_Toc233183484"/>
      <w:r w:rsidRPr="006E4468">
        <w:rPr>
          <w:b/>
          <w:bCs/>
          <w:i/>
          <w:iCs/>
          <w:noProof/>
          <w:color w:val="000000"/>
        </w:rPr>
        <w:t xml:space="preserve">Hình 6.2.8: Giao diện </w:t>
      </w:r>
      <w:bookmarkEnd w:id="106"/>
      <w:r w:rsidRPr="006E4468">
        <w:rPr>
          <w:b/>
          <w:bCs/>
          <w:i/>
          <w:iCs/>
          <w:noProof/>
          <w:color w:val="000000"/>
        </w:rPr>
        <w:t>theo dõi các hành động quản trị và thay đổi dữ liệu quan trọng.</w:t>
      </w:r>
      <w:bookmarkEnd w:id="107"/>
    </w:p>
    <w:p w14:paraId="3BB7EED7" w14:textId="77777777" w:rsidR="003154E5" w:rsidRPr="006E4468" w:rsidRDefault="003154E5" w:rsidP="003154E5">
      <w:pPr>
        <w:pStyle w:val="NormalWeb"/>
        <w:ind w:hanging="2"/>
        <w:jc w:val="both"/>
        <w:rPr>
          <w:noProof/>
          <w:color w:val="000000"/>
        </w:rPr>
      </w:pPr>
    </w:p>
    <w:p w14:paraId="1A528087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5515301" wp14:editId="2BEA2721">
            <wp:extent cx="6122035" cy="3410585"/>
            <wp:effectExtent l="0" t="0" r="0" b="0"/>
            <wp:docPr id="2001163654" name="Picture 20011636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98D63" w14:textId="77777777" w:rsidR="003154E5" w:rsidRPr="006E4468" w:rsidRDefault="003154E5" w:rsidP="003154E5">
      <w:pPr>
        <w:pStyle w:val="NormalWeb"/>
        <w:ind w:hanging="2"/>
        <w:jc w:val="both"/>
      </w:pPr>
    </w:p>
    <w:p w14:paraId="715200B4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71F1EF40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108" w:name="_Toc103349744"/>
      <w:bookmarkStart w:id="109" w:name="_Toc233183485"/>
      <w:r w:rsidRPr="006E4468">
        <w:rPr>
          <w:b/>
          <w:bCs/>
          <w:i/>
          <w:iCs/>
          <w:noProof/>
          <w:color w:val="000000"/>
        </w:rPr>
        <w:t xml:space="preserve">Hình 6.2.9: Giao diện </w:t>
      </w:r>
      <w:bookmarkEnd w:id="108"/>
      <w:r w:rsidRPr="006E4468">
        <w:rPr>
          <w:b/>
          <w:bCs/>
          <w:i/>
          <w:iCs/>
          <w:noProof/>
          <w:color w:val="000000"/>
        </w:rPr>
        <w:t>gửi thông báo chung và tạo lời nhắc học hằng ngày.</w:t>
      </w:r>
      <w:bookmarkEnd w:id="109"/>
    </w:p>
    <w:p w14:paraId="69745FCF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</w:p>
    <w:p w14:paraId="308C8841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  <w:r w:rsidRPr="006E4468"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50EBE7B1" wp14:editId="05244ED1">
            <wp:extent cx="6122035" cy="3375025"/>
            <wp:effectExtent l="0" t="0" r="0" b="0"/>
            <wp:docPr id="2001163667" name="Picture 20011636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E95A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202BDCF7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110" w:name="_Toc103349745"/>
      <w:bookmarkStart w:id="111" w:name="_Toc233183486"/>
      <w:r w:rsidRPr="006E4468">
        <w:rPr>
          <w:b/>
          <w:bCs/>
          <w:i/>
          <w:iCs/>
          <w:noProof/>
          <w:color w:val="000000"/>
        </w:rPr>
        <w:t xml:space="preserve">Hình 6.2.10: Giao diện </w:t>
      </w:r>
      <w:bookmarkEnd w:id="110"/>
      <w:r w:rsidRPr="006E4468">
        <w:rPr>
          <w:b/>
          <w:bCs/>
          <w:i/>
          <w:iCs/>
          <w:noProof/>
          <w:color w:val="000000"/>
        </w:rPr>
        <w:t>bảng dữ liệu từ vựng với tìm kiếm, lọc, nhập hàng loạt và CRUD.</w:t>
      </w:r>
      <w:bookmarkEnd w:id="111"/>
    </w:p>
    <w:p w14:paraId="4DC8BD35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  <w:color w:val="000000"/>
        </w:rPr>
      </w:pPr>
      <w:bookmarkStart w:id="112" w:name="_Toc233183487"/>
      <w:r w:rsidRPr="006E4468">
        <w:rPr>
          <w:b/>
          <w:bCs/>
          <w:i/>
          <w:iCs/>
          <w:noProof/>
          <w:color w:val="000000"/>
        </w:rPr>
        <w:drawing>
          <wp:inline distT="0" distB="0" distL="0" distR="0" wp14:anchorId="5CF04F69" wp14:editId="0A2364C9">
            <wp:extent cx="6122035" cy="3399790"/>
            <wp:effectExtent l="0" t="0" r="0" b="0"/>
            <wp:docPr id="2001163655" name="Picture 20011636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2"/>
    </w:p>
    <w:p w14:paraId="290F6D0D" w14:textId="77777777" w:rsidR="003154E5" w:rsidRPr="006E4468" w:rsidRDefault="003154E5" w:rsidP="003154E5">
      <w:pPr>
        <w:pStyle w:val="NormalWeb"/>
        <w:ind w:hanging="2"/>
        <w:jc w:val="center"/>
        <w:outlineLvl w:val="2"/>
      </w:pPr>
    </w:p>
    <w:p w14:paraId="4FD75A8C" w14:textId="77777777" w:rsidR="003154E5" w:rsidRPr="006E4468" w:rsidRDefault="003154E5" w:rsidP="003154E5">
      <w:pPr>
        <w:pStyle w:val="NormalWeb"/>
        <w:ind w:hanging="2"/>
        <w:jc w:val="both"/>
      </w:pPr>
    </w:p>
    <w:p w14:paraId="13B98A00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  <w:color w:val="000000"/>
        </w:rPr>
      </w:pPr>
      <w:r w:rsidRPr="006E4468">
        <w:rPr>
          <w:b/>
          <w:bCs/>
          <w:i/>
          <w:iCs/>
          <w:noProof/>
          <w:color w:val="000000"/>
        </w:rPr>
        <w:t>Hình 6.2.11: Giao diện quản lý câu hỏi luyện tập gắn với từ vựng và chủ đề.</w:t>
      </w:r>
    </w:p>
    <w:p w14:paraId="4FEFCD02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  <w:color w:val="000000"/>
        </w:rPr>
      </w:pPr>
      <w:r w:rsidRPr="006E4468">
        <w:rPr>
          <w:b/>
          <w:bCs/>
          <w:i/>
          <w:iCs/>
          <w:noProof/>
          <w:color w:val="000000"/>
        </w:rPr>
        <w:lastRenderedPageBreak/>
        <w:drawing>
          <wp:inline distT="0" distB="0" distL="0" distR="0" wp14:anchorId="0ADE2D3E" wp14:editId="087A5C2C">
            <wp:extent cx="6122035" cy="3397885"/>
            <wp:effectExtent l="0" t="0" r="0" b="0"/>
            <wp:docPr id="2001163656" name="Picture 20011636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8A99B" w14:textId="77777777" w:rsidR="003154E5" w:rsidRPr="006E4468" w:rsidRDefault="003154E5" w:rsidP="003154E5">
      <w:pPr>
        <w:spacing w:before="100" w:beforeAutospacing="1" w:after="100" w:afterAutospacing="1" w:line="240" w:lineRule="auto"/>
        <w:ind w:left="0" w:hanging="2"/>
        <w:rPr>
          <w:rFonts w:ascii="Times New Roman" w:hAnsi="Times New Roman"/>
          <w:sz w:val="24"/>
          <w:szCs w:val="24"/>
        </w:rPr>
      </w:pPr>
    </w:p>
    <w:p w14:paraId="24AF7E05" w14:textId="77777777" w:rsidR="003154E5" w:rsidRPr="006E4468" w:rsidRDefault="003154E5" w:rsidP="003154E5">
      <w:pPr>
        <w:pStyle w:val="NormalWeb"/>
        <w:ind w:hanging="2"/>
        <w:jc w:val="both"/>
      </w:pPr>
    </w:p>
    <w:p w14:paraId="7B825011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  <w:color w:val="000000"/>
        </w:rPr>
      </w:pPr>
      <w:r w:rsidRPr="006E4468">
        <w:rPr>
          <w:b/>
          <w:bCs/>
          <w:i/>
          <w:iCs/>
          <w:noProof/>
          <w:color w:val="000000"/>
        </w:rPr>
        <w:t>Hình 6.2.12: Giao diện tạo, chỉnh sửa, xuất bản và lưu trữ các bài kiểm tra ngắn.</w:t>
      </w:r>
    </w:p>
    <w:p w14:paraId="51469C9A" w14:textId="77777777" w:rsidR="003154E5" w:rsidRPr="006E4468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  <w:bookmarkStart w:id="113" w:name="_Toc103349746"/>
      <w:bookmarkStart w:id="114" w:name="_Toc233183488"/>
      <w:r w:rsidRPr="006E4468">
        <w:rPr>
          <w:b/>
          <w:bCs/>
        </w:rPr>
        <w:t xml:space="preserve">6.3 Giao </w:t>
      </w:r>
      <w:proofErr w:type="spellStart"/>
      <w:r w:rsidRPr="006E4468">
        <w:rPr>
          <w:b/>
          <w:bCs/>
        </w:rPr>
        <w:t>diện</w:t>
      </w:r>
      <w:proofErr w:type="spellEnd"/>
      <w:r w:rsidRPr="006E4468">
        <w:rPr>
          <w:b/>
          <w:bCs/>
        </w:rPr>
        <w:t xml:space="preserve"> </w:t>
      </w:r>
      <w:proofErr w:type="spellStart"/>
      <w:r w:rsidRPr="006E4468">
        <w:rPr>
          <w:b/>
          <w:bCs/>
        </w:rPr>
        <w:t>dành</w:t>
      </w:r>
      <w:proofErr w:type="spellEnd"/>
      <w:r w:rsidRPr="006E4468">
        <w:rPr>
          <w:b/>
          <w:bCs/>
        </w:rPr>
        <w:t xml:space="preserve"> </w:t>
      </w:r>
      <w:proofErr w:type="spellStart"/>
      <w:r w:rsidRPr="006E4468">
        <w:rPr>
          <w:b/>
          <w:bCs/>
        </w:rPr>
        <w:t>cho</w:t>
      </w:r>
      <w:proofErr w:type="spellEnd"/>
      <w:r w:rsidRPr="006E4468">
        <w:rPr>
          <w:b/>
          <w:bCs/>
        </w:rPr>
        <w:t xml:space="preserve"> </w:t>
      </w:r>
      <w:bookmarkEnd w:id="113"/>
      <w:r w:rsidRPr="006E4468">
        <w:rPr>
          <w:b/>
          <w:bCs/>
        </w:rPr>
        <w:t>Creator</w:t>
      </w:r>
      <w:bookmarkEnd w:id="114"/>
    </w:p>
    <w:p w14:paraId="1CF2A6AD" w14:textId="77777777" w:rsidR="003154E5" w:rsidRPr="006E4468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  <w:bookmarkStart w:id="115" w:name="_Toc233183489"/>
      <w:r w:rsidRPr="006E4468">
        <w:rPr>
          <w:b/>
          <w:bCs/>
          <w:noProof/>
        </w:rPr>
        <w:drawing>
          <wp:inline distT="0" distB="0" distL="0" distR="0" wp14:anchorId="592EC3BF" wp14:editId="72186654">
            <wp:extent cx="6122035" cy="3367405"/>
            <wp:effectExtent l="0" t="0" r="0" b="4445"/>
            <wp:docPr id="2001163657" name="Picture 2001163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5"/>
    </w:p>
    <w:p w14:paraId="23F0EF73" w14:textId="77777777" w:rsidR="003154E5" w:rsidRPr="006E4468" w:rsidRDefault="003154E5" w:rsidP="003154E5">
      <w:pPr>
        <w:pStyle w:val="NormalWeb"/>
        <w:ind w:hanging="2"/>
        <w:jc w:val="center"/>
        <w:outlineLvl w:val="1"/>
        <w:rPr>
          <w:b/>
          <w:bCs/>
          <w:i/>
          <w:iCs/>
        </w:rPr>
      </w:pPr>
      <w:bookmarkStart w:id="116" w:name="_Toc233183490"/>
      <w:proofErr w:type="spellStart"/>
      <w:r w:rsidRPr="006E4468">
        <w:rPr>
          <w:b/>
          <w:bCs/>
          <w:i/>
          <w:iCs/>
        </w:rPr>
        <w:t>Hình</w:t>
      </w:r>
      <w:proofErr w:type="spellEnd"/>
      <w:r w:rsidRPr="006E4468">
        <w:rPr>
          <w:b/>
          <w:bCs/>
          <w:i/>
          <w:iCs/>
        </w:rPr>
        <w:t xml:space="preserve"> 6.3.1: </w:t>
      </w:r>
      <w:proofErr w:type="spellStart"/>
      <w:r w:rsidRPr="006E4468">
        <w:rPr>
          <w:b/>
          <w:bCs/>
          <w:i/>
          <w:iCs/>
        </w:rPr>
        <w:t>Tổng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quan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số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lượng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chủ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đề</w:t>
      </w:r>
      <w:proofErr w:type="spellEnd"/>
      <w:r w:rsidRPr="006E4468">
        <w:rPr>
          <w:b/>
          <w:bCs/>
          <w:i/>
          <w:iCs/>
        </w:rPr>
        <w:t xml:space="preserve">, </w:t>
      </w:r>
      <w:proofErr w:type="spellStart"/>
      <w:r w:rsidRPr="006E4468">
        <w:rPr>
          <w:b/>
          <w:bCs/>
          <w:i/>
          <w:iCs/>
        </w:rPr>
        <w:t>từ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vựng</w:t>
      </w:r>
      <w:proofErr w:type="spellEnd"/>
      <w:r w:rsidRPr="006E4468">
        <w:rPr>
          <w:b/>
          <w:bCs/>
          <w:i/>
          <w:iCs/>
        </w:rPr>
        <w:t xml:space="preserve">, </w:t>
      </w:r>
      <w:proofErr w:type="spellStart"/>
      <w:r w:rsidRPr="006E4468">
        <w:rPr>
          <w:b/>
          <w:bCs/>
          <w:i/>
          <w:iCs/>
        </w:rPr>
        <w:t>câu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hỏi</w:t>
      </w:r>
      <w:proofErr w:type="spellEnd"/>
      <w:r w:rsidRPr="006E4468">
        <w:rPr>
          <w:b/>
          <w:bCs/>
          <w:i/>
          <w:iCs/>
        </w:rPr>
        <w:t xml:space="preserve">, </w:t>
      </w:r>
      <w:proofErr w:type="spellStart"/>
      <w:r w:rsidRPr="006E4468">
        <w:rPr>
          <w:b/>
          <w:bCs/>
          <w:i/>
          <w:iCs/>
        </w:rPr>
        <w:t>bài</w:t>
      </w:r>
      <w:proofErr w:type="spellEnd"/>
      <w:r w:rsidRPr="006E4468">
        <w:rPr>
          <w:b/>
          <w:bCs/>
          <w:i/>
          <w:iCs/>
        </w:rPr>
        <w:t xml:space="preserve"> test </w:t>
      </w:r>
      <w:proofErr w:type="spellStart"/>
      <w:r w:rsidRPr="006E4468">
        <w:rPr>
          <w:b/>
          <w:bCs/>
          <w:i/>
          <w:iCs/>
        </w:rPr>
        <w:t>và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trạng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thái</w:t>
      </w:r>
      <w:proofErr w:type="spellEnd"/>
      <w:r w:rsidRPr="006E4468">
        <w:rPr>
          <w:b/>
          <w:bCs/>
          <w:i/>
          <w:iCs/>
        </w:rPr>
        <w:t xml:space="preserve"> </w:t>
      </w:r>
      <w:proofErr w:type="spellStart"/>
      <w:r w:rsidRPr="006E4468">
        <w:rPr>
          <w:b/>
          <w:bCs/>
          <w:i/>
          <w:iCs/>
        </w:rPr>
        <w:t>nội</w:t>
      </w:r>
      <w:proofErr w:type="spellEnd"/>
      <w:r w:rsidRPr="006E4468">
        <w:rPr>
          <w:b/>
          <w:bCs/>
          <w:i/>
          <w:iCs/>
        </w:rPr>
        <w:t xml:space="preserve"> dung.</w:t>
      </w:r>
      <w:bookmarkEnd w:id="116"/>
    </w:p>
    <w:p w14:paraId="6D1ED5E2" w14:textId="77777777" w:rsidR="003154E5" w:rsidRPr="006E4468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  <w:bookmarkStart w:id="117" w:name="_Toc233183491"/>
      <w:r w:rsidRPr="006E4468">
        <w:rPr>
          <w:b/>
          <w:bCs/>
          <w:noProof/>
        </w:rPr>
        <w:lastRenderedPageBreak/>
        <w:drawing>
          <wp:inline distT="0" distB="0" distL="0" distR="0" wp14:anchorId="2D1A8C98" wp14:editId="6E90623B">
            <wp:extent cx="6122035" cy="3368675"/>
            <wp:effectExtent l="0" t="0" r="0" b="3175"/>
            <wp:docPr id="2001163658" name="Picture 2001163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"/>
    </w:p>
    <w:p w14:paraId="53002767" w14:textId="77777777" w:rsidR="003154E5" w:rsidRPr="006E4468" w:rsidRDefault="003154E5" w:rsidP="003154E5">
      <w:pPr>
        <w:pStyle w:val="NormalWeb"/>
        <w:ind w:hanging="2"/>
        <w:jc w:val="both"/>
        <w:outlineLvl w:val="1"/>
        <w:rPr>
          <w:b/>
          <w:bCs/>
        </w:rPr>
      </w:pPr>
    </w:p>
    <w:p w14:paraId="47F46E43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0736E400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t>Hình 6.3.2: Giao diện tao các chủ đề</w:t>
      </w:r>
    </w:p>
    <w:p w14:paraId="5FD57771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  <w:r w:rsidRPr="006E4468">
        <w:rPr>
          <w:noProof/>
        </w:rPr>
        <w:drawing>
          <wp:inline distT="0" distB="0" distL="0" distR="0" wp14:anchorId="3415686C" wp14:editId="3453BBCB">
            <wp:extent cx="6122035" cy="3385185"/>
            <wp:effectExtent l="0" t="0" r="0" b="5715"/>
            <wp:docPr id="2001163659" name="Picture 2001163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00AC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t>Hình 6.3.3: Giao diện tạo các từ vựng</w:t>
      </w:r>
    </w:p>
    <w:p w14:paraId="00AA7911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  <w:r w:rsidRPr="006E4468">
        <w:rPr>
          <w:noProof/>
        </w:rPr>
        <w:lastRenderedPageBreak/>
        <w:drawing>
          <wp:inline distT="0" distB="0" distL="0" distR="0" wp14:anchorId="0B583C4E" wp14:editId="530E42D8">
            <wp:extent cx="6122035" cy="3366770"/>
            <wp:effectExtent l="0" t="0" r="0" b="5080"/>
            <wp:docPr id="2001163661" name="Picture 20011636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32598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  <w:r w:rsidRPr="006E4468">
        <w:rPr>
          <w:noProof/>
        </w:rPr>
        <w:drawing>
          <wp:inline distT="0" distB="0" distL="0" distR="0" wp14:anchorId="65272F62" wp14:editId="2B51B76B">
            <wp:extent cx="6122035" cy="3401060"/>
            <wp:effectExtent l="0" t="0" r="0" b="8890"/>
            <wp:docPr id="2001163660" name="Picture 20011636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40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5F656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t>Hình 6.3.4: Giao diện tạo và quản lí các câu hỏi.</w:t>
      </w:r>
    </w:p>
    <w:p w14:paraId="6EF81678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  <w:r w:rsidRPr="006E4468">
        <w:rPr>
          <w:noProof/>
        </w:rPr>
        <w:lastRenderedPageBreak/>
        <w:drawing>
          <wp:inline distT="0" distB="0" distL="0" distR="0" wp14:anchorId="78F63E2A" wp14:editId="19BBB73D">
            <wp:extent cx="6122035" cy="3354070"/>
            <wp:effectExtent l="0" t="0" r="0" b="0"/>
            <wp:docPr id="2001163662" name="Picture 20011636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FE38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t>Hình 6.3.5: Giao diện tạo và quản lí minitest</w:t>
      </w:r>
    </w:p>
    <w:p w14:paraId="425F714D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  <w:r w:rsidRPr="006E4468">
        <w:rPr>
          <w:noProof/>
        </w:rPr>
        <w:drawing>
          <wp:inline distT="0" distB="0" distL="0" distR="0" wp14:anchorId="51715AE1" wp14:editId="04B83AAA">
            <wp:extent cx="6122035" cy="3398520"/>
            <wp:effectExtent l="0" t="0" r="0" b="0"/>
            <wp:docPr id="2001163663" name="Picture 20011636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A7156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742ACC54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t>Hình 6.3.6: Tập hợp nội dung đang soạn, chưa gửi sang quy trình kiểm duyệt.</w:t>
      </w:r>
    </w:p>
    <w:p w14:paraId="28ED956C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  <w:r w:rsidRPr="006E4468">
        <w:rPr>
          <w:noProof/>
        </w:rPr>
        <w:lastRenderedPageBreak/>
        <w:drawing>
          <wp:inline distT="0" distB="0" distL="0" distR="0" wp14:anchorId="2AAF45D4" wp14:editId="2116A717">
            <wp:extent cx="6122035" cy="3347085"/>
            <wp:effectExtent l="0" t="0" r="0" b="5715"/>
            <wp:docPr id="2001163664" name="Picture 20011636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A2115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t>Hình 6.3.7: Giao diện xem trang thái chờ admin duyệt.</w:t>
      </w:r>
    </w:p>
    <w:p w14:paraId="7723FC17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drawing>
          <wp:inline distT="0" distB="0" distL="0" distR="0" wp14:anchorId="7D14E55C" wp14:editId="25AFE99E">
            <wp:extent cx="6122035" cy="3394075"/>
            <wp:effectExtent l="0" t="0" r="0" b="0"/>
            <wp:docPr id="2001163665" name="Picture 20011636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9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F9EA" w14:textId="77777777" w:rsidR="003154E5" w:rsidRPr="006E4468" w:rsidRDefault="003154E5" w:rsidP="003154E5">
      <w:pPr>
        <w:pStyle w:val="NormalWeb"/>
        <w:ind w:hanging="2"/>
        <w:jc w:val="center"/>
        <w:rPr>
          <w:b/>
          <w:bCs/>
          <w:i/>
          <w:iCs/>
          <w:noProof/>
        </w:rPr>
      </w:pPr>
      <w:r w:rsidRPr="006E4468">
        <w:rPr>
          <w:b/>
          <w:bCs/>
          <w:i/>
          <w:iCs/>
          <w:noProof/>
        </w:rPr>
        <w:t>Hình 6.3.8: Giao diện xem nội dung bị từ chối duyệt.</w:t>
      </w:r>
    </w:p>
    <w:p w14:paraId="00A24DB8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6D8C38CC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  <w:r w:rsidRPr="006E4468">
        <w:rPr>
          <w:noProof/>
        </w:rPr>
        <w:lastRenderedPageBreak/>
        <w:drawing>
          <wp:inline distT="0" distB="0" distL="0" distR="0" wp14:anchorId="68A21B27" wp14:editId="2DF88F52">
            <wp:extent cx="6122035" cy="3389630"/>
            <wp:effectExtent l="0" t="0" r="0" b="1270"/>
            <wp:docPr id="2001163666" name="Picture 20011636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2035" cy="3389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BE9B7" w14:textId="77777777" w:rsidR="003154E5" w:rsidRPr="006E4468" w:rsidRDefault="003154E5" w:rsidP="003154E5">
      <w:pPr>
        <w:pStyle w:val="NormalWeb"/>
        <w:ind w:hanging="2"/>
        <w:jc w:val="center"/>
        <w:outlineLvl w:val="2"/>
        <w:rPr>
          <w:b/>
          <w:bCs/>
          <w:i/>
          <w:iCs/>
          <w:noProof/>
        </w:rPr>
      </w:pPr>
      <w:bookmarkStart w:id="118" w:name="_Toc103349747"/>
      <w:bookmarkStart w:id="119" w:name="_Toc233183492"/>
      <w:r w:rsidRPr="006E4468">
        <w:rPr>
          <w:b/>
          <w:bCs/>
          <w:i/>
          <w:iCs/>
          <w:noProof/>
        </w:rPr>
        <w:t xml:space="preserve">Hình 6.3.9: </w:t>
      </w:r>
      <w:bookmarkEnd w:id="118"/>
      <w:r w:rsidRPr="006E4468">
        <w:rPr>
          <w:b/>
          <w:bCs/>
          <w:i/>
          <w:iCs/>
          <w:noProof/>
        </w:rPr>
        <w:t>Các chỉ số giúp đánh giá quy mô và hiệu quả nội dung đã tạo.</w:t>
      </w:r>
      <w:bookmarkEnd w:id="119"/>
    </w:p>
    <w:p w14:paraId="41F1DD62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p w14:paraId="76C6D283" w14:textId="77777777" w:rsidR="003154E5" w:rsidRPr="006E4468" w:rsidRDefault="003154E5" w:rsidP="003154E5">
      <w:pPr>
        <w:pStyle w:val="NormalWeb"/>
        <w:ind w:hanging="2"/>
        <w:jc w:val="both"/>
        <w:rPr>
          <w:noProof/>
        </w:rPr>
      </w:pPr>
    </w:p>
    <w:sectPr w:rsidR="003154E5" w:rsidRPr="006E4468" w:rsidSect="003154E5">
      <w:headerReference w:type="default" r:id="rId53"/>
      <w:footerReference w:type="default" r:id="rId54"/>
      <w:pgSz w:w="11907" w:h="16840"/>
      <w:pgMar w:top="1133" w:right="1133" w:bottom="1700" w:left="1133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21018C" w14:textId="77777777" w:rsidR="00446B89" w:rsidRDefault="00446B89">
      <w:r>
        <w:separator/>
      </w:r>
    </w:p>
  </w:endnote>
  <w:endnote w:type="continuationSeparator" w:id="0">
    <w:p w14:paraId="2C326F85" w14:textId="77777777" w:rsidR="00446B89" w:rsidRDefault="00446B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onotype Sorts">
    <w:altName w:val="Segoe UI Symbol"/>
    <w:charset w:val="02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Aptim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108BE5" w14:textId="77777777" w:rsidR="00720EBA" w:rsidRPr="00D42D31" w:rsidRDefault="00720EBA" w:rsidP="00CC2345">
    <w:pPr>
      <w:pStyle w:val="Footer"/>
      <w:pBdr>
        <w:top w:val="single" w:sz="2" w:space="1" w:color="999999"/>
      </w:pBdr>
      <w:tabs>
        <w:tab w:val="clear" w:pos="8640"/>
        <w:tab w:val="right" w:pos="9000"/>
      </w:tabs>
      <w:ind w:left="0"/>
      <w:rPr>
        <w:color w:val="999999"/>
      </w:rPr>
    </w:pPr>
    <w:r w:rsidRPr="00D42D31">
      <w:rPr>
        <w:rStyle w:val="PageNumber"/>
        <w:color w:val="999999"/>
      </w:rPr>
      <w:tab/>
      <w:t xml:space="preserve">Tài </w:t>
    </w:r>
    <w:proofErr w:type="spellStart"/>
    <w:r w:rsidRPr="00D42D31">
      <w:rPr>
        <w:rStyle w:val="PageNumber"/>
        <w:color w:val="999999"/>
      </w:rPr>
      <w:t>liệu</w:t>
    </w:r>
    <w:proofErr w:type="spellEnd"/>
    <w:r w:rsidRPr="00D42D31">
      <w:rPr>
        <w:rStyle w:val="PageNumber"/>
        <w:color w:val="999999"/>
      </w:rPr>
      <w:t xml:space="preserve"> </w:t>
    </w:r>
    <w:proofErr w:type="spellStart"/>
    <w:r w:rsidRPr="00D42D31">
      <w:rPr>
        <w:rStyle w:val="PageNumber"/>
        <w:color w:val="999999"/>
      </w:rPr>
      <w:t>nội</w:t>
    </w:r>
    <w:proofErr w:type="spellEnd"/>
    <w:r w:rsidRPr="00D42D31">
      <w:rPr>
        <w:rStyle w:val="PageNumber"/>
        <w:color w:val="999999"/>
      </w:rPr>
      <w:t xml:space="preserve"> </w:t>
    </w:r>
    <w:proofErr w:type="spellStart"/>
    <w:r w:rsidRPr="00D42D31">
      <w:rPr>
        <w:rStyle w:val="PageNumber"/>
        <w:color w:val="999999"/>
      </w:rPr>
      <w:t>bộ</w:t>
    </w:r>
    <w:proofErr w:type="spellEnd"/>
    <w:r w:rsidRPr="00D42D31">
      <w:rPr>
        <w:rStyle w:val="PageNumber"/>
        <w:color w:val="999999"/>
      </w:rPr>
      <w:tab/>
    </w:r>
    <w:r w:rsidRPr="00D42D31">
      <w:rPr>
        <w:rStyle w:val="PageNumber"/>
      </w:rPr>
      <w:fldChar w:fldCharType="begin"/>
    </w:r>
    <w:r w:rsidRPr="00D42D31">
      <w:rPr>
        <w:rStyle w:val="PageNumber"/>
      </w:rPr>
      <w:instrText xml:space="preserve"> PAGE </w:instrText>
    </w:r>
    <w:r w:rsidRPr="00D42D31">
      <w:rPr>
        <w:rStyle w:val="PageNumber"/>
      </w:rPr>
      <w:fldChar w:fldCharType="separate"/>
    </w:r>
    <w:r w:rsidR="004F61EE">
      <w:rPr>
        <w:rStyle w:val="PageNumber"/>
        <w:noProof/>
      </w:rPr>
      <w:t>33</w:t>
    </w:r>
    <w:r w:rsidRPr="00D42D31">
      <w:rPr>
        <w:rStyle w:val="PageNumber"/>
      </w:rPr>
      <w:fldChar w:fldCharType="end"/>
    </w:r>
    <w:r w:rsidRPr="00D42D31">
      <w:rPr>
        <w:rStyle w:val="PageNumber"/>
      </w:rPr>
      <w:t>/</w:t>
    </w:r>
    <w:r w:rsidRPr="00D42D31">
      <w:rPr>
        <w:rStyle w:val="PageNumber"/>
      </w:rPr>
      <w:fldChar w:fldCharType="begin"/>
    </w:r>
    <w:r w:rsidRPr="00D42D31">
      <w:rPr>
        <w:rStyle w:val="PageNumber"/>
      </w:rPr>
      <w:instrText xml:space="preserve"> NUMPAGES </w:instrText>
    </w:r>
    <w:r w:rsidRPr="00D42D31">
      <w:rPr>
        <w:rStyle w:val="PageNumber"/>
      </w:rPr>
      <w:fldChar w:fldCharType="separate"/>
    </w:r>
    <w:r w:rsidR="004F61EE">
      <w:rPr>
        <w:rStyle w:val="PageNumber"/>
        <w:noProof/>
      </w:rPr>
      <w:t>33</w:t>
    </w:r>
    <w:r w:rsidRPr="00D42D31">
      <w:rPr>
        <w:rStyle w:val="PageNumber"/>
      </w:rPr>
      <w:fldChar w:fldCharType="end"/>
    </w:r>
    <w:r w:rsidRPr="00D42D31">
      <w:rPr>
        <w:rStyle w:val="PageNumber"/>
        <w:color w:val="999999"/>
      </w:rPr>
      <w:t>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B7E93" w14:textId="77777777" w:rsidR="00446B89" w:rsidRDefault="00446B89">
      <w:r>
        <w:separator/>
      </w:r>
    </w:p>
  </w:footnote>
  <w:footnote w:type="continuationSeparator" w:id="0">
    <w:p w14:paraId="108E391E" w14:textId="77777777" w:rsidR="00446B89" w:rsidRDefault="00446B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AD7C4" w14:textId="77777777" w:rsidR="00720EBA" w:rsidRPr="00D42D31" w:rsidRDefault="00720EBA" w:rsidP="00CC2345">
    <w:pPr>
      <w:pStyle w:val="Header"/>
      <w:pBdr>
        <w:bottom w:val="single" w:sz="2" w:space="1" w:color="999999"/>
      </w:pBdr>
      <w:tabs>
        <w:tab w:val="clear" w:pos="8640"/>
        <w:tab w:val="right" w:pos="9000"/>
      </w:tabs>
      <w:spacing w:line="240" w:lineRule="auto"/>
      <w:ind w:left="0"/>
      <w:rPr>
        <w:color w:val="999999"/>
      </w:rPr>
    </w:pPr>
    <w:r w:rsidRPr="00D42D31">
      <w:rPr>
        <w:rFonts w:cs="Tahoma"/>
        <w:bCs/>
        <w:iCs/>
        <w:color w:val="999999"/>
      </w:rPr>
      <w:t xml:space="preserve">&lt;2024_VocaBoost_VKU&gt;: </w:t>
    </w:r>
    <w:proofErr w:type="spellStart"/>
    <w:r w:rsidRPr="00D42D31">
      <w:rPr>
        <w:rFonts w:cs="Tahoma"/>
        <w:bCs/>
        <w:iCs/>
        <w:color w:val="999999"/>
      </w:rPr>
      <w:t>Thiết</w:t>
    </w:r>
    <w:proofErr w:type="spellEnd"/>
    <w:r w:rsidRPr="00D42D31">
      <w:rPr>
        <w:rFonts w:cs="Tahoma"/>
        <w:bCs/>
        <w:iCs/>
        <w:color w:val="999999"/>
      </w:rPr>
      <w:t xml:space="preserve"> </w:t>
    </w:r>
    <w:proofErr w:type="spellStart"/>
    <w:r w:rsidRPr="00D42D31">
      <w:rPr>
        <w:rFonts w:cs="Tahoma"/>
        <w:bCs/>
        <w:iCs/>
        <w:color w:val="999999"/>
      </w:rPr>
      <w:t>kế</w:t>
    </w:r>
    <w:proofErr w:type="spellEnd"/>
    <w:r w:rsidRPr="00D42D31">
      <w:rPr>
        <w:rFonts w:cs="Tahoma"/>
        <w:bCs/>
        <w:iCs/>
        <w:color w:val="999999"/>
      </w:rPr>
      <w:t xml:space="preserve"> chi </w:t>
    </w:r>
    <w:proofErr w:type="spellStart"/>
    <w:r w:rsidRPr="00D42D31">
      <w:rPr>
        <w:rFonts w:cs="Tahoma"/>
        <w:bCs/>
        <w:iCs/>
        <w:color w:val="999999"/>
      </w:rPr>
      <w:t>tiết</w:t>
    </w:r>
    <w:proofErr w:type="spellEnd"/>
    <w:r w:rsidRPr="00D42D31">
      <w:rPr>
        <w:rFonts w:cs="Tahoma"/>
        <w:bCs/>
        <w:iCs/>
        <w:color w:val="999999"/>
      </w:rPr>
      <w:t xml:space="preserve"> </w:t>
    </w:r>
    <w:r w:rsidRPr="00D42D31">
      <w:rPr>
        <w:rFonts w:cs="Tahoma"/>
        <w:bCs/>
        <w:iCs/>
        <w:color w:val="999999"/>
      </w:rPr>
      <w:tab/>
    </w:r>
    <w:r w:rsidRPr="00D42D31">
      <w:rPr>
        <w:rFonts w:cs="Tahoma"/>
        <w:bCs/>
        <w:iCs/>
        <w:color w:val="999999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21606" type="#_x0000_t75" style="width:3in;height:3in" o:bullet="t"/>
    </w:pict>
  </w:numPicBullet>
  <w:numPicBullet w:numPicBulletId="1">
    <w:pict>
      <v:shape id="_x0000_i21607" type="#_x0000_t75" style="width:3in;height:3in" o:bullet="t"/>
    </w:pict>
  </w:numPicBullet>
  <w:numPicBullet w:numPicBulletId="2">
    <w:pict>
      <v:shape id="_x0000_i21608" type="#_x0000_t75" style="width:3in;height:3in" o:bullet="t"/>
    </w:pict>
  </w:numPicBullet>
  <w:numPicBullet w:numPicBulletId="3">
    <w:pict>
      <v:shape id="_x0000_i21609" type="#_x0000_t75" style="width:3in;height:3in" o:bullet="t"/>
    </w:pict>
  </w:numPicBullet>
  <w:numPicBullet w:numPicBulletId="4">
    <w:pict>
      <v:shape id="_x0000_i21610" type="#_x0000_t75" style="width:3in;height:3in" o:bullet="t"/>
    </w:pict>
  </w:numPicBullet>
  <w:numPicBullet w:numPicBulletId="5">
    <w:pict>
      <v:shape id="_x0000_i21611" type="#_x0000_t75" style="width:3in;height:3in" o:bullet="t"/>
    </w:pict>
  </w:numPicBullet>
  <w:numPicBullet w:numPicBulletId="6">
    <w:pict>
      <v:shape id="_x0000_i21612" type="#_x0000_t75" style="width:3in;height:3in" o:bullet="t"/>
    </w:pict>
  </w:numPicBullet>
  <w:numPicBullet w:numPicBulletId="7">
    <w:pict>
      <v:shape id="_x0000_i21613" type="#_x0000_t75" style="width:3in;height:3in" o:bullet="t"/>
    </w:pict>
  </w:numPicBullet>
  <w:numPicBullet w:numPicBulletId="8">
    <w:pict>
      <v:shape id="_x0000_i21614" type="#_x0000_t75" style="width:3in;height:3in" o:bullet="t"/>
    </w:pict>
  </w:numPicBullet>
  <w:numPicBullet w:numPicBulletId="9">
    <w:pict>
      <v:shape id="_x0000_i21615" type="#_x0000_t75" style="width:3in;height:3in" o:bullet="t"/>
    </w:pict>
  </w:numPicBullet>
  <w:numPicBullet w:numPicBulletId="10">
    <w:pict>
      <v:shape id="_x0000_i21616" type="#_x0000_t75" style="width:3in;height:3in" o:bullet="t"/>
    </w:pict>
  </w:numPicBullet>
  <w:numPicBullet w:numPicBulletId="11">
    <w:pict>
      <v:shape id="_x0000_i21617" type="#_x0000_t75" style="width:3in;height:3in" o:bullet="t"/>
    </w:pict>
  </w:numPicBullet>
  <w:abstractNum w:abstractNumId="0" w15:restartNumberingAfterBreak="0">
    <w:nsid w:val="01A539EC"/>
    <w:multiLevelType w:val="multilevel"/>
    <w:tmpl w:val="C6461028"/>
    <w:lvl w:ilvl="0">
      <w:start w:val="1"/>
      <w:numFmt w:val="decimal"/>
      <w:pStyle w:val="ListNumber2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upperRoman"/>
      <w:lvlText w:val="%2."/>
      <w:lvlJc w:val="left"/>
      <w:pPr>
        <w:ind w:left="576" w:hanging="576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"/>
        <w:szCs w:val="2"/>
        <w:highlight w:val="black"/>
        <w:u w:val="none"/>
        <w:vertAlign w:val="baseline"/>
      </w:rPr>
    </w:lvl>
    <w:lvl w:ilvl="2">
      <w:start w:val="1"/>
      <w:numFmt w:val="decimal"/>
      <w:lvlText w:val="%2.%3."/>
      <w:lvlJc w:val="left"/>
      <w:pPr>
        <w:ind w:left="1080" w:hanging="1080"/>
      </w:pPr>
    </w:lvl>
    <w:lvl w:ilvl="3">
      <w:start w:val="1"/>
      <w:numFmt w:val="decimal"/>
      <w:lvlText w:val="%2.%3.%4."/>
      <w:lvlJc w:val="left"/>
      <w:pPr>
        <w:ind w:left="864" w:hanging="864"/>
      </w:pPr>
    </w:lvl>
    <w:lvl w:ilvl="4">
      <w:start w:val="1"/>
      <w:numFmt w:val="decimal"/>
      <w:lvlText w:val="%2.%3.%4.%5."/>
      <w:lvlJc w:val="left"/>
      <w:pPr>
        <w:ind w:left="1008" w:hanging="1008"/>
      </w:pPr>
    </w:lvl>
    <w:lvl w:ilvl="5">
      <w:start w:val="1"/>
      <w:numFmt w:val="decimal"/>
      <w:lvlText w:val="%2.%3.%4.%5.%6."/>
      <w:lvlJc w:val="left"/>
      <w:pPr>
        <w:ind w:left="1152" w:hanging="1152"/>
      </w:pPr>
    </w:lvl>
    <w:lvl w:ilvl="6">
      <w:start w:val="1"/>
      <w:numFmt w:val="decimal"/>
      <w:lvlText w:val="%2.%3.%4.%5.%6.%7."/>
      <w:lvlJc w:val="left"/>
      <w:pPr>
        <w:ind w:left="1296" w:hanging="1296"/>
      </w:pPr>
    </w:lvl>
    <w:lvl w:ilvl="7">
      <w:start w:val="1"/>
      <w:numFmt w:val="decimal"/>
      <w:lvlText w:val="%2.%3.%4.%5.%6.%7.%8"/>
      <w:lvlJc w:val="left"/>
      <w:pPr>
        <w:ind w:left="1440" w:hanging="1440"/>
      </w:pPr>
    </w:lvl>
    <w:lvl w:ilvl="8">
      <w:start w:val="1"/>
      <w:numFmt w:val="decimal"/>
      <w:lvlText w:val="%2.%3.%4.%5.%6.%7.%8.%9"/>
      <w:lvlJc w:val="left"/>
      <w:pPr>
        <w:ind w:left="1584" w:hanging="1584"/>
      </w:pPr>
    </w:lvl>
  </w:abstractNum>
  <w:abstractNum w:abstractNumId="1" w15:restartNumberingAfterBreak="0">
    <w:nsid w:val="0812578B"/>
    <w:multiLevelType w:val="multilevel"/>
    <w:tmpl w:val="83E0B644"/>
    <w:lvl w:ilvl="0">
      <w:start w:val="1"/>
      <w:numFmt w:val="bullet"/>
      <w:pStyle w:val="ListNumber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12487"/>
    <w:multiLevelType w:val="multilevel"/>
    <w:tmpl w:val="06680D00"/>
    <w:lvl w:ilvl="0">
      <w:start w:val="1"/>
      <w:numFmt w:val="bullet"/>
      <w:pStyle w:val="ListBullet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41325D"/>
    <w:multiLevelType w:val="multilevel"/>
    <w:tmpl w:val="0A8011E6"/>
    <w:lvl w:ilvl="0">
      <w:start w:val="1"/>
      <w:numFmt w:val="decimal"/>
      <w:pStyle w:val="Heading1"/>
      <w:lvlText w:val="%1."/>
      <w:lvlJc w:val="left"/>
      <w:pPr>
        <w:tabs>
          <w:tab w:val="num" w:pos="2070"/>
        </w:tabs>
        <w:ind w:left="207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2277"/>
        </w:tabs>
        <w:ind w:left="2277" w:hanging="567"/>
      </w:pPr>
    </w:lvl>
    <w:lvl w:ilvl="2">
      <w:start w:val="1"/>
      <w:numFmt w:val="decimal"/>
      <w:pStyle w:val="H3"/>
      <w:lvlText w:val="%1.%2.%3."/>
      <w:lvlJc w:val="left"/>
      <w:pPr>
        <w:tabs>
          <w:tab w:val="num" w:pos="3924"/>
        </w:tabs>
        <w:ind w:left="3924" w:hanging="504"/>
      </w:pPr>
    </w:lvl>
    <w:lvl w:ilvl="3">
      <w:start w:val="1"/>
      <w:numFmt w:val="decimal"/>
      <w:lvlText w:val="%1.%2.%3.%4."/>
      <w:lvlJc w:val="left"/>
      <w:pPr>
        <w:tabs>
          <w:tab w:val="num" w:pos="3438"/>
        </w:tabs>
        <w:ind w:left="3438" w:hanging="648"/>
      </w:pPr>
    </w:lvl>
    <w:lvl w:ilvl="4">
      <w:start w:val="1"/>
      <w:numFmt w:val="decimal"/>
      <w:lvlText w:val="%1.%2.%3.%4.%5."/>
      <w:lvlJc w:val="left"/>
      <w:pPr>
        <w:tabs>
          <w:tab w:val="num" w:pos="3942"/>
        </w:tabs>
        <w:ind w:left="3942" w:hanging="792"/>
      </w:pPr>
    </w:lvl>
    <w:lvl w:ilvl="5">
      <w:start w:val="1"/>
      <w:numFmt w:val="decimal"/>
      <w:lvlText w:val="%1.%2.%3.%4.%5.%6."/>
      <w:lvlJc w:val="left"/>
      <w:pPr>
        <w:tabs>
          <w:tab w:val="num" w:pos="4446"/>
        </w:tabs>
        <w:ind w:left="444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950"/>
        </w:tabs>
        <w:ind w:left="495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54"/>
        </w:tabs>
        <w:ind w:left="545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030"/>
        </w:tabs>
        <w:ind w:left="6030" w:hanging="1440"/>
      </w:pPr>
    </w:lvl>
  </w:abstractNum>
  <w:abstractNum w:abstractNumId="4" w15:restartNumberingAfterBreak="0">
    <w:nsid w:val="10467175"/>
    <w:multiLevelType w:val="singleLevel"/>
    <w:tmpl w:val="6568E4E6"/>
    <w:lvl w:ilvl="0">
      <w:numFmt w:val="bullet"/>
      <w:pStyle w:val="Level2Textbullet"/>
      <w:lvlText w:val="-"/>
      <w:lvlJc w:val="left"/>
      <w:pPr>
        <w:tabs>
          <w:tab w:val="num" w:pos="792"/>
        </w:tabs>
        <w:ind w:left="792" w:hanging="360"/>
      </w:pPr>
      <w:rPr>
        <w:rFonts w:ascii="Times New Roman" w:hAnsi="Times New Roman" w:hint="default"/>
      </w:rPr>
    </w:lvl>
  </w:abstractNum>
  <w:abstractNum w:abstractNumId="5" w15:restartNumberingAfterBreak="0">
    <w:nsid w:val="13DF115B"/>
    <w:multiLevelType w:val="hybridMultilevel"/>
    <w:tmpl w:val="AAE8EFA0"/>
    <w:lvl w:ilvl="0" w:tplc="923A29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2D04668">
      <w:start w:val="1"/>
      <w:numFmt w:val="bullet"/>
      <w:pStyle w:val="StyledoclistArial10p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46F22EE"/>
    <w:multiLevelType w:val="multilevel"/>
    <w:tmpl w:val="F44EEF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Verdana" w:hAnsi="Verdana" w:hint="default"/>
        <w:b/>
        <w:i/>
        <w:color w:val="003300"/>
        <w:sz w:val="22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A1600B9"/>
    <w:multiLevelType w:val="multilevel"/>
    <w:tmpl w:val="F044E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544ECE"/>
    <w:multiLevelType w:val="multilevel"/>
    <w:tmpl w:val="E7FC6AB0"/>
    <w:lvl w:ilvl="0">
      <w:start w:val="1"/>
      <w:numFmt w:val="bullet"/>
      <w:pStyle w:val="ListBullet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5A2724F"/>
    <w:multiLevelType w:val="multilevel"/>
    <w:tmpl w:val="299E055C"/>
    <w:lvl w:ilvl="0">
      <w:start w:val="1"/>
      <w:numFmt w:val="bullet"/>
      <w:pStyle w:val="Style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F1D15A7"/>
    <w:multiLevelType w:val="hybridMultilevel"/>
    <w:tmpl w:val="03620792"/>
    <w:lvl w:ilvl="0" w:tplc="DC3C7C5A">
      <w:start w:val="6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1" w15:restartNumberingAfterBreak="0">
    <w:nsid w:val="3D5368AB"/>
    <w:multiLevelType w:val="multilevel"/>
    <w:tmpl w:val="8BC8189E"/>
    <w:lvl w:ilvl="0">
      <w:start w:val="1"/>
      <w:numFmt w:val="bullet"/>
      <w:pStyle w:val="ListBullet4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4E83765"/>
    <w:multiLevelType w:val="multilevel"/>
    <w:tmpl w:val="1D4E89BA"/>
    <w:lvl w:ilvl="0">
      <w:start w:val="1"/>
      <w:numFmt w:val="bullet"/>
      <w:pStyle w:val="Heading1H1"/>
      <w:lvlText w:val=""/>
      <w:lvlJc w:val="left"/>
      <w:pPr>
        <w:tabs>
          <w:tab w:val="num" w:pos="3033"/>
        </w:tabs>
        <w:ind w:left="3013" w:hanging="340"/>
      </w:pPr>
      <w:rPr>
        <w:rFonts w:ascii="Monotype Sorts" w:hAnsi="Monotype Sorts" w:hint="default"/>
      </w:rPr>
    </w:lvl>
    <w:lvl w:ilvl="1">
      <w:start w:val="1"/>
      <w:numFmt w:val="bullet"/>
      <w:pStyle w:val="Heading2H2"/>
      <w:lvlText w:val=""/>
      <w:lvlJc w:val="left"/>
      <w:pPr>
        <w:tabs>
          <w:tab w:val="num" w:pos="1588"/>
        </w:tabs>
        <w:ind w:left="1588" w:hanging="420"/>
      </w:pPr>
      <w:rPr>
        <w:rFonts w:ascii="Monotype Sorts" w:hAnsi="Monotype Sorts" w:hint="default"/>
      </w:rPr>
    </w:lvl>
    <w:lvl w:ilvl="2" w:tentative="1">
      <w:start w:val="1"/>
      <w:numFmt w:val="bullet"/>
      <w:lvlText w:val=""/>
      <w:lvlJc w:val="left"/>
      <w:pPr>
        <w:tabs>
          <w:tab w:val="num" w:pos="2678"/>
        </w:tabs>
        <w:ind w:left="26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98"/>
        </w:tabs>
        <w:ind w:left="33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18"/>
        </w:tabs>
        <w:ind w:left="411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38"/>
        </w:tabs>
        <w:ind w:left="48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58"/>
        </w:tabs>
        <w:ind w:left="55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78"/>
        </w:tabs>
        <w:ind w:left="627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98"/>
        </w:tabs>
        <w:ind w:left="6998" w:hanging="360"/>
      </w:pPr>
      <w:rPr>
        <w:rFonts w:ascii="Wingdings" w:hAnsi="Wingdings" w:hint="default"/>
      </w:rPr>
    </w:lvl>
  </w:abstractNum>
  <w:abstractNum w:abstractNumId="13" w15:restartNumberingAfterBreak="0">
    <w:nsid w:val="49767CBD"/>
    <w:multiLevelType w:val="multilevel"/>
    <w:tmpl w:val="6430E754"/>
    <w:lvl w:ilvl="0">
      <w:start w:val="1"/>
      <w:numFmt w:val="bullet"/>
      <w:pStyle w:val="ListNumber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F9E2F71"/>
    <w:multiLevelType w:val="multilevel"/>
    <w:tmpl w:val="69FC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EE6E53"/>
    <w:multiLevelType w:val="multilevel"/>
    <w:tmpl w:val="7E74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59706D"/>
    <w:multiLevelType w:val="singleLevel"/>
    <w:tmpl w:val="D56E5CEA"/>
    <w:lvl w:ilvl="0">
      <w:start w:val="1"/>
      <w:numFmt w:val="decimal"/>
      <w:pStyle w:val="BodyTextInden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7" w15:restartNumberingAfterBreak="0">
    <w:nsid w:val="5884779E"/>
    <w:multiLevelType w:val="multilevel"/>
    <w:tmpl w:val="5B8809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DC02909"/>
    <w:multiLevelType w:val="multilevel"/>
    <w:tmpl w:val="15A8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88134C"/>
    <w:multiLevelType w:val="multilevel"/>
    <w:tmpl w:val="21820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-GACH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CB2784"/>
    <w:multiLevelType w:val="hybridMultilevel"/>
    <w:tmpl w:val="2B1C5CB6"/>
    <w:lvl w:ilvl="0" w:tplc="E41804BC">
      <w:start w:val="1"/>
      <w:numFmt w:val="bullet"/>
      <w:pStyle w:val="ListBullet"/>
      <w:lvlText w:val=""/>
      <w:lvlJc w:val="left"/>
      <w:pPr>
        <w:tabs>
          <w:tab w:val="num" w:pos="547"/>
        </w:tabs>
        <w:ind w:left="1539" w:hanging="283"/>
      </w:pPr>
      <w:rPr>
        <w:rFonts w:ascii="Symbol" w:hAnsi="Symbol" w:hint="default"/>
      </w:rPr>
    </w:lvl>
    <w:lvl w:ilvl="1" w:tplc="E982D590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9BE29BD6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C9844E74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39E42F44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BB682CC0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A8CEAC6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756E6D3C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1185FCC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21" w15:restartNumberingAfterBreak="0">
    <w:nsid w:val="743743B4"/>
    <w:multiLevelType w:val="multilevel"/>
    <w:tmpl w:val="1FFA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242087"/>
    <w:multiLevelType w:val="hybridMultilevel"/>
    <w:tmpl w:val="04A0BFCE"/>
    <w:lvl w:ilvl="0" w:tplc="CF92CA74">
      <w:start w:val="1"/>
      <w:numFmt w:val="bullet"/>
      <w:pStyle w:val="NormalIndent"/>
      <w:lvlText w:val="-"/>
      <w:lvlJc w:val="left"/>
      <w:pPr>
        <w:tabs>
          <w:tab w:val="num" w:pos="720"/>
        </w:tabs>
        <w:ind w:left="720" w:hanging="360"/>
      </w:pPr>
      <w:rPr>
        <w:rFonts w:hAnsi="Tahoma" w:hint="default"/>
      </w:rPr>
    </w:lvl>
    <w:lvl w:ilvl="1" w:tplc="04090003">
      <w:start w:val="1"/>
      <w:numFmt w:val="bullet"/>
      <w:pStyle w:val="NormalIndent2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2"/>
  </w:num>
  <w:num w:numId="3">
    <w:abstractNumId w:val="20"/>
  </w:num>
  <w:num w:numId="4">
    <w:abstractNumId w:val="4"/>
  </w:num>
  <w:num w:numId="5">
    <w:abstractNumId w:val="16"/>
    <w:lvlOverride w:ilvl="0">
      <w:startOverride w:val="1"/>
    </w:lvlOverride>
  </w:num>
  <w:num w:numId="6">
    <w:abstractNumId w:val="12"/>
  </w:num>
  <w:num w:numId="7">
    <w:abstractNumId w:val="10"/>
  </w:num>
  <w:num w:numId="8">
    <w:abstractNumId w:val="14"/>
  </w:num>
  <w:num w:numId="9">
    <w:abstractNumId w:val="3"/>
  </w:num>
  <w:num w:numId="10">
    <w:abstractNumId w:val="5"/>
  </w:num>
  <w:num w:numId="11">
    <w:abstractNumId w:val="3"/>
  </w:num>
  <w:num w:numId="12">
    <w:abstractNumId w:val="17"/>
  </w:num>
  <w:num w:numId="13">
    <w:abstractNumId w:val="9"/>
  </w:num>
  <w:num w:numId="14">
    <w:abstractNumId w:val="2"/>
  </w:num>
  <w:num w:numId="15">
    <w:abstractNumId w:val="8"/>
  </w:num>
  <w:num w:numId="16">
    <w:abstractNumId w:val="11"/>
  </w:num>
  <w:num w:numId="17">
    <w:abstractNumId w:val="19"/>
  </w:num>
  <w:num w:numId="18">
    <w:abstractNumId w:val="13"/>
  </w:num>
  <w:num w:numId="19">
    <w:abstractNumId w:val="1"/>
  </w:num>
  <w:num w:numId="20">
    <w:abstractNumId w:val="0"/>
  </w:num>
  <w:num w:numId="21">
    <w:abstractNumId w:val="3"/>
  </w:num>
  <w:num w:numId="22">
    <w:abstractNumId w:val="3"/>
  </w:num>
  <w:num w:numId="23">
    <w:abstractNumId w:val="3"/>
  </w:num>
  <w:num w:numId="24">
    <w:abstractNumId w:val="18"/>
  </w:num>
  <w:num w:numId="25">
    <w:abstractNumId w:val="7"/>
  </w:num>
  <w:num w:numId="26">
    <w:abstractNumId w:val="21"/>
  </w:num>
  <w:num w:numId="27">
    <w:abstractNumId w:val="1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2BB"/>
    <w:rsid w:val="00025D82"/>
    <w:rsid w:val="000403A7"/>
    <w:rsid w:val="00044353"/>
    <w:rsid w:val="00051FC3"/>
    <w:rsid w:val="00056340"/>
    <w:rsid w:val="0005720A"/>
    <w:rsid w:val="00057806"/>
    <w:rsid w:val="00070A91"/>
    <w:rsid w:val="00070D9D"/>
    <w:rsid w:val="0007683B"/>
    <w:rsid w:val="000822D6"/>
    <w:rsid w:val="00084805"/>
    <w:rsid w:val="000852BB"/>
    <w:rsid w:val="00086C81"/>
    <w:rsid w:val="0009251F"/>
    <w:rsid w:val="00097A8D"/>
    <w:rsid w:val="000B5304"/>
    <w:rsid w:val="000B53AC"/>
    <w:rsid w:val="000C229E"/>
    <w:rsid w:val="000D1D0A"/>
    <w:rsid w:val="00113757"/>
    <w:rsid w:val="00151446"/>
    <w:rsid w:val="00154993"/>
    <w:rsid w:val="00165A9F"/>
    <w:rsid w:val="001746C2"/>
    <w:rsid w:val="00176489"/>
    <w:rsid w:val="0017668C"/>
    <w:rsid w:val="00185F26"/>
    <w:rsid w:val="00191FBB"/>
    <w:rsid w:val="00193462"/>
    <w:rsid w:val="0019530D"/>
    <w:rsid w:val="00197625"/>
    <w:rsid w:val="001A6D69"/>
    <w:rsid w:val="001D27EC"/>
    <w:rsid w:val="001E029D"/>
    <w:rsid w:val="001F714E"/>
    <w:rsid w:val="0020540C"/>
    <w:rsid w:val="00224DD2"/>
    <w:rsid w:val="002424FA"/>
    <w:rsid w:val="00247D31"/>
    <w:rsid w:val="002539AA"/>
    <w:rsid w:val="00255F36"/>
    <w:rsid w:val="0026315A"/>
    <w:rsid w:val="00264A5D"/>
    <w:rsid w:val="002924BB"/>
    <w:rsid w:val="002925CA"/>
    <w:rsid w:val="00292F68"/>
    <w:rsid w:val="002A4F9A"/>
    <w:rsid w:val="002B2923"/>
    <w:rsid w:val="002C3356"/>
    <w:rsid w:val="002C4A9B"/>
    <w:rsid w:val="002E4B51"/>
    <w:rsid w:val="002E5EAC"/>
    <w:rsid w:val="002F1CED"/>
    <w:rsid w:val="00304B9F"/>
    <w:rsid w:val="0030591B"/>
    <w:rsid w:val="003069A0"/>
    <w:rsid w:val="00312F3E"/>
    <w:rsid w:val="00314F1A"/>
    <w:rsid w:val="003154E5"/>
    <w:rsid w:val="00335DFA"/>
    <w:rsid w:val="0034388C"/>
    <w:rsid w:val="003531EB"/>
    <w:rsid w:val="00366224"/>
    <w:rsid w:val="003844F8"/>
    <w:rsid w:val="0039713B"/>
    <w:rsid w:val="003A0B54"/>
    <w:rsid w:val="003C3294"/>
    <w:rsid w:val="003C4E2E"/>
    <w:rsid w:val="00403908"/>
    <w:rsid w:val="00421ABC"/>
    <w:rsid w:val="0043081D"/>
    <w:rsid w:val="0044220D"/>
    <w:rsid w:val="0044651E"/>
    <w:rsid w:val="00446B89"/>
    <w:rsid w:val="00451162"/>
    <w:rsid w:val="00467F18"/>
    <w:rsid w:val="00473A52"/>
    <w:rsid w:val="00477AEF"/>
    <w:rsid w:val="00485503"/>
    <w:rsid w:val="004A051B"/>
    <w:rsid w:val="004B3DE5"/>
    <w:rsid w:val="004C43EA"/>
    <w:rsid w:val="004D1A62"/>
    <w:rsid w:val="004D5327"/>
    <w:rsid w:val="004E29E6"/>
    <w:rsid w:val="004E2D72"/>
    <w:rsid w:val="004F51BD"/>
    <w:rsid w:val="004F61EE"/>
    <w:rsid w:val="005028F4"/>
    <w:rsid w:val="005043BD"/>
    <w:rsid w:val="00504744"/>
    <w:rsid w:val="00506F71"/>
    <w:rsid w:val="00514B47"/>
    <w:rsid w:val="00522587"/>
    <w:rsid w:val="0052606A"/>
    <w:rsid w:val="00554F67"/>
    <w:rsid w:val="00573902"/>
    <w:rsid w:val="00575798"/>
    <w:rsid w:val="00576D9F"/>
    <w:rsid w:val="00591118"/>
    <w:rsid w:val="00591558"/>
    <w:rsid w:val="0059593E"/>
    <w:rsid w:val="00597B0D"/>
    <w:rsid w:val="005A168F"/>
    <w:rsid w:val="005A216D"/>
    <w:rsid w:val="005A6288"/>
    <w:rsid w:val="005A6EAB"/>
    <w:rsid w:val="005B0858"/>
    <w:rsid w:val="005B46DE"/>
    <w:rsid w:val="005B5644"/>
    <w:rsid w:val="005B64B9"/>
    <w:rsid w:val="005E1436"/>
    <w:rsid w:val="005E37EA"/>
    <w:rsid w:val="005E3BAB"/>
    <w:rsid w:val="005F1D43"/>
    <w:rsid w:val="006115A0"/>
    <w:rsid w:val="00622422"/>
    <w:rsid w:val="00622707"/>
    <w:rsid w:val="006256A8"/>
    <w:rsid w:val="00627067"/>
    <w:rsid w:val="00660362"/>
    <w:rsid w:val="00680E88"/>
    <w:rsid w:val="0069566E"/>
    <w:rsid w:val="006B0237"/>
    <w:rsid w:val="006B6DDF"/>
    <w:rsid w:val="006C2824"/>
    <w:rsid w:val="006D43C9"/>
    <w:rsid w:val="006D57DF"/>
    <w:rsid w:val="006E1D6F"/>
    <w:rsid w:val="006E4468"/>
    <w:rsid w:val="00720EBA"/>
    <w:rsid w:val="007342AB"/>
    <w:rsid w:val="00745B4B"/>
    <w:rsid w:val="00750CA1"/>
    <w:rsid w:val="00764D4E"/>
    <w:rsid w:val="0076573A"/>
    <w:rsid w:val="007741BD"/>
    <w:rsid w:val="00781C58"/>
    <w:rsid w:val="0078488B"/>
    <w:rsid w:val="007937DD"/>
    <w:rsid w:val="00794864"/>
    <w:rsid w:val="007A232B"/>
    <w:rsid w:val="007A272B"/>
    <w:rsid w:val="007C70BC"/>
    <w:rsid w:val="007C7131"/>
    <w:rsid w:val="007D2074"/>
    <w:rsid w:val="007D3000"/>
    <w:rsid w:val="007F3FEE"/>
    <w:rsid w:val="00801553"/>
    <w:rsid w:val="0080212A"/>
    <w:rsid w:val="0080471D"/>
    <w:rsid w:val="00807D77"/>
    <w:rsid w:val="00812548"/>
    <w:rsid w:val="00816F46"/>
    <w:rsid w:val="008245E6"/>
    <w:rsid w:val="00825714"/>
    <w:rsid w:val="008270A3"/>
    <w:rsid w:val="0083356A"/>
    <w:rsid w:val="008425C5"/>
    <w:rsid w:val="0084711F"/>
    <w:rsid w:val="008473A2"/>
    <w:rsid w:val="00860601"/>
    <w:rsid w:val="008718E2"/>
    <w:rsid w:val="00894BE4"/>
    <w:rsid w:val="008A021A"/>
    <w:rsid w:val="008E15CD"/>
    <w:rsid w:val="008E7848"/>
    <w:rsid w:val="008F0580"/>
    <w:rsid w:val="008F5324"/>
    <w:rsid w:val="00916732"/>
    <w:rsid w:val="009211C8"/>
    <w:rsid w:val="00956922"/>
    <w:rsid w:val="00961601"/>
    <w:rsid w:val="009667E9"/>
    <w:rsid w:val="0097618F"/>
    <w:rsid w:val="00985796"/>
    <w:rsid w:val="009922CB"/>
    <w:rsid w:val="00997EC0"/>
    <w:rsid w:val="009B22AA"/>
    <w:rsid w:val="009B5383"/>
    <w:rsid w:val="009C1CA8"/>
    <w:rsid w:val="009C43DA"/>
    <w:rsid w:val="009C78B2"/>
    <w:rsid w:val="009E0745"/>
    <w:rsid w:val="009E20A0"/>
    <w:rsid w:val="00A02680"/>
    <w:rsid w:val="00A25F91"/>
    <w:rsid w:val="00A31442"/>
    <w:rsid w:val="00A31ECD"/>
    <w:rsid w:val="00A47C19"/>
    <w:rsid w:val="00A50D2A"/>
    <w:rsid w:val="00A74923"/>
    <w:rsid w:val="00A80C6E"/>
    <w:rsid w:val="00A9422D"/>
    <w:rsid w:val="00AA3040"/>
    <w:rsid w:val="00AB6F34"/>
    <w:rsid w:val="00AB748F"/>
    <w:rsid w:val="00AB7DEB"/>
    <w:rsid w:val="00AC2559"/>
    <w:rsid w:val="00AD107A"/>
    <w:rsid w:val="00AD5CD7"/>
    <w:rsid w:val="00AE6C4D"/>
    <w:rsid w:val="00B0476B"/>
    <w:rsid w:val="00B219A2"/>
    <w:rsid w:val="00B22FED"/>
    <w:rsid w:val="00B34E93"/>
    <w:rsid w:val="00B467E4"/>
    <w:rsid w:val="00B47B8A"/>
    <w:rsid w:val="00B51AD9"/>
    <w:rsid w:val="00B72535"/>
    <w:rsid w:val="00B74C72"/>
    <w:rsid w:val="00B77FAF"/>
    <w:rsid w:val="00B83BDB"/>
    <w:rsid w:val="00B87124"/>
    <w:rsid w:val="00BB0E34"/>
    <w:rsid w:val="00BC261A"/>
    <w:rsid w:val="00BC3A39"/>
    <w:rsid w:val="00BC4ABC"/>
    <w:rsid w:val="00C1140C"/>
    <w:rsid w:val="00C162F2"/>
    <w:rsid w:val="00C16A82"/>
    <w:rsid w:val="00C24077"/>
    <w:rsid w:val="00C31C61"/>
    <w:rsid w:val="00C322ED"/>
    <w:rsid w:val="00C45668"/>
    <w:rsid w:val="00C45D38"/>
    <w:rsid w:val="00C54633"/>
    <w:rsid w:val="00C55019"/>
    <w:rsid w:val="00C847C7"/>
    <w:rsid w:val="00CA6150"/>
    <w:rsid w:val="00CC2345"/>
    <w:rsid w:val="00CD50C6"/>
    <w:rsid w:val="00D10784"/>
    <w:rsid w:val="00D25E6C"/>
    <w:rsid w:val="00D3740D"/>
    <w:rsid w:val="00D40314"/>
    <w:rsid w:val="00D42D31"/>
    <w:rsid w:val="00D445A8"/>
    <w:rsid w:val="00D765B1"/>
    <w:rsid w:val="00D77B7B"/>
    <w:rsid w:val="00D819EC"/>
    <w:rsid w:val="00DA3D68"/>
    <w:rsid w:val="00DA4432"/>
    <w:rsid w:val="00DD2434"/>
    <w:rsid w:val="00E11E1E"/>
    <w:rsid w:val="00E422D2"/>
    <w:rsid w:val="00E423DD"/>
    <w:rsid w:val="00E5410E"/>
    <w:rsid w:val="00E668EE"/>
    <w:rsid w:val="00E722D0"/>
    <w:rsid w:val="00E91382"/>
    <w:rsid w:val="00E93D33"/>
    <w:rsid w:val="00EB6F4B"/>
    <w:rsid w:val="00ED02F3"/>
    <w:rsid w:val="00ED2CDC"/>
    <w:rsid w:val="00ED5086"/>
    <w:rsid w:val="00EE4616"/>
    <w:rsid w:val="00EF5A02"/>
    <w:rsid w:val="00F0051D"/>
    <w:rsid w:val="00F07FC2"/>
    <w:rsid w:val="00F13CDF"/>
    <w:rsid w:val="00F30662"/>
    <w:rsid w:val="00F30A99"/>
    <w:rsid w:val="00F5261D"/>
    <w:rsid w:val="00F57AC3"/>
    <w:rsid w:val="00F63A6C"/>
    <w:rsid w:val="00F67E24"/>
    <w:rsid w:val="00F716BF"/>
    <w:rsid w:val="00F83BF4"/>
    <w:rsid w:val="00F84739"/>
    <w:rsid w:val="00F96858"/>
    <w:rsid w:val="00FA0E5A"/>
    <w:rsid w:val="00FB0218"/>
    <w:rsid w:val="00FC0ECB"/>
    <w:rsid w:val="00FC3BD2"/>
    <w:rsid w:val="00FF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CD6217"/>
  <w15:docId w15:val="{4FAB8CE0-B4FA-43ED-9952-4CAF2AFD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5796"/>
    <w:pPr>
      <w:spacing w:before="120" w:line="360" w:lineRule="auto"/>
      <w:ind w:left="425"/>
    </w:pPr>
    <w:rPr>
      <w:rFonts w:ascii="Arial" w:hAnsi="Arial"/>
    </w:rPr>
  </w:style>
  <w:style w:type="paragraph" w:styleId="Heading1">
    <w:name w:val="heading 1"/>
    <w:aliases w:val="H1,H1 + Left,Before:  18 pt,After:  6 pt,Line spacing:  single + (C..."/>
    <w:basedOn w:val="Normal"/>
    <w:next w:val="Normal"/>
    <w:link w:val="Heading1Char"/>
    <w:autoRedefine/>
    <w:qFormat/>
    <w:rsid w:val="00720EBA"/>
    <w:pPr>
      <w:keepLines/>
      <w:pageBreakBefore/>
      <w:numPr>
        <w:numId w:val="9"/>
      </w:numPr>
      <w:tabs>
        <w:tab w:val="clear" w:pos="2070"/>
        <w:tab w:val="num" w:pos="540"/>
      </w:tabs>
      <w:spacing w:before="360" w:after="120" w:line="240" w:lineRule="auto"/>
      <w:ind w:hanging="1980"/>
      <w:outlineLvl w:val="0"/>
    </w:pPr>
    <w:rPr>
      <w:b/>
      <w:bCs/>
      <w:caps/>
      <w:kern w:val="28"/>
      <w:sz w:val="24"/>
      <w:szCs w:val="24"/>
    </w:rPr>
  </w:style>
  <w:style w:type="paragraph" w:styleId="Heading2">
    <w:name w:val="heading 2"/>
    <w:aliases w:val="l2,HD2"/>
    <w:basedOn w:val="Normal"/>
    <w:next w:val="Normal"/>
    <w:link w:val="Heading2Char"/>
    <w:autoRedefine/>
    <w:qFormat/>
    <w:rsid w:val="00C54633"/>
    <w:pPr>
      <w:numPr>
        <w:ilvl w:val="1"/>
        <w:numId w:val="9"/>
      </w:numPr>
      <w:tabs>
        <w:tab w:val="clear" w:pos="2277"/>
      </w:tabs>
      <w:autoSpaceDE w:val="0"/>
      <w:autoSpaceDN w:val="0"/>
      <w:spacing w:before="480" w:after="240" w:line="240" w:lineRule="auto"/>
      <w:ind w:left="567"/>
      <w:outlineLvl w:val="1"/>
    </w:pPr>
    <w:rPr>
      <w:b/>
      <w:bCs/>
      <w:i/>
      <w:iCs/>
      <w:kern w:val="28"/>
      <w:sz w:val="22"/>
    </w:rPr>
  </w:style>
  <w:style w:type="paragraph" w:styleId="Heading3">
    <w:name w:val="heading 3"/>
    <w:basedOn w:val="Normal"/>
    <w:next w:val="Normal"/>
    <w:link w:val="Heading3Char"/>
    <w:autoRedefine/>
    <w:qFormat/>
    <w:rsid w:val="00A31442"/>
    <w:pPr>
      <w:keepNext/>
      <w:keepLines/>
      <w:spacing w:before="360" w:after="240" w:line="240" w:lineRule="auto"/>
      <w:ind w:left="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BC261A"/>
    <w:pPr>
      <w:keepNext/>
      <w:numPr>
        <w:ilvl w:val="3"/>
        <w:numId w:val="1"/>
      </w:numPr>
      <w:autoSpaceDE w:val="0"/>
      <w:autoSpaceDN w:val="0"/>
      <w:spacing w:line="240" w:lineRule="atLeast"/>
      <w:jc w:val="right"/>
      <w:outlineLvl w:val="3"/>
    </w:pPr>
    <w:rPr>
      <w:rFonts w:ascii=".VnTime" w:hAnsi=".VnTime"/>
      <w:b/>
      <w:bCs/>
      <w:i/>
      <w:iCs/>
      <w:noProof/>
      <w:sz w:val="22"/>
      <w:szCs w:val="22"/>
    </w:rPr>
  </w:style>
  <w:style w:type="paragraph" w:styleId="Heading5">
    <w:name w:val="heading 5"/>
    <w:basedOn w:val="Normal"/>
    <w:next w:val="Normal"/>
    <w:qFormat/>
    <w:rsid w:val="00BC261A"/>
    <w:pPr>
      <w:keepNext/>
      <w:numPr>
        <w:ilvl w:val="4"/>
        <w:numId w:val="1"/>
      </w:numPr>
      <w:tabs>
        <w:tab w:val="left" w:pos="720"/>
      </w:tabs>
      <w:autoSpaceDE w:val="0"/>
      <w:autoSpaceDN w:val="0"/>
      <w:spacing w:line="240" w:lineRule="atLeast"/>
      <w:jc w:val="both"/>
      <w:outlineLvl w:val="4"/>
    </w:pPr>
    <w:rPr>
      <w:rFonts w:ascii=".VnTime" w:hAnsi=".VnTime"/>
      <w:b/>
      <w:bCs/>
      <w:noProof/>
    </w:rPr>
  </w:style>
  <w:style w:type="paragraph" w:styleId="Heading6">
    <w:name w:val="heading 6"/>
    <w:basedOn w:val="Normal"/>
    <w:next w:val="Normal"/>
    <w:qFormat/>
    <w:rsid w:val="00BC261A"/>
    <w:pPr>
      <w:numPr>
        <w:ilvl w:val="5"/>
        <w:numId w:val="1"/>
      </w:numPr>
      <w:tabs>
        <w:tab w:val="left" w:pos="720"/>
      </w:tabs>
      <w:autoSpaceDE w:val="0"/>
      <w:autoSpaceDN w:val="0"/>
      <w:spacing w:before="240" w:after="60" w:line="240" w:lineRule="atLeast"/>
      <w:jc w:val="both"/>
      <w:outlineLvl w:val="5"/>
    </w:pPr>
    <w:rPr>
      <w:rFonts w:ascii=".VnTime" w:hAnsi=".VnTime"/>
      <w:i/>
      <w:iCs/>
      <w:noProof/>
      <w:sz w:val="22"/>
      <w:szCs w:val="22"/>
    </w:rPr>
  </w:style>
  <w:style w:type="paragraph" w:styleId="Heading7">
    <w:name w:val="heading 7"/>
    <w:basedOn w:val="Normal"/>
    <w:next w:val="Normal"/>
    <w:qFormat/>
    <w:rsid w:val="00BC261A"/>
    <w:pPr>
      <w:numPr>
        <w:ilvl w:val="6"/>
        <w:numId w:val="1"/>
      </w:numPr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C261A"/>
    <w:pPr>
      <w:numPr>
        <w:ilvl w:val="7"/>
        <w:numId w:val="1"/>
      </w:numPr>
      <w:tabs>
        <w:tab w:val="left" w:pos="720"/>
      </w:tabs>
      <w:autoSpaceDE w:val="0"/>
      <w:autoSpaceDN w:val="0"/>
      <w:spacing w:before="240" w:after="60" w:line="240" w:lineRule="atLeast"/>
      <w:jc w:val="both"/>
      <w:outlineLvl w:val="7"/>
    </w:pPr>
    <w:rPr>
      <w:rFonts w:cs="Arial"/>
      <w:i/>
      <w:iCs/>
      <w:noProof/>
    </w:rPr>
  </w:style>
  <w:style w:type="paragraph" w:styleId="Heading9">
    <w:name w:val="heading 9"/>
    <w:basedOn w:val="Normal"/>
    <w:next w:val="Normal"/>
    <w:qFormat/>
    <w:rsid w:val="00BC261A"/>
    <w:pPr>
      <w:numPr>
        <w:ilvl w:val="8"/>
        <w:numId w:val="1"/>
      </w:numPr>
      <w:autoSpaceDE w:val="0"/>
      <w:autoSpaceDN w:val="0"/>
      <w:jc w:val="center"/>
      <w:outlineLvl w:val="8"/>
    </w:pPr>
    <w:rPr>
      <w:rFonts w:ascii=".VnTimeH" w:hAnsi=".VnTimeH"/>
      <w:b/>
      <w:bCs/>
      <w:noProof/>
      <w:kern w:val="2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hapter Name"/>
    <w:basedOn w:val="Normal"/>
    <w:rsid w:val="00BC26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261A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BC261A"/>
    <w:rPr>
      <w:color w:val="0000FF"/>
      <w:u w:val="single"/>
    </w:rPr>
  </w:style>
  <w:style w:type="character" w:styleId="FollowedHyperlink">
    <w:name w:val="FollowedHyperlink"/>
    <w:rsid w:val="00BC261A"/>
    <w:rPr>
      <w:color w:val="800080"/>
      <w:u w:val="single"/>
    </w:rPr>
  </w:style>
  <w:style w:type="paragraph" w:styleId="Title">
    <w:name w:val="Title"/>
    <w:basedOn w:val="Normal"/>
    <w:qFormat/>
    <w:rsid w:val="00BC261A"/>
    <w:pPr>
      <w:jc w:val="center"/>
    </w:pPr>
    <w:rPr>
      <w:b/>
      <w:sz w:val="32"/>
    </w:rPr>
  </w:style>
  <w:style w:type="paragraph" w:customStyle="1" w:styleId="NormalTB">
    <w:name w:val="NormalTB"/>
    <w:autoRedefine/>
    <w:rsid w:val="00720EBA"/>
    <w:pPr>
      <w:widowControl w:val="0"/>
      <w:spacing w:before="120" w:line="360" w:lineRule="auto"/>
      <w:ind w:left="90"/>
      <w:jc w:val="center"/>
    </w:pPr>
    <w:rPr>
      <w:rFonts w:ascii="Tahoma" w:hAnsi="Tahoma" w:cs="Tahoma"/>
      <w:b/>
      <w:iCs/>
      <w:snapToGrid w:val="0"/>
    </w:rPr>
  </w:style>
  <w:style w:type="paragraph" w:styleId="Subtitle">
    <w:name w:val="Subtitle"/>
    <w:basedOn w:val="Normal"/>
    <w:qFormat/>
    <w:rsid w:val="00BC261A"/>
    <w:rPr>
      <w:b/>
    </w:rPr>
  </w:style>
  <w:style w:type="paragraph" w:styleId="BodyTextIndent">
    <w:name w:val="Body Text Indent"/>
    <w:basedOn w:val="Normal"/>
    <w:rsid w:val="00BC261A"/>
    <w:pPr>
      <w:numPr>
        <w:numId w:val="5"/>
      </w:numPr>
      <w:tabs>
        <w:tab w:val="clear" w:pos="360"/>
        <w:tab w:val="num" w:pos="907"/>
      </w:tabs>
      <w:ind w:left="907"/>
      <w:jc w:val="both"/>
    </w:pPr>
    <w:rPr>
      <w:snapToGrid w:val="0"/>
      <w:lang w:val="en-GB"/>
    </w:rPr>
  </w:style>
  <w:style w:type="paragraph" w:customStyle="1" w:styleId="H2">
    <w:name w:val="H2"/>
    <w:basedOn w:val="Normal"/>
    <w:next w:val="Normal"/>
    <w:rsid w:val="00BC261A"/>
    <w:pPr>
      <w:keepNext/>
      <w:spacing w:before="100" w:after="100"/>
      <w:outlineLvl w:val="2"/>
    </w:pPr>
    <w:rPr>
      <w:b/>
      <w:snapToGrid w:val="0"/>
      <w:sz w:val="36"/>
    </w:rPr>
  </w:style>
  <w:style w:type="paragraph" w:customStyle="1" w:styleId="H30">
    <w:name w:val="H3"/>
    <w:basedOn w:val="H3"/>
    <w:next w:val="Normal"/>
    <w:rsid w:val="004C43EA"/>
  </w:style>
  <w:style w:type="character" w:styleId="Strong">
    <w:name w:val="Strong"/>
    <w:uiPriority w:val="22"/>
    <w:qFormat/>
    <w:rsid w:val="00BC261A"/>
    <w:rPr>
      <w:b/>
    </w:rPr>
  </w:style>
  <w:style w:type="character" w:styleId="Emphasis">
    <w:name w:val="Emphasis"/>
    <w:qFormat/>
    <w:rsid w:val="00BC261A"/>
    <w:rPr>
      <w:i/>
    </w:rPr>
  </w:style>
  <w:style w:type="paragraph" w:customStyle="1" w:styleId="HeadingLv1">
    <w:name w:val="Heading Lv1"/>
    <w:basedOn w:val="Normal"/>
    <w:autoRedefine/>
    <w:rsid w:val="00622422"/>
    <w:pPr>
      <w:autoSpaceDE w:val="0"/>
      <w:autoSpaceDN w:val="0"/>
      <w:spacing w:after="120" w:line="240" w:lineRule="atLeast"/>
      <w:ind w:left="-36"/>
      <w:jc w:val="right"/>
    </w:pPr>
    <w:rPr>
      <w:rFonts w:ascii="Times New Roman" w:hAnsi="Times New Roman"/>
      <w:b/>
      <w:noProof/>
      <w:color w:val="17365D"/>
      <w:sz w:val="24"/>
      <w:szCs w:val="24"/>
    </w:rPr>
  </w:style>
  <w:style w:type="paragraph" w:customStyle="1" w:styleId="HeadingLv2">
    <w:name w:val="Heading Lv2"/>
    <w:basedOn w:val="HeadingLv1"/>
    <w:autoRedefine/>
    <w:rsid w:val="00622422"/>
    <w:pPr>
      <w:jc w:val="left"/>
    </w:pPr>
    <w:rPr>
      <w:color w:val="003400"/>
    </w:rPr>
  </w:style>
  <w:style w:type="paragraph" w:customStyle="1" w:styleId="HeadingNotNumbered">
    <w:name w:val="Heading Not Numbered"/>
    <w:basedOn w:val="Heading1"/>
    <w:next w:val="BodyText"/>
    <w:autoRedefine/>
    <w:rsid w:val="00BC261A"/>
    <w:pPr>
      <w:spacing w:before="240" w:after="60" w:line="360" w:lineRule="auto"/>
      <w:outlineLvl w:val="9"/>
    </w:pPr>
    <w:rPr>
      <w:rFonts w:ascii="Verdana" w:hAnsi="Verdana" w:cs="Tahoma"/>
      <w:iCs/>
      <w:caps w:val="0"/>
      <w:spacing w:val="-10"/>
    </w:rPr>
  </w:style>
  <w:style w:type="paragraph" w:styleId="BodyText">
    <w:name w:val="Body Text"/>
    <w:basedOn w:val="Normal"/>
    <w:rsid w:val="00BC261A"/>
    <w:pPr>
      <w:spacing w:after="120"/>
    </w:pPr>
  </w:style>
  <w:style w:type="paragraph" w:customStyle="1" w:styleId="headingbang">
    <w:name w:val="heading bang"/>
    <w:basedOn w:val="HeadingLv1"/>
    <w:autoRedefine/>
    <w:rsid w:val="00BC261A"/>
    <w:pPr>
      <w:ind w:left="7"/>
    </w:pPr>
    <w:rPr>
      <w:rFonts w:ascii="Tahoma" w:hAnsi="Tahoma"/>
    </w:rPr>
  </w:style>
  <w:style w:type="paragraph" w:customStyle="1" w:styleId="bang">
    <w:name w:val="bang"/>
    <w:basedOn w:val="Normal"/>
    <w:autoRedefine/>
    <w:rsid w:val="00DD2434"/>
    <w:pPr>
      <w:ind w:left="-38"/>
    </w:pPr>
    <w:rPr>
      <w:rFonts w:cs="Tahoma"/>
      <w:sz w:val="18"/>
    </w:rPr>
  </w:style>
  <w:style w:type="paragraph" w:customStyle="1" w:styleId="Bang0">
    <w:name w:val="Bang"/>
    <w:basedOn w:val="Normal"/>
    <w:autoRedefine/>
    <w:rsid w:val="00BC261A"/>
    <w:pPr>
      <w:autoSpaceDE w:val="0"/>
      <w:autoSpaceDN w:val="0"/>
      <w:spacing w:before="80" w:after="80" w:line="240" w:lineRule="auto"/>
      <w:ind w:left="58"/>
    </w:pPr>
    <w:rPr>
      <w:rFonts w:cs="Tahoma"/>
      <w:noProof/>
      <w:sz w:val="18"/>
    </w:rPr>
  </w:style>
  <w:style w:type="paragraph" w:styleId="TOC1">
    <w:name w:val="toc 1"/>
    <w:basedOn w:val="Normal"/>
    <w:next w:val="Normal"/>
    <w:autoRedefine/>
    <w:uiPriority w:val="39"/>
    <w:rsid w:val="00BC261A"/>
    <w:pPr>
      <w:tabs>
        <w:tab w:val="left" w:pos="540"/>
        <w:tab w:val="right" w:leader="dot" w:pos="8630"/>
      </w:tabs>
      <w:spacing w:before="360" w:after="240" w:line="240" w:lineRule="auto"/>
      <w:ind w:left="0"/>
    </w:pPr>
    <w:rPr>
      <w:rFonts w:cs="Tahoma"/>
      <w:b/>
      <w:bCs/>
      <w:iCs/>
      <w:caps/>
      <w:noProof/>
      <w:kern w:val="28"/>
      <w:szCs w:val="24"/>
    </w:rPr>
  </w:style>
  <w:style w:type="paragraph" w:styleId="TOC2">
    <w:name w:val="toc 2"/>
    <w:basedOn w:val="Normal"/>
    <w:next w:val="Normal"/>
    <w:autoRedefine/>
    <w:uiPriority w:val="39"/>
    <w:rsid w:val="00BC261A"/>
    <w:pPr>
      <w:tabs>
        <w:tab w:val="left" w:pos="1000"/>
        <w:tab w:val="right" w:leader="dot" w:pos="8630"/>
      </w:tabs>
      <w:spacing w:line="240" w:lineRule="auto"/>
    </w:pPr>
    <w:rPr>
      <w:rFonts w:cs="Tahoma"/>
      <w:noProof/>
      <w:kern w:val="28"/>
      <w:szCs w:val="24"/>
    </w:rPr>
  </w:style>
  <w:style w:type="paragraph" w:styleId="TOC3">
    <w:name w:val="toc 3"/>
    <w:basedOn w:val="Normal"/>
    <w:next w:val="Normal"/>
    <w:autoRedefine/>
    <w:uiPriority w:val="39"/>
    <w:rsid w:val="00BC261A"/>
    <w:pPr>
      <w:ind w:left="400"/>
    </w:pPr>
    <w:rPr>
      <w:rFonts w:ascii="Times New Roman" w:hAnsi="Times New Roman"/>
      <w:i/>
      <w:iCs/>
      <w:szCs w:val="24"/>
    </w:rPr>
  </w:style>
  <w:style w:type="paragraph" w:styleId="TOC4">
    <w:name w:val="toc 4"/>
    <w:basedOn w:val="Normal"/>
    <w:next w:val="Normal"/>
    <w:autoRedefine/>
    <w:semiHidden/>
    <w:rsid w:val="00BC261A"/>
    <w:pPr>
      <w:ind w:left="600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rsid w:val="00BC261A"/>
    <w:pPr>
      <w:ind w:left="800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rsid w:val="00BC261A"/>
    <w:pPr>
      <w:ind w:left="1000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rsid w:val="00BC261A"/>
    <w:pPr>
      <w:ind w:left="1200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rsid w:val="00BC261A"/>
    <w:pPr>
      <w:ind w:left="1400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rsid w:val="00BC261A"/>
    <w:pPr>
      <w:ind w:left="1600"/>
    </w:pPr>
    <w:rPr>
      <w:rFonts w:ascii="Times New Roman" w:hAnsi="Times New Roman"/>
      <w:szCs w:val="21"/>
    </w:rPr>
  </w:style>
  <w:style w:type="character" w:styleId="PageNumber">
    <w:name w:val="page number"/>
    <w:basedOn w:val="DefaultParagraphFont"/>
    <w:rsid w:val="00BC261A"/>
  </w:style>
  <w:style w:type="paragraph" w:customStyle="1" w:styleId="NormalH">
    <w:name w:val="NormalH"/>
    <w:basedOn w:val="Normal"/>
    <w:rsid w:val="00BC261A"/>
  </w:style>
  <w:style w:type="paragraph" w:styleId="BodyTextIndent2">
    <w:name w:val="Body Text Indent 2"/>
    <w:basedOn w:val="Normal"/>
    <w:rsid w:val="00BC261A"/>
    <w:pPr>
      <w:ind w:left="1980" w:firstLine="7"/>
      <w:jc w:val="both"/>
    </w:pPr>
  </w:style>
  <w:style w:type="paragraph" w:customStyle="1" w:styleId="NormalIndent">
    <w:name w:val="NormalIndent"/>
    <w:basedOn w:val="Normal"/>
    <w:autoRedefine/>
    <w:rsid w:val="00BC261A"/>
    <w:pPr>
      <w:numPr>
        <w:numId w:val="2"/>
      </w:numPr>
      <w:tabs>
        <w:tab w:val="clear" w:pos="720"/>
        <w:tab w:val="num" w:pos="900"/>
      </w:tabs>
      <w:ind w:left="900"/>
      <w:jc w:val="both"/>
    </w:pPr>
  </w:style>
  <w:style w:type="paragraph" w:customStyle="1" w:styleId="NormalIndent2">
    <w:name w:val="NormalIndent2"/>
    <w:basedOn w:val="NormalIndent"/>
    <w:autoRedefine/>
    <w:rsid w:val="00BC261A"/>
    <w:pPr>
      <w:numPr>
        <w:ilvl w:val="1"/>
      </w:numPr>
    </w:pPr>
  </w:style>
  <w:style w:type="paragraph" w:styleId="ListBullet">
    <w:name w:val="List Bullet"/>
    <w:basedOn w:val="Normal"/>
    <w:autoRedefine/>
    <w:rsid w:val="00BC261A"/>
    <w:pPr>
      <w:numPr>
        <w:numId w:val="3"/>
      </w:numPr>
      <w:jc w:val="both"/>
    </w:pPr>
  </w:style>
  <w:style w:type="paragraph" w:customStyle="1" w:styleId="Level2Textbullet">
    <w:name w:val="Level 2 Text bullet"/>
    <w:basedOn w:val="Normal"/>
    <w:autoRedefine/>
    <w:rsid w:val="00BC261A"/>
    <w:pPr>
      <w:numPr>
        <w:numId w:val="4"/>
      </w:numPr>
    </w:pPr>
    <w:rPr>
      <w:rFonts w:cs="Tahoma"/>
      <w:lang w:val="en-GB"/>
    </w:rPr>
  </w:style>
  <w:style w:type="paragraph" w:customStyle="1" w:styleId="Bangheader">
    <w:name w:val="Bangheader"/>
    <w:basedOn w:val="Normal"/>
    <w:autoRedefine/>
    <w:rsid w:val="00BC261A"/>
    <w:pPr>
      <w:ind w:left="0"/>
      <w:jc w:val="center"/>
    </w:pPr>
    <w:rPr>
      <w:b/>
      <w:color w:val="800000"/>
      <w:sz w:val="18"/>
    </w:rPr>
  </w:style>
  <w:style w:type="paragraph" w:styleId="DocumentMap">
    <w:name w:val="Document Map"/>
    <w:basedOn w:val="Normal"/>
    <w:semiHidden/>
    <w:rsid w:val="00BC261A"/>
    <w:pPr>
      <w:shd w:val="clear" w:color="auto" w:fill="000080"/>
    </w:pPr>
    <w:rPr>
      <w:rFonts w:cs="Tahoma"/>
    </w:rPr>
  </w:style>
  <w:style w:type="paragraph" w:styleId="BalloonText">
    <w:name w:val="Balloon Text"/>
    <w:basedOn w:val="Normal"/>
    <w:semiHidden/>
    <w:rsid w:val="00BC261A"/>
    <w:rPr>
      <w:rFonts w:cs="Tahoma"/>
      <w:sz w:val="16"/>
      <w:szCs w:val="16"/>
    </w:rPr>
  </w:style>
  <w:style w:type="paragraph" w:styleId="NormalWeb">
    <w:name w:val="Normal (Web)"/>
    <w:basedOn w:val="Normal"/>
    <w:uiPriority w:val="99"/>
    <w:qFormat/>
    <w:rsid w:val="00BC261A"/>
    <w:pPr>
      <w:spacing w:before="100" w:beforeAutospacing="1" w:after="100" w:afterAutospacing="1" w:line="240" w:lineRule="auto"/>
      <w:ind w:left="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Heading1H1">
    <w:name w:val="Heading 1.H1"/>
    <w:basedOn w:val="Normal"/>
    <w:next w:val="Normal"/>
    <w:rsid w:val="00BC261A"/>
    <w:pPr>
      <w:keepNext/>
      <w:numPr>
        <w:numId w:val="6"/>
      </w:numPr>
      <w:spacing w:before="240" w:after="240"/>
      <w:ind w:left="360" w:hanging="360"/>
      <w:outlineLvl w:val="0"/>
    </w:pPr>
    <w:rPr>
      <w:b/>
      <w:bCs/>
      <w:caps/>
      <w:kern w:val="28"/>
      <w:sz w:val="24"/>
      <w:szCs w:val="24"/>
      <w:lang w:val="en-AU"/>
    </w:rPr>
  </w:style>
  <w:style w:type="paragraph" w:customStyle="1" w:styleId="Heading2H2">
    <w:name w:val="Heading 2.H2"/>
    <w:basedOn w:val="Normal"/>
    <w:next w:val="Normal"/>
    <w:rsid w:val="00BC261A"/>
    <w:pPr>
      <w:keepNext/>
      <w:numPr>
        <w:ilvl w:val="1"/>
        <w:numId w:val="6"/>
      </w:numPr>
      <w:spacing w:before="240" w:after="200"/>
      <w:ind w:left="360" w:hanging="360"/>
      <w:jc w:val="both"/>
      <w:outlineLvl w:val="1"/>
    </w:pPr>
    <w:rPr>
      <w:b/>
      <w:bCs/>
      <w:lang w:val="en-AU"/>
    </w:rPr>
  </w:style>
  <w:style w:type="paragraph" w:customStyle="1" w:styleId="Level3Text">
    <w:name w:val="Level 3 Text"/>
    <w:basedOn w:val="Normal"/>
    <w:rsid w:val="00BC261A"/>
    <w:pPr>
      <w:spacing w:before="0"/>
      <w:ind w:left="1168"/>
    </w:pPr>
    <w:rPr>
      <w:lang w:val="en-GB"/>
    </w:rPr>
  </w:style>
  <w:style w:type="paragraph" w:customStyle="1" w:styleId="Level2Text">
    <w:name w:val="Level 2 Text"/>
    <w:basedOn w:val="Normal"/>
    <w:rsid w:val="00BC261A"/>
    <w:pPr>
      <w:spacing w:before="0"/>
      <w:ind w:left="448"/>
    </w:pPr>
    <w:rPr>
      <w:rFonts w:ascii="Times New Roman" w:hAnsi="Times New Roman"/>
      <w:lang w:val="en-GB"/>
    </w:rPr>
  </w:style>
  <w:style w:type="paragraph" w:customStyle="1" w:styleId="Level1Text">
    <w:name w:val="Level 1 Text"/>
    <w:basedOn w:val="Normal"/>
    <w:rsid w:val="00BC261A"/>
    <w:pPr>
      <w:spacing w:before="0"/>
    </w:pPr>
    <w:rPr>
      <w:rFonts w:ascii="Times New Roman" w:hAnsi="Times New Roman"/>
      <w:lang w:val="en-GB"/>
    </w:rPr>
  </w:style>
  <w:style w:type="character" w:customStyle="1" w:styleId="Heading5Char">
    <w:name w:val="Heading 5 Char"/>
    <w:rsid w:val="00BC261A"/>
    <w:rPr>
      <w:rFonts w:ascii=".VnTime" w:hAnsi=".VnTime"/>
      <w:b/>
      <w:bCs/>
      <w:noProof/>
      <w:lang w:val="en-US" w:eastAsia="en-US" w:bidi="ar-SA"/>
    </w:rPr>
  </w:style>
  <w:style w:type="character" w:customStyle="1" w:styleId="mw-headline">
    <w:name w:val="mw-headline"/>
    <w:basedOn w:val="DefaultParagraphFont"/>
    <w:rsid w:val="002E5EAC"/>
  </w:style>
  <w:style w:type="character" w:customStyle="1" w:styleId="editsection">
    <w:name w:val="editsection"/>
    <w:basedOn w:val="DefaultParagraphFont"/>
    <w:rsid w:val="002E5EAC"/>
  </w:style>
  <w:style w:type="paragraph" w:customStyle="1" w:styleId="body">
    <w:name w:val="body"/>
    <w:basedOn w:val="Normal"/>
    <w:rsid w:val="00165A9F"/>
    <w:pPr>
      <w:spacing w:before="100" w:beforeAutospacing="1" w:after="100" w:afterAutospacing="1" w:line="240" w:lineRule="auto"/>
      <w:ind w:left="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ctarticletitle1">
    <w:name w:val="ctarticletitle1"/>
    <w:rsid w:val="00E91382"/>
    <w:rPr>
      <w:rFonts w:ascii="Arial" w:hAnsi="Arial" w:cs="Arial" w:hint="default"/>
      <w:b/>
      <w:bCs/>
      <w:color w:val="330066"/>
      <w:sz w:val="34"/>
      <w:szCs w:val="34"/>
    </w:rPr>
  </w:style>
  <w:style w:type="character" w:customStyle="1" w:styleId="ctauthor1">
    <w:name w:val="ctauthor1"/>
    <w:rsid w:val="00E91382"/>
    <w:rPr>
      <w:b/>
      <w:bCs/>
      <w:i w:val="0"/>
      <w:iCs w:val="0"/>
    </w:rPr>
  </w:style>
  <w:style w:type="table" w:styleId="TableGrid">
    <w:name w:val="Table Grid"/>
    <w:basedOn w:val="TableNormal"/>
    <w:rsid w:val="00E91382"/>
    <w:pPr>
      <w:spacing w:before="120" w:line="360" w:lineRule="auto"/>
      <w:ind w:left="54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ackbody">
    <w:name w:val="blackbody"/>
    <w:basedOn w:val="DefaultParagraphFont"/>
    <w:rsid w:val="00B74C72"/>
  </w:style>
  <w:style w:type="character" w:customStyle="1" w:styleId="caption-before">
    <w:name w:val="caption-before"/>
    <w:basedOn w:val="DefaultParagraphFont"/>
    <w:rsid w:val="00B34E93"/>
  </w:style>
  <w:style w:type="paragraph" w:customStyle="1" w:styleId="H3">
    <w:name w:val="H_3"/>
    <w:basedOn w:val="Heading3"/>
    <w:rsid w:val="004C43EA"/>
    <w:pPr>
      <w:numPr>
        <w:ilvl w:val="2"/>
        <w:numId w:val="9"/>
      </w:numPr>
      <w:tabs>
        <w:tab w:val="clear" w:pos="3924"/>
      </w:tabs>
      <w:spacing w:before="240"/>
      <w:ind w:left="567" w:hanging="567"/>
    </w:pPr>
    <w:rPr>
      <w:rFonts w:cs="Tahoma"/>
      <w:bCs/>
    </w:rPr>
  </w:style>
  <w:style w:type="paragraph" w:customStyle="1" w:styleId="doctext">
    <w:name w:val="doctext"/>
    <w:basedOn w:val="Normal"/>
    <w:rsid w:val="0019530D"/>
    <w:pPr>
      <w:spacing w:before="100" w:beforeAutospacing="1" w:after="100" w:afterAutospacing="1" w:line="240" w:lineRule="auto"/>
      <w:ind w:left="0"/>
    </w:pPr>
    <w:rPr>
      <w:rFonts w:ascii="Times New Roman" w:hAnsi="Times New Roman"/>
      <w:color w:val="000000"/>
      <w:sz w:val="21"/>
      <w:szCs w:val="21"/>
    </w:rPr>
  </w:style>
  <w:style w:type="paragraph" w:customStyle="1" w:styleId="doclist">
    <w:name w:val="doclist"/>
    <w:basedOn w:val="Normal"/>
    <w:rsid w:val="0019530D"/>
    <w:pPr>
      <w:spacing w:before="100" w:beforeAutospacing="1" w:after="100" w:afterAutospacing="1" w:line="240" w:lineRule="auto"/>
      <w:ind w:left="0"/>
    </w:pPr>
    <w:rPr>
      <w:rFonts w:ascii="Times New Roman" w:hAnsi="Times New Roman"/>
      <w:color w:val="000000"/>
      <w:sz w:val="21"/>
      <w:szCs w:val="21"/>
    </w:rPr>
  </w:style>
  <w:style w:type="character" w:customStyle="1" w:styleId="docemphasis1">
    <w:name w:val="docemphasis1"/>
    <w:rsid w:val="0019530D"/>
    <w:rPr>
      <w:i/>
      <w:iCs/>
    </w:rPr>
  </w:style>
  <w:style w:type="paragraph" w:customStyle="1" w:styleId="StyledoclistArial10pt">
    <w:name w:val="Style doclist + Arial 10 pt"/>
    <w:basedOn w:val="doclist"/>
    <w:autoRedefine/>
    <w:rsid w:val="007C70BC"/>
    <w:pPr>
      <w:numPr>
        <w:ilvl w:val="1"/>
        <w:numId w:val="10"/>
      </w:numPr>
      <w:spacing w:before="120" w:beforeAutospacing="0" w:after="0" w:afterAutospacing="0" w:line="360" w:lineRule="auto"/>
    </w:pPr>
    <w:rPr>
      <w:rFonts w:ascii="Arial" w:hAnsi="Arial"/>
      <w:sz w:val="20"/>
      <w:lang w:val="en-GB"/>
    </w:rPr>
  </w:style>
  <w:style w:type="paragraph" w:customStyle="1" w:styleId="Bangheader8pt">
    <w:name w:val="Bangheader + 8 pt"/>
    <w:aliases w:val="(Complex) Italic,Auto,Left,Before:  4 pt,After:  4 pt,..."/>
    <w:basedOn w:val="Bangheader"/>
    <w:rsid w:val="00ED02F3"/>
    <w:pPr>
      <w:autoSpaceDE w:val="0"/>
      <w:autoSpaceDN w:val="0"/>
      <w:spacing w:before="80" w:after="80" w:line="240" w:lineRule="auto"/>
      <w:jc w:val="left"/>
      <w:outlineLvl w:val="6"/>
    </w:pPr>
    <w:rPr>
      <w:rFonts w:eastAsia="MS Mincho" w:cs="Tahoma"/>
      <w:iCs/>
      <w:color w:val="auto"/>
      <w:sz w:val="16"/>
      <w:szCs w:val="16"/>
    </w:rPr>
  </w:style>
  <w:style w:type="paragraph" w:customStyle="1" w:styleId="StyleBangheaderLeft006cm">
    <w:name w:val="Style Bangheader + Left:  006 cm"/>
    <w:basedOn w:val="Bangheader"/>
    <w:autoRedefine/>
    <w:rsid w:val="000C229E"/>
    <w:pPr>
      <w:spacing w:before="80" w:after="80"/>
      <w:ind w:left="34"/>
    </w:pPr>
    <w:rPr>
      <w:b w:val="0"/>
      <w:bCs/>
      <w:color w:val="auto"/>
      <w:spacing w:val="-6"/>
      <w:szCs w:val="18"/>
      <w:lang w:val="en-GB"/>
    </w:rPr>
  </w:style>
  <w:style w:type="paragraph" w:customStyle="1" w:styleId="StyleBangLeft006cm">
    <w:name w:val="Style Bang + Left:  006 cm"/>
    <w:basedOn w:val="Bang0"/>
    <w:autoRedefine/>
    <w:rsid w:val="000C229E"/>
    <w:pPr>
      <w:autoSpaceDE/>
      <w:autoSpaceDN/>
      <w:spacing w:line="360" w:lineRule="auto"/>
      <w:ind w:left="0"/>
    </w:pPr>
    <w:rPr>
      <w:rFonts w:cs="Times New Roman"/>
      <w:iCs/>
      <w:noProof w:val="0"/>
      <w:spacing w:val="-6"/>
      <w:szCs w:val="18"/>
      <w:lang w:val="en-GB"/>
    </w:rPr>
  </w:style>
  <w:style w:type="paragraph" w:customStyle="1" w:styleId="NormalT">
    <w:name w:val="NormalT"/>
    <w:basedOn w:val="Normal"/>
    <w:rsid w:val="00403908"/>
    <w:pPr>
      <w:ind w:left="547"/>
    </w:pPr>
    <w:rPr>
      <w:rFonts w:ascii="Tahoma" w:eastAsia="MS Mincho" w:hAnsi="Tahoma" w:cs="Arial"/>
    </w:rPr>
  </w:style>
  <w:style w:type="paragraph" w:customStyle="1" w:styleId="comment">
    <w:name w:val="comment"/>
    <w:basedOn w:val="Normal"/>
    <w:rsid w:val="00097A8D"/>
    <w:pPr>
      <w:ind w:left="144"/>
    </w:pPr>
    <w:rPr>
      <w:rFonts w:ascii="Tahoma" w:eastAsia="MS Mincho" w:hAnsi="Tahoma" w:cs="Arial"/>
      <w:bCs/>
      <w:i/>
      <w:snapToGrid w:val="0"/>
      <w:color w:val="808080"/>
      <w:lang w:eastAsia="ja-JP"/>
    </w:rPr>
  </w:style>
  <w:style w:type="paragraph" w:customStyle="1" w:styleId="TableNormal1">
    <w:name w:val="Table Normal1"/>
    <w:basedOn w:val="Normal"/>
    <w:rsid w:val="00097A8D"/>
    <w:pPr>
      <w:spacing w:before="40" w:after="40" w:line="240" w:lineRule="auto"/>
      <w:ind w:left="0"/>
    </w:pPr>
    <w:rPr>
      <w:rFonts w:ascii="Tahoma" w:eastAsia="MS Mincho" w:hAnsi="Tahoma" w:cs="Tahoma"/>
      <w:bCs/>
      <w:color w:val="000000"/>
      <w:szCs w:val="24"/>
      <w:lang w:val="en-GB" w:eastAsia="ja-JP"/>
    </w:rPr>
  </w:style>
  <w:style w:type="paragraph" w:customStyle="1" w:styleId="NormalTableHeader">
    <w:name w:val="Normal Table Header"/>
    <w:basedOn w:val="NormalIndent0"/>
    <w:rsid w:val="00097A8D"/>
    <w:pPr>
      <w:keepNext/>
      <w:keepLines/>
      <w:tabs>
        <w:tab w:val="left" w:pos="702"/>
        <w:tab w:val="left" w:pos="1080"/>
      </w:tabs>
      <w:spacing w:after="120"/>
      <w:ind w:left="0"/>
      <w:jc w:val="center"/>
    </w:pPr>
    <w:rPr>
      <w:rFonts w:ascii="Tahoma" w:eastAsia="MS Mincho" w:hAnsi="Tahoma" w:cs="Arial"/>
      <w:b/>
      <w:snapToGrid w:val="0"/>
      <w:lang w:eastAsia="ja-JP"/>
    </w:rPr>
  </w:style>
  <w:style w:type="paragraph" w:styleId="NormalIndent0">
    <w:name w:val="Normal Indent"/>
    <w:basedOn w:val="Normal"/>
    <w:rsid w:val="00097A8D"/>
    <w:pPr>
      <w:ind w:left="720"/>
    </w:pPr>
  </w:style>
  <w:style w:type="character" w:customStyle="1" w:styleId="hps">
    <w:name w:val="hps"/>
    <w:basedOn w:val="DefaultParagraphFont"/>
    <w:rsid w:val="00097A8D"/>
  </w:style>
  <w:style w:type="paragraph" w:customStyle="1" w:styleId="NAT">
    <w:name w:val="NAT"/>
    <w:basedOn w:val="Caption"/>
    <w:rsid w:val="00197625"/>
    <w:pPr>
      <w:widowControl w:val="0"/>
      <w:spacing w:before="0" w:line="240" w:lineRule="auto"/>
      <w:ind w:left="0"/>
      <w:jc w:val="center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nhideWhenUsed/>
    <w:qFormat/>
    <w:rsid w:val="00197625"/>
    <w:rPr>
      <w:b/>
      <w:bCs/>
    </w:rPr>
  </w:style>
  <w:style w:type="paragraph" w:customStyle="1" w:styleId="TableCaption">
    <w:name w:val="TableCaption"/>
    <w:basedOn w:val="NormalIndent0"/>
    <w:rsid w:val="00AB6F34"/>
    <w:pPr>
      <w:widowControl w:val="0"/>
      <w:spacing w:line="240" w:lineRule="auto"/>
      <w:ind w:left="-14" w:right="14"/>
    </w:pPr>
    <w:rPr>
      <w:rFonts w:ascii="Tahoma" w:eastAsia="MS Mincho" w:hAnsi="Tahoma" w:cs="Arial"/>
      <w:b/>
      <w:snapToGrid w:val="0"/>
    </w:rPr>
  </w:style>
  <w:style w:type="character" w:customStyle="1" w:styleId="Heading1Char">
    <w:name w:val="Heading 1 Char"/>
    <w:aliases w:val="H1 Char,H1 + Left Char,Before:  18 pt Char,After:  6 pt Char,Line spacing:  single + (C... Char"/>
    <w:basedOn w:val="DefaultParagraphFont"/>
    <w:link w:val="Heading1"/>
    <w:rsid w:val="00720EBA"/>
    <w:rPr>
      <w:rFonts w:ascii="Arial" w:hAnsi="Arial"/>
      <w:b/>
      <w:bCs/>
      <w:caps/>
      <w:kern w:val="28"/>
      <w:sz w:val="24"/>
      <w:szCs w:val="24"/>
    </w:rPr>
  </w:style>
  <w:style w:type="character" w:customStyle="1" w:styleId="Heading2Char">
    <w:name w:val="Heading 2 Char"/>
    <w:aliases w:val="l2 Char,HD2 Char"/>
    <w:basedOn w:val="DefaultParagraphFont"/>
    <w:link w:val="Heading2"/>
    <w:rsid w:val="00C54633"/>
    <w:rPr>
      <w:rFonts w:ascii="Arial" w:hAnsi="Arial"/>
      <w:b/>
      <w:bCs/>
      <w:i/>
      <w:iCs/>
      <w:kern w:val="28"/>
      <w:sz w:val="22"/>
    </w:rPr>
  </w:style>
  <w:style w:type="character" w:customStyle="1" w:styleId="Heading3Char">
    <w:name w:val="Heading 3 Char"/>
    <w:basedOn w:val="DefaultParagraphFont"/>
    <w:link w:val="Heading3"/>
    <w:rsid w:val="002B2923"/>
    <w:rPr>
      <w:rFonts w:ascii="Arial" w:hAnsi="Arial"/>
      <w:b/>
    </w:rPr>
  </w:style>
  <w:style w:type="paragraph" w:customStyle="1" w:styleId="StyleHeading3LatinArialComplexTahomaLatin9ptC">
    <w:name w:val="Style Heading 3 + (Latin) Arial (Complex) Tahoma (Latin) 9 pt (C..."/>
    <w:basedOn w:val="Heading3"/>
    <w:rsid w:val="00366224"/>
    <w:pPr>
      <w:tabs>
        <w:tab w:val="num" w:pos="3924"/>
      </w:tabs>
      <w:spacing w:before="240"/>
      <w:ind w:left="3924" w:hanging="504"/>
    </w:pPr>
    <w:rPr>
      <w:rFonts w:cs="Tahoma"/>
      <w:bCs/>
    </w:rPr>
  </w:style>
  <w:style w:type="character" w:customStyle="1" w:styleId="3oh-">
    <w:name w:val="_3oh-"/>
    <w:basedOn w:val="DefaultParagraphFont"/>
    <w:rsid w:val="000852BB"/>
  </w:style>
  <w:style w:type="paragraph" w:styleId="ListBullet2">
    <w:name w:val="List Bullet 2"/>
    <w:basedOn w:val="Normal"/>
    <w:rsid w:val="000852BB"/>
    <w:pPr>
      <w:numPr>
        <w:numId w:val="14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Bullet3">
    <w:name w:val="List Bullet 3"/>
    <w:basedOn w:val="Normal"/>
    <w:rsid w:val="000852BB"/>
    <w:pPr>
      <w:numPr>
        <w:numId w:val="15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Bullet4">
    <w:name w:val="List Bullet 4"/>
    <w:basedOn w:val="Normal"/>
    <w:rsid w:val="000852BB"/>
    <w:pPr>
      <w:numPr>
        <w:numId w:val="16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customStyle="1" w:styleId="-GACH">
    <w:name w:val="-GACH"/>
    <w:basedOn w:val="Normal"/>
    <w:rsid w:val="000852BB"/>
    <w:pPr>
      <w:numPr>
        <w:ilvl w:val="2"/>
        <w:numId w:val="17"/>
      </w:numPr>
      <w:spacing w:before="0" w:line="240" w:lineRule="auto"/>
    </w:pPr>
    <w:rPr>
      <w:rFonts w:ascii="VNI-Aptima" w:hAnsi="VNI-Aptima"/>
      <w:sz w:val="28"/>
      <w:szCs w:val="26"/>
    </w:rPr>
  </w:style>
  <w:style w:type="paragraph" w:styleId="ListNumber">
    <w:name w:val="List Number"/>
    <w:basedOn w:val="Normal"/>
    <w:rsid w:val="000852BB"/>
    <w:pPr>
      <w:numPr>
        <w:numId w:val="18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customStyle="1" w:styleId="Style1">
    <w:name w:val="Style1"/>
    <w:basedOn w:val="ListBullet"/>
    <w:rsid w:val="000852BB"/>
    <w:pPr>
      <w:numPr>
        <w:numId w:val="13"/>
      </w:numPr>
      <w:tabs>
        <w:tab w:val="left" w:pos="288"/>
      </w:tabs>
      <w:spacing w:before="160" w:after="160" w:line="288" w:lineRule="auto"/>
    </w:pPr>
    <w:rPr>
      <w:rFonts w:ascii="Times New Roman" w:hAnsi="Times New Roman"/>
      <w:b/>
      <w:sz w:val="26"/>
      <w:szCs w:val="26"/>
    </w:rPr>
  </w:style>
  <w:style w:type="paragraph" w:styleId="ListNumber3">
    <w:name w:val="List Number 3"/>
    <w:basedOn w:val="Normal"/>
    <w:rsid w:val="000852BB"/>
    <w:pPr>
      <w:numPr>
        <w:numId w:val="19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Number2">
    <w:name w:val="List Number 2"/>
    <w:basedOn w:val="Normal"/>
    <w:rsid w:val="00720EBA"/>
    <w:pPr>
      <w:numPr>
        <w:numId w:val="20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20EBA"/>
    <w:pPr>
      <w:keepNext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character" w:styleId="CommentReference">
    <w:name w:val="annotation reference"/>
    <w:basedOn w:val="DefaultParagraphFont"/>
    <w:semiHidden/>
    <w:unhideWhenUsed/>
    <w:rsid w:val="004F61E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F61E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4F61E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F61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F61EE"/>
    <w:rPr>
      <w:rFonts w:ascii="Arial" w:hAnsi="Arial"/>
      <w:b/>
      <w:bCs/>
    </w:rPr>
  </w:style>
  <w:style w:type="paragraph" w:styleId="ListParagraph">
    <w:name w:val="List Paragraph"/>
    <w:basedOn w:val="Normal"/>
    <w:uiPriority w:val="34"/>
    <w:qFormat/>
    <w:rsid w:val="006E44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4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2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54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0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13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3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34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2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5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7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6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1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4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46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07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61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9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2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27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39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49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25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06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25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7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2753">
                  <w:blockQuote w:val="1"/>
                  <w:marLeft w:val="5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39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373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76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1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6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80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60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9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9185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16790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1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7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7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5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2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6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75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8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6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28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0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1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01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63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8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6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10561">
                  <w:marLeft w:val="167"/>
                  <w:marRight w:val="167"/>
                  <w:marTop w:val="167"/>
                  <w:marBottom w:val="1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hiennt\Working\AIAcademyVN\TPBankProject\Process\Template_Detailed_Design_Luc_Cuong_C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6A37E339-083E-4549-AAF4-654FCE596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Template_Detailed_Design_Luc_Cuong_Cong.dotx</Template>
  <TotalTime>64</TotalTime>
  <Pages>136</Pages>
  <Words>28899</Words>
  <Characters>164729</Characters>
  <Application>Microsoft Office Word</Application>
  <DocSecurity>0</DocSecurity>
  <Lines>1372</Lines>
  <Paragraphs>386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 Design</vt:lpstr>
    </vt:vector>
  </TitlesOfParts>
  <Company>CTIN</Company>
  <LinksUpToDate>false</LinksUpToDate>
  <CharactersWithSpaces>193242</CharactersWithSpaces>
  <SharedDoc>false</SharedDoc>
  <HLinks>
    <vt:vector size="162" baseType="variant">
      <vt:variant>
        <vt:i4>1179701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_Toc306115119</vt:lpwstr>
      </vt:variant>
      <vt:variant>
        <vt:i4>1179701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_Toc306115118</vt:lpwstr>
      </vt:variant>
      <vt:variant>
        <vt:i4>1179701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_Toc306115117</vt:lpwstr>
      </vt:variant>
      <vt:variant>
        <vt:i4>1179701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_Toc306115116</vt:lpwstr>
      </vt:variant>
      <vt:variant>
        <vt:i4>1179701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_Toc306115115</vt:lpwstr>
      </vt:variant>
      <vt:variant>
        <vt:i4>1179701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_Toc306115114</vt:lpwstr>
      </vt:variant>
      <vt:variant>
        <vt:i4>1179701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_Toc306115113</vt:lpwstr>
      </vt:variant>
      <vt:variant>
        <vt:i4>1179701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_Toc306115112</vt:lpwstr>
      </vt:variant>
      <vt:variant>
        <vt:i4>1179701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_Toc306115111</vt:lpwstr>
      </vt:variant>
      <vt:variant>
        <vt:i4>1179701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_Toc306115110</vt:lpwstr>
      </vt:variant>
      <vt:variant>
        <vt:i4>1245237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_Toc306115109</vt:lpwstr>
      </vt:variant>
      <vt:variant>
        <vt:i4>1245237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_Toc306115108</vt:lpwstr>
      </vt:variant>
      <vt:variant>
        <vt:i4>1245237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_Toc306115107</vt:lpwstr>
      </vt:variant>
      <vt:variant>
        <vt:i4>1245237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_Toc306115106</vt:lpwstr>
      </vt:variant>
      <vt:variant>
        <vt:i4>1245237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_Toc306115105</vt:lpwstr>
      </vt:variant>
      <vt:variant>
        <vt:i4>1245237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_Toc306115104</vt:lpwstr>
      </vt:variant>
      <vt:variant>
        <vt:i4>1245237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_Toc306115103</vt:lpwstr>
      </vt:variant>
      <vt:variant>
        <vt:i4>1245237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_Toc306115102</vt:lpwstr>
      </vt:variant>
      <vt:variant>
        <vt:i4>1245237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_Toc306115101</vt:lpwstr>
      </vt:variant>
      <vt:variant>
        <vt:i4>1245237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_Toc306115100</vt:lpwstr>
      </vt:variant>
      <vt:variant>
        <vt:i4>1703988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_Toc306115099</vt:lpwstr>
      </vt:variant>
      <vt:variant>
        <vt:i4>1703988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_Toc306115098</vt:lpwstr>
      </vt:variant>
      <vt:variant>
        <vt:i4>1703988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_Toc306115097</vt:lpwstr>
      </vt:variant>
      <vt:variant>
        <vt:i4>1703988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_Toc306115096</vt:lpwstr>
      </vt:variant>
      <vt:variant>
        <vt:i4>1703988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_Toc306115095</vt:lpwstr>
      </vt:variant>
      <vt:variant>
        <vt:i4>1703988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_Toc306115094</vt:lpwstr>
      </vt:variant>
      <vt:variant>
        <vt:i4>6029388</vt:i4>
      </vt:variant>
      <vt:variant>
        <vt:i4>0</vt:i4>
      </vt:variant>
      <vt:variant>
        <vt:i4>0</vt:i4>
      </vt:variant>
      <vt:variant>
        <vt:i4>5</vt:i4>
      </vt:variant>
      <vt:variant>
        <vt:lpwstr>http://www.ct-in.com.vn/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Design</dc:title>
  <dc:subject>v 1/0/0</dc:subject>
  <dc:creator>HienNT</dc:creator>
  <cp:lastModifiedBy>Tùng Lại Đức</cp:lastModifiedBy>
  <cp:revision>13</cp:revision>
  <dcterms:created xsi:type="dcterms:W3CDTF">2021-01-07T22:02:00Z</dcterms:created>
  <dcterms:modified xsi:type="dcterms:W3CDTF">2026-06-24T02:06:00Z</dcterms:modified>
</cp:coreProperties>
</file>